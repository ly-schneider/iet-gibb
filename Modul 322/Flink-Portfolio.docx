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31889" w14:textId="77777777" w:rsidR="002E6005" w:rsidRDefault="002E6005" w:rsidP="009C76AB"/>
    <w:p w14:paraId="7507676A" w14:textId="77777777" w:rsidR="002E6005" w:rsidRDefault="002E6005" w:rsidP="009C76AB"/>
    <w:p w14:paraId="6EEAE96F" w14:textId="77777777" w:rsidR="002E6005" w:rsidRDefault="002E6005" w:rsidP="009C76AB"/>
    <w:p w14:paraId="33FCD385" w14:textId="77777777" w:rsidR="002E6005" w:rsidRDefault="002E6005" w:rsidP="009C76AB"/>
    <w:p w14:paraId="3A6FBDA5" w14:textId="77777777" w:rsidR="002E6005" w:rsidRDefault="002E6005" w:rsidP="009C76AB"/>
    <w:p w14:paraId="6B472019" w14:textId="77777777" w:rsidR="002E6005" w:rsidRDefault="002E6005" w:rsidP="009C76AB"/>
    <w:p w14:paraId="083359F6" w14:textId="77777777" w:rsidR="002E6005" w:rsidRDefault="002E6005" w:rsidP="009C76AB"/>
    <w:p w14:paraId="19A2697A" w14:textId="77777777" w:rsidR="002E6005" w:rsidRDefault="002E6005" w:rsidP="009C76AB"/>
    <w:p w14:paraId="1EB91E01" w14:textId="77777777" w:rsidR="00486C13" w:rsidRDefault="00486C13" w:rsidP="009C76AB"/>
    <w:p w14:paraId="5277033C" w14:textId="77777777" w:rsidR="00486C13" w:rsidRDefault="00486C13" w:rsidP="009C76AB"/>
    <w:p w14:paraId="12360F71" w14:textId="77777777" w:rsidR="00486C13" w:rsidRDefault="00486C13" w:rsidP="009C76AB"/>
    <w:p w14:paraId="6F9DCDEC" w14:textId="77777777" w:rsidR="002E6005" w:rsidRDefault="002E6005" w:rsidP="009C76AB"/>
    <w:p w14:paraId="3EDB31DA" w14:textId="4975CB1F" w:rsidR="002E6005" w:rsidRDefault="00BD7827" w:rsidP="00BD7827">
      <w:pPr>
        <w:ind w:left="708" w:firstLine="708"/>
      </w:pPr>
      <w:r>
        <w:rPr>
          <w:noProof/>
        </w:rPr>
        <w:drawing>
          <wp:inline distT="0" distB="0" distL="0" distR="0" wp14:anchorId="46FE51F5" wp14:editId="7BDFE48A">
            <wp:extent cx="4279900" cy="1270000"/>
            <wp:effectExtent l="0" t="0" r="0" b="0"/>
            <wp:docPr id="1047733736" name="Grafik 3" descr="Ein Bild, das Grafiken, Schrift, Grafikdesig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33736" name="Grafik 3" descr="Ein Bild, das Grafiken, Schrift, Grafikdesign,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9900" cy="1270000"/>
                    </a:xfrm>
                    <a:prstGeom prst="rect">
                      <a:avLst/>
                    </a:prstGeom>
                  </pic:spPr>
                </pic:pic>
              </a:graphicData>
            </a:graphic>
          </wp:inline>
        </w:drawing>
      </w:r>
    </w:p>
    <w:p w14:paraId="185721C9" w14:textId="15A22F73" w:rsidR="00D17149" w:rsidRPr="00D15F31" w:rsidRDefault="00D17149" w:rsidP="00705E29">
      <w:pPr>
        <w:rPr>
          <w:rFonts w:ascii="Frutiger 45 Light" w:hAnsi="Frutiger 45 Light" w:cstheme="minorBidi"/>
        </w:rPr>
      </w:pPr>
    </w:p>
    <w:p w14:paraId="5EA71C47" w14:textId="77777777" w:rsidR="002E6005" w:rsidRDefault="002E6005" w:rsidP="009C76AB">
      <w:pPr>
        <w:pStyle w:val="berschrift3"/>
      </w:pPr>
    </w:p>
    <w:p w14:paraId="052D913E" w14:textId="77777777" w:rsidR="002E6005" w:rsidRDefault="002E6005" w:rsidP="009C76AB">
      <w:pPr>
        <w:pStyle w:val="berschrift3"/>
      </w:pPr>
    </w:p>
    <w:p w14:paraId="277ECC18" w14:textId="77777777" w:rsidR="002E6005" w:rsidRDefault="002E6005" w:rsidP="009C76AB">
      <w:pPr>
        <w:pStyle w:val="berschrift3"/>
      </w:pPr>
    </w:p>
    <w:p w14:paraId="7F41127B" w14:textId="77777777" w:rsidR="00877823" w:rsidRDefault="00877823" w:rsidP="00724F89">
      <w:bookmarkStart w:id="0" w:name="_Toc182479982"/>
    </w:p>
    <w:p w14:paraId="0296CAE8" w14:textId="77777777" w:rsidR="00877823" w:rsidRDefault="00877823" w:rsidP="00724F89"/>
    <w:p w14:paraId="09F13EC7" w14:textId="77777777" w:rsidR="00705E29" w:rsidRDefault="00705E29" w:rsidP="00724F89"/>
    <w:p w14:paraId="47729B73" w14:textId="2C784367" w:rsidR="00D15F31" w:rsidRPr="00724F89" w:rsidRDefault="00086430" w:rsidP="00724F89">
      <w:pPr>
        <w:pStyle w:val="berschrift1"/>
      </w:pPr>
      <w:r>
        <w:br/>
      </w:r>
      <w:r w:rsidR="00724F89">
        <w:br/>
      </w:r>
      <w:r w:rsidR="00724F89">
        <w:br/>
      </w:r>
      <w:r w:rsidR="002E6005" w:rsidRPr="00724F89">
        <w:t>Flink</w:t>
      </w:r>
      <w:bookmarkEnd w:id="0"/>
    </w:p>
    <w:p w14:paraId="6C2DE656" w14:textId="13CEA9F6" w:rsidR="00724F89" w:rsidRDefault="002602F8" w:rsidP="002B13FD">
      <w:proofErr w:type="spellStart"/>
      <w:r w:rsidRPr="009C76AB">
        <w:t>Levyn</w:t>
      </w:r>
      <w:proofErr w:type="spellEnd"/>
      <w:r w:rsidRPr="009C76AB">
        <w:t xml:space="preserve"> Schneider</w:t>
      </w:r>
      <w:r w:rsidR="009B21AB">
        <w:t xml:space="preserve"> – INF2023J</w:t>
      </w:r>
      <w:r w:rsidR="00F8156D" w:rsidRPr="009C76AB">
        <w:br/>
      </w:r>
      <w:r w:rsidR="00754CC1" w:rsidRPr="009C76AB">
        <w:t>Modul</w:t>
      </w:r>
      <w:r w:rsidR="009B21AB">
        <w:t xml:space="preserve"> </w:t>
      </w:r>
      <w:r w:rsidR="00F8156D" w:rsidRPr="009C76AB">
        <w:t>322</w:t>
      </w:r>
      <w:r w:rsidR="009B21AB">
        <w:t xml:space="preserve"> – Benutzerschnittstellen entwerfen und implementieren</w:t>
      </w:r>
      <w:r w:rsidR="00F8156D" w:rsidRPr="009C76AB">
        <w:br/>
      </w:r>
      <w:r w:rsidR="00D15F31" w:rsidRPr="009C76AB">
        <w:t>Version</w:t>
      </w:r>
      <w:r w:rsidR="00754CC1" w:rsidRPr="009C76AB">
        <w:t>:</w:t>
      </w:r>
      <w:r w:rsidR="00D15F31" w:rsidRPr="009C76AB">
        <w:t xml:space="preserve"> 1.</w:t>
      </w:r>
      <w:r w:rsidR="00860109">
        <w:t>4</w:t>
      </w:r>
      <w:r w:rsidR="007B2F60">
        <w:t xml:space="preserve"> – </w:t>
      </w:r>
      <w:r w:rsidR="002D7D8D">
        <w:t>23</w:t>
      </w:r>
      <w:r w:rsidR="007B2F60" w:rsidRPr="009C76AB">
        <w:t>.11.20</w:t>
      </w:r>
      <w:r w:rsidR="007B2F60">
        <w:t>24</w:t>
      </w:r>
      <w:r w:rsidR="00724F89">
        <w:br w:type="page"/>
      </w:r>
    </w:p>
    <w:p w14:paraId="2100EDE8" w14:textId="45370E57" w:rsidR="000270EA" w:rsidRPr="00724F89" w:rsidRDefault="00945F2D" w:rsidP="00724F89">
      <w:r w:rsidRPr="00E1167B">
        <w:rPr>
          <w:rFonts w:ascii="Muli Black" w:eastAsiaTheme="majorEastAsia" w:hAnsi="Muli Black" w:cstheme="majorBidi"/>
          <w:b/>
          <w:bCs/>
          <w:color w:val="44546A" w:themeColor="text2"/>
          <w:sz w:val="32"/>
          <w:szCs w:val="32"/>
        </w:rPr>
        <w:lastRenderedPageBreak/>
        <w:t>Inhaltsverzeichnis</w:t>
      </w:r>
    </w:p>
    <w:p w14:paraId="5919E169" w14:textId="3AAB74FB" w:rsidR="00F530E3" w:rsidRDefault="00C24130">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r>
        <w:fldChar w:fldCharType="begin"/>
      </w:r>
      <w:r>
        <w:instrText xml:space="preserve"> TOC \h \z \t "Überschrift 2;1;Listenabsatz;2" </w:instrText>
      </w:r>
      <w:r>
        <w:fldChar w:fldCharType="separate"/>
      </w:r>
      <w:hyperlink w:anchor="_Toc183354045" w:history="1">
        <w:r w:rsidR="00F530E3" w:rsidRPr="0061718A">
          <w:rPr>
            <w:rStyle w:val="Hyperlink"/>
            <w:noProof/>
          </w:rPr>
          <w:t>1.</w:t>
        </w:r>
        <w:r w:rsidR="00F530E3">
          <w:rPr>
            <w:rFonts w:eastAsiaTheme="minorEastAsia" w:cstheme="minorBidi"/>
            <w:b w:val="0"/>
            <w:bCs w:val="0"/>
            <w:i w:val="0"/>
            <w:iCs w:val="0"/>
            <w:noProof/>
            <w:kern w:val="2"/>
            <w:lang w:eastAsia="de-DE"/>
            <w14:ligatures w14:val="standardContextual"/>
          </w:rPr>
          <w:tab/>
        </w:r>
        <w:r w:rsidR="00F530E3" w:rsidRPr="0061718A">
          <w:rPr>
            <w:rStyle w:val="Hyperlink"/>
            <w:noProof/>
          </w:rPr>
          <w:t>Auftraggeber</w:t>
        </w:r>
        <w:r w:rsidR="00F530E3">
          <w:rPr>
            <w:noProof/>
            <w:webHidden/>
          </w:rPr>
          <w:tab/>
        </w:r>
        <w:r w:rsidR="00F530E3">
          <w:rPr>
            <w:noProof/>
            <w:webHidden/>
          </w:rPr>
          <w:fldChar w:fldCharType="begin"/>
        </w:r>
        <w:r w:rsidR="00F530E3">
          <w:rPr>
            <w:noProof/>
            <w:webHidden/>
          </w:rPr>
          <w:instrText xml:space="preserve"> PAGEREF _Toc183354045 \h </w:instrText>
        </w:r>
        <w:r w:rsidR="00F530E3">
          <w:rPr>
            <w:noProof/>
            <w:webHidden/>
          </w:rPr>
        </w:r>
        <w:r w:rsidR="00F530E3">
          <w:rPr>
            <w:noProof/>
            <w:webHidden/>
          </w:rPr>
          <w:fldChar w:fldCharType="separate"/>
        </w:r>
        <w:r w:rsidR="00F530E3">
          <w:rPr>
            <w:noProof/>
            <w:webHidden/>
          </w:rPr>
          <w:t>3</w:t>
        </w:r>
        <w:r w:rsidR="00F530E3">
          <w:rPr>
            <w:noProof/>
            <w:webHidden/>
          </w:rPr>
          <w:fldChar w:fldCharType="end"/>
        </w:r>
      </w:hyperlink>
    </w:p>
    <w:p w14:paraId="50E95994" w14:textId="25A566F9"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46" w:history="1">
        <w:r w:rsidRPr="0061718A">
          <w:rPr>
            <w:rStyle w:val="Hyperlink"/>
            <w:noProof/>
          </w:rPr>
          <w:t>2.</w:t>
        </w:r>
        <w:r>
          <w:rPr>
            <w:rFonts w:eastAsiaTheme="minorEastAsia" w:cstheme="minorBidi"/>
            <w:b w:val="0"/>
            <w:bCs w:val="0"/>
            <w:i w:val="0"/>
            <w:iCs w:val="0"/>
            <w:noProof/>
            <w:kern w:val="2"/>
            <w:lang w:eastAsia="de-DE"/>
            <w14:ligatures w14:val="standardContextual"/>
          </w:rPr>
          <w:tab/>
        </w:r>
        <w:r w:rsidRPr="0061718A">
          <w:rPr>
            <w:rStyle w:val="Hyperlink"/>
            <w:noProof/>
          </w:rPr>
          <w:t>Thema</w:t>
        </w:r>
        <w:r>
          <w:rPr>
            <w:noProof/>
            <w:webHidden/>
          </w:rPr>
          <w:tab/>
        </w:r>
        <w:r>
          <w:rPr>
            <w:noProof/>
            <w:webHidden/>
          </w:rPr>
          <w:fldChar w:fldCharType="begin"/>
        </w:r>
        <w:r>
          <w:rPr>
            <w:noProof/>
            <w:webHidden/>
          </w:rPr>
          <w:instrText xml:space="preserve"> PAGEREF _Toc183354046 \h </w:instrText>
        </w:r>
        <w:r>
          <w:rPr>
            <w:noProof/>
            <w:webHidden/>
          </w:rPr>
        </w:r>
        <w:r>
          <w:rPr>
            <w:noProof/>
            <w:webHidden/>
          </w:rPr>
          <w:fldChar w:fldCharType="separate"/>
        </w:r>
        <w:r>
          <w:rPr>
            <w:noProof/>
            <w:webHidden/>
          </w:rPr>
          <w:t>3</w:t>
        </w:r>
        <w:r>
          <w:rPr>
            <w:noProof/>
            <w:webHidden/>
          </w:rPr>
          <w:fldChar w:fldCharType="end"/>
        </w:r>
      </w:hyperlink>
    </w:p>
    <w:p w14:paraId="231E53D7" w14:textId="759C0D72"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47" w:history="1">
        <w:r w:rsidRPr="0061718A">
          <w:rPr>
            <w:rStyle w:val="Hyperlink"/>
            <w:noProof/>
          </w:rPr>
          <w:t>3.</w:t>
        </w:r>
        <w:r>
          <w:rPr>
            <w:rFonts w:eastAsiaTheme="minorEastAsia" w:cstheme="minorBidi"/>
            <w:b w:val="0"/>
            <w:bCs w:val="0"/>
            <w:i w:val="0"/>
            <w:iCs w:val="0"/>
            <w:noProof/>
            <w:kern w:val="2"/>
            <w:lang w:eastAsia="de-DE"/>
            <w14:ligatures w14:val="standardContextual"/>
          </w:rPr>
          <w:tab/>
        </w:r>
        <w:r w:rsidRPr="0061718A">
          <w:rPr>
            <w:rStyle w:val="Hyperlink"/>
            <w:noProof/>
          </w:rPr>
          <w:t>Zielplattform</w:t>
        </w:r>
        <w:r>
          <w:rPr>
            <w:noProof/>
            <w:webHidden/>
          </w:rPr>
          <w:tab/>
        </w:r>
        <w:r>
          <w:rPr>
            <w:noProof/>
            <w:webHidden/>
          </w:rPr>
          <w:fldChar w:fldCharType="begin"/>
        </w:r>
        <w:r>
          <w:rPr>
            <w:noProof/>
            <w:webHidden/>
          </w:rPr>
          <w:instrText xml:space="preserve"> PAGEREF _Toc183354047 \h </w:instrText>
        </w:r>
        <w:r>
          <w:rPr>
            <w:noProof/>
            <w:webHidden/>
          </w:rPr>
        </w:r>
        <w:r>
          <w:rPr>
            <w:noProof/>
            <w:webHidden/>
          </w:rPr>
          <w:fldChar w:fldCharType="separate"/>
        </w:r>
        <w:r>
          <w:rPr>
            <w:noProof/>
            <w:webHidden/>
          </w:rPr>
          <w:t>3</w:t>
        </w:r>
        <w:r>
          <w:rPr>
            <w:noProof/>
            <w:webHidden/>
          </w:rPr>
          <w:fldChar w:fldCharType="end"/>
        </w:r>
      </w:hyperlink>
    </w:p>
    <w:p w14:paraId="5D83271C" w14:textId="1C690C7B"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48" w:history="1">
        <w:r w:rsidRPr="0061718A">
          <w:rPr>
            <w:rStyle w:val="Hyperlink"/>
            <w:noProof/>
          </w:rPr>
          <w:t>4.</w:t>
        </w:r>
        <w:r>
          <w:rPr>
            <w:rFonts w:eastAsiaTheme="minorEastAsia" w:cstheme="minorBidi"/>
            <w:b w:val="0"/>
            <w:bCs w:val="0"/>
            <w:i w:val="0"/>
            <w:iCs w:val="0"/>
            <w:noProof/>
            <w:kern w:val="2"/>
            <w:lang w:eastAsia="de-DE"/>
            <w14:ligatures w14:val="standardContextual"/>
          </w:rPr>
          <w:tab/>
        </w:r>
        <w:r w:rsidRPr="0061718A">
          <w:rPr>
            <w:rStyle w:val="Hyperlink"/>
            <w:noProof/>
          </w:rPr>
          <w:t>Nutzeranalyse</w:t>
        </w:r>
        <w:r>
          <w:rPr>
            <w:noProof/>
            <w:webHidden/>
          </w:rPr>
          <w:tab/>
        </w:r>
        <w:r>
          <w:rPr>
            <w:noProof/>
            <w:webHidden/>
          </w:rPr>
          <w:fldChar w:fldCharType="begin"/>
        </w:r>
        <w:r>
          <w:rPr>
            <w:noProof/>
            <w:webHidden/>
          </w:rPr>
          <w:instrText xml:space="preserve"> PAGEREF _Toc183354048 \h </w:instrText>
        </w:r>
        <w:r>
          <w:rPr>
            <w:noProof/>
            <w:webHidden/>
          </w:rPr>
        </w:r>
        <w:r>
          <w:rPr>
            <w:noProof/>
            <w:webHidden/>
          </w:rPr>
          <w:fldChar w:fldCharType="separate"/>
        </w:r>
        <w:r>
          <w:rPr>
            <w:noProof/>
            <w:webHidden/>
          </w:rPr>
          <w:t>4</w:t>
        </w:r>
        <w:r>
          <w:rPr>
            <w:noProof/>
            <w:webHidden/>
          </w:rPr>
          <w:fldChar w:fldCharType="end"/>
        </w:r>
      </w:hyperlink>
    </w:p>
    <w:p w14:paraId="0B804C5E" w14:textId="0580B049"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49" w:history="1">
        <w:r w:rsidRPr="0061718A">
          <w:rPr>
            <w:rStyle w:val="Hyperlink"/>
            <w:noProof/>
          </w:rPr>
          <w:t>5.</w:t>
        </w:r>
        <w:r>
          <w:rPr>
            <w:rFonts w:eastAsiaTheme="minorEastAsia" w:cstheme="minorBidi"/>
            <w:b w:val="0"/>
            <w:bCs w:val="0"/>
            <w:i w:val="0"/>
            <w:iCs w:val="0"/>
            <w:noProof/>
            <w:kern w:val="2"/>
            <w:lang w:eastAsia="de-DE"/>
            <w14:ligatures w14:val="standardContextual"/>
          </w:rPr>
          <w:tab/>
        </w:r>
        <w:r w:rsidRPr="0061718A">
          <w:rPr>
            <w:rStyle w:val="Hyperlink"/>
            <w:noProof/>
          </w:rPr>
          <w:t>Personas</w:t>
        </w:r>
        <w:r>
          <w:rPr>
            <w:noProof/>
            <w:webHidden/>
          </w:rPr>
          <w:tab/>
        </w:r>
        <w:r>
          <w:rPr>
            <w:noProof/>
            <w:webHidden/>
          </w:rPr>
          <w:fldChar w:fldCharType="begin"/>
        </w:r>
        <w:r>
          <w:rPr>
            <w:noProof/>
            <w:webHidden/>
          </w:rPr>
          <w:instrText xml:space="preserve"> PAGEREF _Toc183354049 \h </w:instrText>
        </w:r>
        <w:r>
          <w:rPr>
            <w:noProof/>
            <w:webHidden/>
          </w:rPr>
        </w:r>
        <w:r>
          <w:rPr>
            <w:noProof/>
            <w:webHidden/>
          </w:rPr>
          <w:fldChar w:fldCharType="separate"/>
        </w:r>
        <w:r>
          <w:rPr>
            <w:noProof/>
            <w:webHidden/>
          </w:rPr>
          <w:t>4</w:t>
        </w:r>
        <w:r>
          <w:rPr>
            <w:noProof/>
            <w:webHidden/>
          </w:rPr>
          <w:fldChar w:fldCharType="end"/>
        </w:r>
      </w:hyperlink>
    </w:p>
    <w:p w14:paraId="53FE7AE7" w14:textId="36939F0E"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50" w:history="1">
        <w:r w:rsidRPr="0061718A">
          <w:rPr>
            <w:rStyle w:val="Hyperlink"/>
            <w:noProof/>
          </w:rPr>
          <w:t>a.</w:t>
        </w:r>
        <w:r>
          <w:rPr>
            <w:rFonts w:eastAsiaTheme="minorEastAsia" w:cstheme="minorBidi"/>
            <w:b w:val="0"/>
            <w:bCs w:val="0"/>
            <w:noProof/>
            <w:kern w:val="2"/>
            <w:sz w:val="24"/>
            <w:szCs w:val="24"/>
            <w:lang w:eastAsia="de-DE"/>
            <w14:ligatures w14:val="standardContextual"/>
          </w:rPr>
          <w:tab/>
        </w:r>
        <w:r w:rsidRPr="0061718A">
          <w:rPr>
            <w:rStyle w:val="Hyperlink"/>
            <w:noProof/>
          </w:rPr>
          <w:t>Personas</w:t>
        </w:r>
        <w:r>
          <w:rPr>
            <w:noProof/>
            <w:webHidden/>
          </w:rPr>
          <w:tab/>
        </w:r>
        <w:r>
          <w:rPr>
            <w:noProof/>
            <w:webHidden/>
          </w:rPr>
          <w:fldChar w:fldCharType="begin"/>
        </w:r>
        <w:r>
          <w:rPr>
            <w:noProof/>
            <w:webHidden/>
          </w:rPr>
          <w:instrText xml:space="preserve"> PAGEREF _Toc183354050 \h </w:instrText>
        </w:r>
        <w:r>
          <w:rPr>
            <w:noProof/>
            <w:webHidden/>
          </w:rPr>
        </w:r>
        <w:r>
          <w:rPr>
            <w:noProof/>
            <w:webHidden/>
          </w:rPr>
          <w:fldChar w:fldCharType="separate"/>
        </w:r>
        <w:r>
          <w:rPr>
            <w:noProof/>
            <w:webHidden/>
          </w:rPr>
          <w:t>4</w:t>
        </w:r>
        <w:r>
          <w:rPr>
            <w:noProof/>
            <w:webHidden/>
          </w:rPr>
          <w:fldChar w:fldCharType="end"/>
        </w:r>
      </w:hyperlink>
    </w:p>
    <w:p w14:paraId="64BDD811" w14:textId="433F13BD"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51" w:history="1">
        <w:r w:rsidRPr="0061718A">
          <w:rPr>
            <w:rStyle w:val="Hyperlink"/>
            <w:noProof/>
          </w:rPr>
          <w:t>b.</w:t>
        </w:r>
        <w:r>
          <w:rPr>
            <w:rFonts w:eastAsiaTheme="minorEastAsia" w:cstheme="minorBidi"/>
            <w:b w:val="0"/>
            <w:bCs w:val="0"/>
            <w:noProof/>
            <w:kern w:val="2"/>
            <w:sz w:val="24"/>
            <w:szCs w:val="24"/>
            <w:lang w:eastAsia="de-DE"/>
            <w14:ligatures w14:val="standardContextual"/>
          </w:rPr>
          <w:tab/>
        </w:r>
        <w:r w:rsidRPr="0061718A">
          <w:rPr>
            <w:rStyle w:val="Hyperlink"/>
            <w:noProof/>
          </w:rPr>
          <w:t>Weitere Fragen</w:t>
        </w:r>
        <w:r>
          <w:rPr>
            <w:noProof/>
            <w:webHidden/>
          </w:rPr>
          <w:tab/>
        </w:r>
        <w:r>
          <w:rPr>
            <w:noProof/>
            <w:webHidden/>
          </w:rPr>
          <w:fldChar w:fldCharType="begin"/>
        </w:r>
        <w:r>
          <w:rPr>
            <w:noProof/>
            <w:webHidden/>
          </w:rPr>
          <w:instrText xml:space="preserve"> PAGEREF _Toc183354051 \h </w:instrText>
        </w:r>
        <w:r>
          <w:rPr>
            <w:noProof/>
            <w:webHidden/>
          </w:rPr>
        </w:r>
        <w:r>
          <w:rPr>
            <w:noProof/>
            <w:webHidden/>
          </w:rPr>
          <w:fldChar w:fldCharType="separate"/>
        </w:r>
        <w:r>
          <w:rPr>
            <w:noProof/>
            <w:webHidden/>
          </w:rPr>
          <w:t>5</w:t>
        </w:r>
        <w:r>
          <w:rPr>
            <w:noProof/>
            <w:webHidden/>
          </w:rPr>
          <w:fldChar w:fldCharType="end"/>
        </w:r>
      </w:hyperlink>
    </w:p>
    <w:p w14:paraId="6216F072" w14:textId="1249F151"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52" w:history="1">
        <w:r w:rsidRPr="0061718A">
          <w:rPr>
            <w:rStyle w:val="Hyperlink"/>
            <w:noProof/>
          </w:rPr>
          <w:t>6.</w:t>
        </w:r>
        <w:r>
          <w:rPr>
            <w:rFonts w:eastAsiaTheme="minorEastAsia" w:cstheme="minorBidi"/>
            <w:b w:val="0"/>
            <w:bCs w:val="0"/>
            <w:i w:val="0"/>
            <w:iCs w:val="0"/>
            <w:noProof/>
            <w:kern w:val="2"/>
            <w:lang w:eastAsia="de-DE"/>
            <w14:ligatures w14:val="standardContextual"/>
          </w:rPr>
          <w:tab/>
        </w:r>
        <w:r w:rsidRPr="0061718A">
          <w:rPr>
            <w:rStyle w:val="Hyperlink"/>
            <w:noProof/>
          </w:rPr>
          <w:t>Anforderungen</w:t>
        </w:r>
        <w:r>
          <w:rPr>
            <w:noProof/>
            <w:webHidden/>
          </w:rPr>
          <w:tab/>
        </w:r>
        <w:r>
          <w:rPr>
            <w:noProof/>
            <w:webHidden/>
          </w:rPr>
          <w:fldChar w:fldCharType="begin"/>
        </w:r>
        <w:r>
          <w:rPr>
            <w:noProof/>
            <w:webHidden/>
          </w:rPr>
          <w:instrText xml:space="preserve"> PAGEREF _Toc183354052 \h </w:instrText>
        </w:r>
        <w:r>
          <w:rPr>
            <w:noProof/>
            <w:webHidden/>
          </w:rPr>
        </w:r>
        <w:r>
          <w:rPr>
            <w:noProof/>
            <w:webHidden/>
          </w:rPr>
          <w:fldChar w:fldCharType="separate"/>
        </w:r>
        <w:r>
          <w:rPr>
            <w:noProof/>
            <w:webHidden/>
          </w:rPr>
          <w:t>5</w:t>
        </w:r>
        <w:r>
          <w:rPr>
            <w:noProof/>
            <w:webHidden/>
          </w:rPr>
          <w:fldChar w:fldCharType="end"/>
        </w:r>
      </w:hyperlink>
    </w:p>
    <w:p w14:paraId="25133150" w14:textId="18F053E3"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53" w:history="1">
        <w:r w:rsidRPr="0061718A">
          <w:rPr>
            <w:rStyle w:val="Hyperlink"/>
            <w:noProof/>
          </w:rPr>
          <w:t>a.</w:t>
        </w:r>
        <w:r>
          <w:rPr>
            <w:rFonts w:eastAsiaTheme="minorEastAsia" w:cstheme="minorBidi"/>
            <w:b w:val="0"/>
            <w:bCs w:val="0"/>
            <w:noProof/>
            <w:kern w:val="2"/>
            <w:sz w:val="24"/>
            <w:szCs w:val="24"/>
            <w:lang w:eastAsia="de-DE"/>
            <w14:ligatures w14:val="standardContextual"/>
          </w:rPr>
          <w:tab/>
        </w:r>
        <w:r w:rsidRPr="0061718A">
          <w:rPr>
            <w:rStyle w:val="Hyperlink"/>
            <w:noProof/>
          </w:rPr>
          <w:t>Anforderungen</w:t>
        </w:r>
        <w:r>
          <w:rPr>
            <w:noProof/>
            <w:webHidden/>
          </w:rPr>
          <w:tab/>
        </w:r>
        <w:r>
          <w:rPr>
            <w:noProof/>
            <w:webHidden/>
          </w:rPr>
          <w:fldChar w:fldCharType="begin"/>
        </w:r>
        <w:r>
          <w:rPr>
            <w:noProof/>
            <w:webHidden/>
          </w:rPr>
          <w:instrText xml:space="preserve"> PAGEREF _Toc183354053 \h </w:instrText>
        </w:r>
        <w:r>
          <w:rPr>
            <w:noProof/>
            <w:webHidden/>
          </w:rPr>
        </w:r>
        <w:r>
          <w:rPr>
            <w:noProof/>
            <w:webHidden/>
          </w:rPr>
          <w:fldChar w:fldCharType="separate"/>
        </w:r>
        <w:r>
          <w:rPr>
            <w:noProof/>
            <w:webHidden/>
          </w:rPr>
          <w:t>5</w:t>
        </w:r>
        <w:r>
          <w:rPr>
            <w:noProof/>
            <w:webHidden/>
          </w:rPr>
          <w:fldChar w:fldCharType="end"/>
        </w:r>
      </w:hyperlink>
    </w:p>
    <w:p w14:paraId="6C57931D" w14:textId="3D392A44"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54" w:history="1">
        <w:r w:rsidRPr="0061718A">
          <w:rPr>
            <w:rStyle w:val="Hyperlink"/>
            <w:noProof/>
          </w:rPr>
          <w:t>b.</w:t>
        </w:r>
        <w:r>
          <w:rPr>
            <w:rFonts w:eastAsiaTheme="minorEastAsia" w:cstheme="minorBidi"/>
            <w:b w:val="0"/>
            <w:bCs w:val="0"/>
            <w:noProof/>
            <w:kern w:val="2"/>
            <w:sz w:val="24"/>
            <w:szCs w:val="24"/>
            <w:lang w:eastAsia="de-DE"/>
            <w14:ligatures w14:val="standardContextual"/>
          </w:rPr>
          <w:tab/>
        </w:r>
        <w:r w:rsidRPr="0061718A">
          <w:rPr>
            <w:rStyle w:val="Hyperlink"/>
            <w:noProof/>
          </w:rPr>
          <w:t>Priorität</w:t>
        </w:r>
        <w:r>
          <w:rPr>
            <w:noProof/>
            <w:webHidden/>
          </w:rPr>
          <w:tab/>
        </w:r>
        <w:r>
          <w:rPr>
            <w:noProof/>
            <w:webHidden/>
          </w:rPr>
          <w:fldChar w:fldCharType="begin"/>
        </w:r>
        <w:r>
          <w:rPr>
            <w:noProof/>
            <w:webHidden/>
          </w:rPr>
          <w:instrText xml:space="preserve"> PAGEREF _Toc183354054 \h </w:instrText>
        </w:r>
        <w:r>
          <w:rPr>
            <w:noProof/>
            <w:webHidden/>
          </w:rPr>
        </w:r>
        <w:r>
          <w:rPr>
            <w:noProof/>
            <w:webHidden/>
          </w:rPr>
          <w:fldChar w:fldCharType="separate"/>
        </w:r>
        <w:r>
          <w:rPr>
            <w:noProof/>
            <w:webHidden/>
          </w:rPr>
          <w:t>6</w:t>
        </w:r>
        <w:r>
          <w:rPr>
            <w:noProof/>
            <w:webHidden/>
          </w:rPr>
          <w:fldChar w:fldCharType="end"/>
        </w:r>
      </w:hyperlink>
    </w:p>
    <w:p w14:paraId="76B3C38E" w14:textId="200D09BD"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55" w:history="1">
        <w:r w:rsidRPr="0061718A">
          <w:rPr>
            <w:rStyle w:val="Hyperlink"/>
            <w:noProof/>
          </w:rPr>
          <w:t>c.</w:t>
        </w:r>
        <w:r>
          <w:rPr>
            <w:rFonts w:eastAsiaTheme="minorEastAsia" w:cstheme="minorBidi"/>
            <w:b w:val="0"/>
            <w:bCs w:val="0"/>
            <w:noProof/>
            <w:kern w:val="2"/>
            <w:sz w:val="24"/>
            <w:szCs w:val="24"/>
            <w:lang w:eastAsia="de-DE"/>
            <w14:ligatures w14:val="standardContextual"/>
          </w:rPr>
          <w:tab/>
        </w:r>
        <w:r w:rsidRPr="0061718A">
          <w:rPr>
            <w:rStyle w:val="Hyperlink"/>
            <w:noProof/>
          </w:rPr>
          <w:t>Begründung</w:t>
        </w:r>
        <w:r>
          <w:rPr>
            <w:noProof/>
            <w:webHidden/>
          </w:rPr>
          <w:tab/>
        </w:r>
        <w:r>
          <w:rPr>
            <w:noProof/>
            <w:webHidden/>
          </w:rPr>
          <w:fldChar w:fldCharType="begin"/>
        </w:r>
        <w:r>
          <w:rPr>
            <w:noProof/>
            <w:webHidden/>
          </w:rPr>
          <w:instrText xml:space="preserve"> PAGEREF _Toc183354055 \h </w:instrText>
        </w:r>
        <w:r>
          <w:rPr>
            <w:noProof/>
            <w:webHidden/>
          </w:rPr>
        </w:r>
        <w:r>
          <w:rPr>
            <w:noProof/>
            <w:webHidden/>
          </w:rPr>
          <w:fldChar w:fldCharType="separate"/>
        </w:r>
        <w:r>
          <w:rPr>
            <w:noProof/>
            <w:webHidden/>
          </w:rPr>
          <w:t>6</w:t>
        </w:r>
        <w:r>
          <w:rPr>
            <w:noProof/>
            <w:webHidden/>
          </w:rPr>
          <w:fldChar w:fldCharType="end"/>
        </w:r>
      </w:hyperlink>
    </w:p>
    <w:p w14:paraId="696220BC" w14:textId="195E74FB"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56" w:history="1">
        <w:r w:rsidRPr="0061718A">
          <w:rPr>
            <w:rStyle w:val="Hyperlink"/>
            <w:noProof/>
          </w:rPr>
          <w:t>7.</w:t>
        </w:r>
        <w:r>
          <w:rPr>
            <w:rFonts w:eastAsiaTheme="minorEastAsia" w:cstheme="minorBidi"/>
            <w:b w:val="0"/>
            <w:bCs w:val="0"/>
            <w:i w:val="0"/>
            <w:iCs w:val="0"/>
            <w:noProof/>
            <w:kern w:val="2"/>
            <w:lang w:eastAsia="de-DE"/>
            <w14:ligatures w14:val="standardContextual"/>
          </w:rPr>
          <w:tab/>
        </w:r>
        <w:r w:rsidRPr="0061718A">
          <w:rPr>
            <w:rStyle w:val="Hyperlink"/>
            <w:noProof/>
          </w:rPr>
          <w:t>Vorkonzept</w:t>
        </w:r>
        <w:r>
          <w:rPr>
            <w:noProof/>
            <w:webHidden/>
          </w:rPr>
          <w:tab/>
        </w:r>
        <w:r>
          <w:rPr>
            <w:noProof/>
            <w:webHidden/>
          </w:rPr>
          <w:fldChar w:fldCharType="begin"/>
        </w:r>
        <w:r>
          <w:rPr>
            <w:noProof/>
            <w:webHidden/>
          </w:rPr>
          <w:instrText xml:space="preserve"> PAGEREF _Toc183354056 \h </w:instrText>
        </w:r>
        <w:r>
          <w:rPr>
            <w:noProof/>
            <w:webHidden/>
          </w:rPr>
        </w:r>
        <w:r>
          <w:rPr>
            <w:noProof/>
            <w:webHidden/>
          </w:rPr>
          <w:fldChar w:fldCharType="separate"/>
        </w:r>
        <w:r>
          <w:rPr>
            <w:noProof/>
            <w:webHidden/>
          </w:rPr>
          <w:t>6</w:t>
        </w:r>
        <w:r>
          <w:rPr>
            <w:noProof/>
            <w:webHidden/>
          </w:rPr>
          <w:fldChar w:fldCharType="end"/>
        </w:r>
      </w:hyperlink>
    </w:p>
    <w:p w14:paraId="748EB9C4" w14:textId="4DA1F2A7"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57" w:history="1">
        <w:r w:rsidRPr="0061718A">
          <w:rPr>
            <w:rStyle w:val="Hyperlink"/>
            <w:noProof/>
          </w:rPr>
          <w:t>a.</w:t>
        </w:r>
        <w:r>
          <w:rPr>
            <w:rFonts w:eastAsiaTheme="minorEastAsia" w:cstheme="minorBidi"/>
            <w:b w:val="0"/>
            <w:bCs w:val="0"/>
            <w:noProof/>
            <w:kern w:val="2"/>
            <w:sz w:val="24"/>
            <w:szCs w:val="24"/>
            <w:lang w:eastAsia="de-DE"/>
            <w14:ligatures w14:val="standardContextual"/>
          </w:rPr>
          <w:tab/>
        </w:r>
        <w:r w:rsidRPr="0061718A">
          <w:rPr>
            <w:rStyle w:val="Hyperlink"/>
            <w:noProof/>
          </w:rPr>
          <w:t>Farbkonzept</w:t>
        </w:r>
        <w:r>
          <w:rPr>
            <w:noProof/>
            <w:webHidden/>
          </w:rPr>
          <w:tab/>
        </w:r>
        <w:r>
          <w:rPr>
            <w:noProof/>
            <w:webHidden/>
          </w:rPr>
          <w:fldChar w:fldCharType="begin"/>
        </w:r>
        <w:r>
          <w:rPr>
            <w:noProof/>
            <w:webHidden/>
          </w:rPr>
          <w:instrText xml:space="preserve"> PAGEREF _Toc183354057 \h </w:instrText>
        </w:r>
        <w:r>
          <w:rPr>
            <w:noProof/>
            <w:webHidden/>
          </w:rPr>
        </w:r>
        <w:r>
          <w:rPr>
            <w:noProof/>
            <w:webHidden/>
          </w:rPr>
          <w:fldChar w:fldCharType="separate"/>
        </w:r>
        <w:r>
          <w:rPr>
            <w:noProof/>
            <w:webHidden/>
          </w:rPr>
          <w:t>6</w:t>
        </w:r>
        <w:r>
          <w:rPr>
            <w:noProof/>
            <w:webHidden/>
          </w:rPr>
          <w:fldChar w:fldCharType="end"/>
        </w:r>
      </w:hyperlink>
    </w:p>
    <w:p w14:paraId="22797C81" w14:textId="3D30024A"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58" w:history="1">
        <w:r w:rsidRPr="0061718A">
          <w:rPr>
            <w:rStyle w:val="Hyperlink"/>
            <w:noProof/>
          </w:rPr>
          <w:t>b.</w:t>
        </w:r>
        <w:r>
          <w:rPr>
            <w:rFonts w:eastAsiaTheme="minorEastAsia" w:cstheme="minorBidi"/>
            <w:b w:val="0"/>
            <w:bCs w:val="0"/>
            <w:noProof/>
            <w:kern w:val="2"/>
            <w:sz w:val="24"/>
            <w:szCs w:val="24"/>
            <w:lang w:eastAsia="de-DE"/>
            <w14:ligatures w14:val="standardContextual"/>
          </w:rPr>
          <w:tab/>
        </w:r>
        <w:r w:rsidRPr="0061718A">
          <w:rPr>
            <w:rStyle w:val="Hyperlink"/>
            <w:noProof/>
          </w:rPr>
          <w:t>Schriftart</w:t>
        </w:r>
        <w:r>
          <w:rPr>
            <w:noProof/>
            <w:webHidden/>
          </w:rPr>
          <w:tab/>
        </w:r>
        <w:r>
          <w:rPr>
            <w:noProof/>
            <w:webHidden/>
          </w:rPr>
          <w:fldChar w:fldCharType="begin"/>
        </w:r>
        <w:r>
          <w:rPr>
            <w:noProof/>
            <w:webHidden/>
          </w:rPr>
          <w:instrText xml:space="preserve"> PAGEREF _Toc183354058 \h </w:instrText>
        </w:r>
        <w:r>
          <w:rPr>
            <w:noProof/>
            <w:webHidden/>
          </w:rPr>
        </w:r>
        <w:r>
          <w:rPr>
            <w:noProof/>
            <w:webHidden/>
          </w:rPr>
          <w:fldChar w:fldCharType="separate"/>
        </w:r>
        <w:r>
          <w:rPr>
            <w:noProof/>
            <w:webHidden/>
          </w:rPr>
          <w:t>7</w:t>
        </w:r>
        <w:r>
          <w:rPr>
            <w:noProof/>
            <w:webHidden/>
          </w:rPr>
          <w:fldChar w:fldCharType="end"/>
        </w:r>
      </w:hyperlink>
    </w:p>
    <w:p w14:paraId="29AA34B6" w14:textId="007E78E0"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59" w:history="1">
        <w:r w:rsidRPr="0061718A">
          <w:rPr>
            <w:rStyle w:val="Hyperlink"/>
            <w:noProof/>
          </w:rPr>
          <w:t>8.</w:t>
        </w:r>
        <w:r>
          <w:rPr>
            <w:rFonts w:eastAsiaTheme="minorEastAsia" w:cstheme="minorBidi"/>
            <w:b w:val="0"/>
            <w:bCs w:val="0"/>
            <w:i w:val="0"/>
            <w:iCs w:val="0"/>
            <w:noProof/>
            <w:kern w:val="2"/>
            <w:lang w:eastAsia="de-DE"/>
            <w14:ligatures w14:val="standardContextual"/>
          </w:rPr>
          <w:tab/>
        </w:r>
        <w:r w:rsidRPr="0061718A">
          <w:rPr>
            <w:rStyle w:val="Hyperlink"/>
            <w:noProof/>
          </w:rPr>
          <w:t>Mockups</w:t>
        </w:r>
        <w:r>
          <w:rPr>
            <w:noProof/>
            <w:webHidden/>
          </w:rPr>
          <w:tab/>
        </w:r>
        <w:r>
          <w:rPr>
            <w:noProof/>
            <w:webHidden/>
          </w:rPr>
          <w:fldChar w:fldCharType="begin"/>
        </w:r>
        <w:r>
          <w:rPr>
            <w:noProof/>
            <w:webHidden/>
          </w:rPr>
          <w:instrText xml:space="preserve"> PAGEREF _Toc183354059 \h </w:instrText>
        </w:r>
        <w:r>
          <w:rPr>
            <w:noProof/>
            <w:webHidden/>
          </w:rPr>
        </w:r>
        <w:r>
          <w:rPr>
            <w:noProof/>
            <w:webHidden/>
          </w:rPr>
          <w:fldChar w:fldCharType="separate"/>
        </w:r>
        <w:r>
          <w:rPr>
            <w:noProof/>
            <w:webHidden/>
          </w:rPr>
          <w:t>8</w:t>
        </w:r>
        <w:r>
          <w:rPr>
            <w:noProof/>
            <w:webHidden/>
          </w:rPr>
          <w:fldChar w:fldCharType="end"/>
        </w:r>
      </w:hyperlink>
    </w:p>
    <w:p w14:paraId="01B4E76A" w14:textId="3AFFF891" w:rsidR="00F530E3" w:rsidRDefault="00F530E3">
      <w:pPr>
        <w:pStyle w:val="Verzeichnis1"/>
        <w:tabs>
          <w:tab w:val="left" w:pos="660"/>
          <w:tab w:val="right" w:leader="underscore" w:pos="9062"/>
        </w:tabs>
        <w:rPr>
          <w:rFonts w:eastAsiaTheme="minorEastAsia" w:cstheme="minorBidi"/>
          <w:b w:val="0"/>
          <w:bCs w:val="0"/>
          <w:i w:val="0"/>
          <w:iCs w:val="0"/>
          <w:noProof/>
          <w:kern w:val="2"/>
          <w:lang w:eastAsia="de-DE"/>
          <w14:ligatures w14:val="standardContextual"/>
        </w:rPr>
      </w:pPr>
      <w:hyperlink w:anchor="_Toc183354060" w:history="1">
        <w:r w:rsidRPr="0061718A">
          <w:rPr>
            <w:rStyle w:val="Hyperlink"/>
            <w:noProof/>
          </w:rPr>
          <w:t>9.</w:t>
        </w:r>
        <w:r>
          <w:rPr>
            <w:rFonts w:eastAsiaTheme="minorEastAsia" w:cstheme="minorBidi"/>
            <w:b w:val="0"/>
            <w:bCs w:val="0"/>
            <w:i w:val="0"/>
            <w:iCs w:val="0"/>
            <w:noProof/>
            <w:kern w:val="2"/>
            <w:lang w:eastAsia="de-DE"/>
            <w14:ligatures w14:val="standardContextual"/>
          </w:rPr>
          <w:tab/>
        </w:r>
        <w:r w:rsidRPr="0061718A">
          <w:rPr>
            <w:rStyle w:val="Hyperlink"/>
            <w:noProof/>
          </w:rPr>
          <w:t>Storyboard</w:t>
        </w:r>
        <w:r>
          <w:rPr>
            <w:noProof/>
            <w:webHidden/>
          </w:rPr>
          <w:tab/>
        </w:r>
        <w:r>
          <w:rPr>
            <w:noProof/>
            <w:webHidden/>
          </w:rPr>
          <w:fldChar w:fldCharType="begin"/>
        </w:r>
        <w:r>
          <w:rPr>
            <w:noProof/>
            <w:webHidden/>
          </w:rPr>
          <w:instrText xml:space="preserve"> PAGEREF _Toc183354060 \h </w:instrText>
        </w:r>
        <w:r>
          <w:rPr>
            <w:noProof/>
            <w:webHidden/>
          </w:rPr>
        </w:r>
        <w:r>
          <w:rPr>
            <w:noProof/>
            <w:webHidden/>
          </w:rPr>
          <w:fldChar w:fldCharType="separate"/>
        </w:r>
        <w:r>
          <w:rPr>
            <w:noProof/>
            <w:webHidden/>
          </w:rPr>
          <w:t>9</w:t>
        </w:r>
        <w:r>
          <w:rPr>
            <w:noProof/>
            <w:webHidden/>
          </w:rPr>
          <w:fldChar w:fldCharType="end"/>
        </w:r>
      </w:hyperlink>
    </w:p>
    <w:p w14:paraId="141E70F4" w14:textId="5289902A" w:rsidR="00F530E3" w:rsidRDefault="00F530E3">
      <w:pPr>
        <w:pStyle w:val="Verzeichnis2"/>
        <w:tabs>
          <w:tab w:val="left" w:pos="660"/>
          <w:tab w:val="right" w:leader="underscore" w:pos="9062"/>
        </w:tabs>
        <w:rPr>
          <w:rFonts w:eastAsiaTheme="minorEastAsia" w:cstheme="minorBidi"/>
          <w:b w:val="0"/>
          <w:bCs w:val="0"/>
          <w:noProof/>
          <w:kern w:val="2"/>
          <w:sz w:val="24"/>
          <w:szCs w:val="24"/>
          <w:lang w:eastAsia="de-DE"/>
          <w14:ligatures w14:val="standardContextual"/>
        </w:rPr>
      </w:pPr>
      <w:hyperlink w:anchor="_Toc183354061" w:history="1">
        <w:r w:rsidRPr="0061718A">
          <w:rPr>
            <w:rStyle w:val="Hyperlink"/>
            <w:noProof/>
          </w:rPr>
          <w:t>a.</w:t>
        </w:r>
        <w:r>
          <w:rPr>
            <w:rFonts w:eastAsiaTheme="minorEastAsia" w:cstheme="minorBidi"/>
            <w:b w:val="0"/>
            <w:bCs w:val="0"/>
            <w:noProof/>
            <w:kern w:val="2"/>
            <w:sz w:val="24"/>
            <w:szCs w:val="24"/>
            <w:lang w:eastAsia="de-DE"/>
            <w14:ligatures w14:val="standardContextual"/>
          </w:rPr>
          <w:tab/>
        </w:r>
        <w:r w:rsidRPr="0061718A">
          <w:rPr>
            <w:rStyle w:val="Hyperlink"/>
            <w:noProof/>
          </w:rPr>
          <w:t>Beschreibung</w:t>
        </w:r>
        <w:r>
          <w:rPr>
            <w:noProof/>
            <w:webHidden/>
          </w:rPr>
          <w:tab/>
        </w:r>
        <w:r>
          <w:rPr>
            <w:noProof/>
            <w:webHidden/>
          </w:rPr>
          <w:fldChar w:fldCharType="begin"/>
        </w:r>
        <w:r>
          <w:rPr>
            <w:noProof/>
            <w:webHidden/>
          </w:rPr>
          <w:instrText xml:space="preserve"> PAGEREF _Toc183354061 \h </w:instrText>
        </w:r>
        <w:r>
          <w:rPr>
            <w:noProof/>
            <w:webHidden/>
          </w:rPr>
        </w:r>
        <w:r>
          <w:rPr>
            <w:noProof/>
            <w:webHidden/>
          </w:rPr>
          <w:fldChar w:fldCharType="separate"/>
        </w:r>
        <w:r>
          <w:rPr>
            <w:noProof/>
            <w:webHidden/>
          </w:rPr>
          <w:t>9</w:t>
        </w:r>
        <w:r>
          <w:rPr>
            <w:noProof/>
            <w:webHidden/>
          </w:rPr>
          <w:fldChar w:fldCharType="end"/>
        </w:r>
      </w:hyperlink>
    </w:p>
    <w:p w14:paraId="5C514DA6" w14:textId="6EDFF0E5" w:rsidR="000270EA" w:rsidRPr="004F32AA" w:rsidRDefault="00C24130">
      <w:pPr>
        <w:spacing w:line="264" w:lineRule="auto"/>
      </w:pPr>
      <w:r>
        <w:fldChar w:fldCharType="end"/>
      </w:r>
      <w:r w:rsidR="000270EA">
        <w:rPr>
          <w:rFonts w:ascii="Muli Black" w:eastAsiaTheme="majorEastAsia" w:hAnsi="Muli Black" w:cstheme="majorBidi"/>
          <w:b/>
          <w:bCs/>
          <w:color w:val="44546A" w:themeColor="text2"/>
          <w:sz w:val="32"/>
          <w:szCs w:val="32"/>
        </w:rPr>
        <w:br w:type="page"/>
      </w:r>
    </w:p>
    <w:p w14:paraId="10B7B2E5" w14:textId="6CBF63D1" w:rsidR="00945F2D" w:rsidRPr="000270EA" w:rsidRDefault="00797C3F" w:rsidP="00D07328">
      <w:pPr>
        <w:pStyle w:val="berschrift2"/>
      </w:pPr>
      <w:bookmarkStart w:id="1" w:name="_Toc183073421"/>
      <w:bookmarkStart w:id="2" w:name="_Toc183354045"/>
      <w:bookmarkStart w:id="3" w:name="OLE_LINK1"/>
      <w:r w:rsidRPr="00797C3F">
        <w:lastRenderedPageBreak/>
        <w:t>Auftraggeber</w:t>
      </w:r>
      <w:bookmarkEnd w:id="1"/>
      <w:bookmarkEnd w:id="2"/>
    </w:p>
    <w:p w14:paraId="68CE6610" w14:textId="77777777" w:rsidR="004471B6" w:rsidRDefault="004471B6" w:rsidP="004471B6">
      <w:pPr>
        <w:rPr>
          <w:rFonts w:ascii=".AppleSystemUIFont" w:eastAsia="Times New Roman" w:hAnsi=".AppleSystemUIFont" w:cs="Times New Roman"/>
          <w:sz w:val="21"/>
          <w:szCs w:val="21"/>
        </w:rPr>
      </w:pPr>
      <w:bookmarkStart w:id="4" w:name="_Toc183073422"/>
      <w:r>
        <w:t xml:space="preserve">Das Startup </w:t>
      </w:r>
      <w:proofErr w:type="spellStart"/>
      <w:r w:rsidRPr="004471B6">
        <w:t>Sparkify</w:t>
      </w:r>
      <w:proofErr w:type="spellEnd"/>
      <w:r>
        <w:t xml:space="preserve"> hat seinen Sitz in Zürich, Schweiz, und besteht aus einem kleinen Team von 10 Mitarbeitenden. </w:t>
      </w:r>
      <w:proofErr w:type="spellStart"/>
      <w:r>
        <w:t>Sparkify</w:t>
      </w:r>
      <w:proofErr w:type="spellEnd"/>
      <w:r>
        <w:t xml:space="preserve"> entwickelt </w:t>
      </w:r>
      <w:proofErr w:type="spellStart"/>
      <w:r>
        <w:t>Social</w:t>
      </w:r>
      <w:proofErr w:type="spellEnd"/>
      <w:r>
        <w:t xml:space="preserve">-Media-Apps und Networking-Plattformen, die vor allem technikaffine Teenager und junge Erwachsene zwischen 14 und 35 Jahren ansprechen. Der Kundenstamm reicht von Privatnutzern bis hin zu kleinen Unternehmen, die innovative Lösungen zur Vernetzung suchen. Obwohl </w:t>
      </w:r>
      <w:proofErr w:type="spellStart"/>
      <w:r>
        <w:t>Sparkify</w:t>
      </w:r>
      <w:proofErr w:type="spellEnd"/>
      <w:r>
        <w:t xml:space="preserve"> erst 1% Marktanteil erreicht hat, plant das Unternehmen, bis 2025 seine Nutzerbasis um 50% zu steigern. Als zusätzliches Merkmal zeichnet sich </w:t>
      </w:r>
      <w:proofErr w:type="spellStart"/>
      <w:r>
        <w:t>Sparkify</w:t>
      </w:r>
      <w:proofErr w:type="spellEnd"/>
      <w:r>
        <w:t xml:space="preserve"> durch seine nachhaltige Unternehmenskultur aus, die digitale Innovation mit Umweltbewusstsein verbindet.</w:t>
      </w:r>
    </w:p>
    <w:p w14:paraId="255F6400" w14:textId="20C521F5" w:rsidR="002F6167" w:rsidRDefault="00A5225C" w:rsidP="00D07328">
      <w:pPr>
        <w:pStyle w:val="berschrift2"/>
      </w:pPr>
      <w:bookmarkStart w:id="5" w:name="_Toc183354046"/>
      <w:r>
        <w:t>Thema</w:t>
      </w:r>
      <w:bookmarkEnd w:id="4"/>
      <w:bookmarkEnd w:id="5"/>
    </w:p>
    <w:p w14:paraId="049773DC" w14:textId="57E9B7D7" w:rsidR="00110EE1" w:rsidRPr="00110EE1" w:rsidRDefault="00110EE1" w:rsidP="00110EE1">
      <w:bookmarkStart w:id="6" w:name="_Toc182479984"/>
      <w:bookmarkStart w:id="7" w:name="_Toc182480032"/>
      <w:r w:rsidRPr="00110EE1">
        <w:t xml:space="preserve">Ein zukünftiger Nutzer hat das Ziel, seinen Freunden dabei zu helfen, neue Kontakte zu knüpfen, indem er die App Flink nutzt. Der typische Ablauf beginnt mit dem Öffnen der App, gefolgt von der Auswahl eines Freundes aus dem eigenen Netzwerk. Daraufhin zeigt Flink passende Freundesvorschläge für diesen Freund an, basierend auf gemeinsamen Interessen und Aktivitäten. Mit einem einfachen </w:t>
      </w:r>
      <w:r w:rsidR="006D38F8">
        <w:t>Ja/Nein</w:t>
      </w:r>
      <w:r w:rsidRPr="00110EE1">
        <w:t xml:space="preserve"> entscheidet der Nutzer, ob der vorgeschlagene Kontakt für seinen Freund passend ist.</w:t>
      </w:r>
    </w:p>
    <w:p w14:paraId="41447731" w14:textId="6D32E8C0" w:rsidR="00110EE1" w:rsidRPr="00110EE1" w:rsidRDefault="00110EE1" w:rsidP="00110EE1">
      <w:r w:rsidRPr="00110EE1">
        <w:t>Die App wird vorwiegend mobil genutzt, insbesondere in freien Momenten wie kurzen Pausen oder unterwegs. Sie richtet sich an technisch versierte, sozial aktive Nutzer, die soziale Netzwerke regelmä</w:t>
      </w:r>
      <w:r w:rsidR="006D38F8">
        <w:t>ss</w:t>
      </w:r>
      <w:r w:rsidRPr="00110EE1">
        <w:t>ig nutzen und Spa</w:t>
      </w:r>
      <w:r w:rsidR="006D38F8">
        <w:t>ss</w:t>
      </w:r>
      <w:r w:rsidRPr="00110EE1">
        <w:t xml:space="preserve"> daran haben, ihre Freunde mit neuen Kontakten zu vernetzen.</w:t>
      </w:r>
    </w:p>
    <w:p w14:paraId="3DFEFD4B" w14:textId="4102FD93" w:rsidR="00110EE1" w:rsidRDefault="00110EE1" w:rsidP="00110EE1">
      <w:r w:rsidRPr="00110EE1">
        <w:t xml:space="preserve">Die Aufgabe von Flink ist es, durch personalisierte Vorschläge die Freundeskreise der Nutzer zu erweitern. Dabei bietet die App eine spielerische, leicht verständliche Oberfläche, die den Prozess schnell und unterhaltsam macht. Flink kombiniert moderne </w:t>
      </w:r>
      <w:proofErr w:type="spellStart"/>
      <w:r w:rsidRPr="00110EE1">
        <w:t>Social</w:t>
      </w:r>
      <w:proofErr w:type="spellEnd"/>
      <w:r w:rsidRPr="00110EE1">
        <w:t>-Media-Funktionen mit einer einzigartigen Fokussierung auf das Knüpfen von Kontakten für Freunde und schafft so eine neue Form der Vernetzung.</w:t>
      </w:r>
    </w:p>
    <w:p w14:paraId="7717BA86" w14:textId="765B0069" w:rsidR="00F03794" w:rsidRDefault="00DC63FD" w:rsidP="00D07328">
      <w:pPr>
        <w:pStyle w:val="berschrift2"/>
      </w:pPr>
      <w:bookmarkStart w:id="8" w:name="_Toc183073423"/>
      <w:bookmarkStart w:id="9" w:name="_Toc183354047"/>
      <w:r w:rsidRPr="00DC63FD">
        <w:t>Zielplattform</w:t>
      </w:r>
      <w:bookmarkEnd w:id="6"/>
      <w:bookmarkEnd w:id="7"/>
      <w:bookmarkEnd w:id="8"/>
      <w:bookmarkEnd w:id="9"/>
    </w:p>
    <w:p w14:paraId="57E612F1" w14:textId="4A455098" w:rsidR="000E7951" w:rsidRDefault="00AA579E" w:rsidP="007564C3">
      <w:r w:rsidRPr="00AA579E">
        <w:t>Die primäre Zielplattform für Flink ist iOS und Android. Da die App eine jüngere Zielgruppe anspricht, die typischerweise mobil unterwegs ist, sind mobile Endgeräte optimal. Für eine breite Verfügbarkeit ist eine Veröffentlichung auf den gro</w:t>
      </w:r>
      <w:r w:rsidR="006D38F8">
        <w:t>ss</w:t>
      </w:r>
      <w:r w:rsidRPr="00AA579E">
        <w:t>en App-Stores (Apple App Store und Google Play Store) vorgesehen. Eine plattformübergreifende Kompatibilität sorgt dafür, dass iOS- und Android-Nutzer gleicherma</w:t>
      </w:r>
      <w:r w:rsidR="006D38F8">
        <w:t>ss</w:t>
      </w:r>
      <w:r w:rsidRPr="00AA579E">
        <w:t>en angesprochen werden.</w:t>
      </w:r>
      <w:bookmarkStart w:id="10" w:name="_Toc182479985"/>
      <w:bookmarkStart w:id="11" w:name="_Toc182480033"/>
    </w:p>
    <w:bookmarkEnd w:id="3"/>
    <w:p w14:paraId="4F66F944" w14:textId="77777777" w:rsidR="000E7951" w:rsidRDefault="000E7951">
      <w:pPr>
        <w:spacing w:line="264" w:lineRule="auto"/>
      </w:pPr>
      <w:r>
        <w:br w:type="page"/>
      </w:r>
    </w:p>
    <w:p w14:paraId="6A8E73E0" w14:textId="62D67226" w:rsidR="00D76D14" w:rsidRPr="00D76D14" w:rsidRDefault="00AA579E" w:rsidP="00D07328">
      <w:pPr>
        <w:pStyle w:val="berschrift2"/>
      </w:pPr>
      <w:bookmarkStart w:id="12" w:name="_Toc183073424"/>
      <w:bookmarkStart w:id="13" w:name="_Toc183354048"/>
      <w:r w:rsidRPr="00AA579E">
        <w:lastRenderedPageBreak/>
        <w:t>Nutzeranalyse</w:t>
      </w:r>
      <w:bookmarkEnd w:id="10"/>
      <w:bookmarkEnd w:id="11"/>
      <w:bookmarkEnd w:id="12"/>
      <w:bookmarkEnd w:id="13"/>
    </w:p>
    <w:tbl>
      <w:tblPr>
        <w:tblStyle w:val="Listentabelle1hell"/>
        <w:tblW w:w="0" w:type="auto"/>
        <w:tblLook w:val="04A0" w:firstRow="1" w:lastRow="0" w:firstColumn="1" w:lastColumn="0" w:noHBand="0" w:noVBand="1"/>
      </w:tblPr>
      <w:tblGrid>
        <w:gridCol w:w="2196"/>
        <w:gridCol w:w="6876"/>
      </w:tblGrid>
      <w:tr w:rsidR="00D76D14" w:rsidRPr="00D76D14" w14:paraId="1A2EE48B" w14:textId="77777777" w:rsidTr="00D76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004CD0" w14:textId="77777777" w:rsidR="00D76D14" w:rsidRPr="00D76D14" w:rsidRDefault="00D76D14" w:rsidP="00D76D14">
            <w:pPr>
              <w:spacing w:after="120"/>
            </w:pPr>
            <w:r w:rsidRPr="00D76D14">
              <w:t>Merkmal</w:t>
            </w:r>
          </w:p>
        </w:tc>
        <w:tc>
          <w:tcPr>
            <w:tcW w:w="0" w:type="auto"/>
            <w:hideMark/>
          </w:tcPr>
          <w:p w14:paraId="048FC2C0" w14:textId="77777777" w:rsidR="00D76D14" w:rsidRPr="00D76D14" w:rsidRDefault="00D76D14" w:rsidP="00D76D14">
            <w:pPr>
              <w:spacing w:after="120"/>
              <w:cnfStyle w:val="100000000000" w:firstRow="1" w:lastRow="0" w:firstColumn="0" w:lastColumn="0" w:oddVBand="0" w:evenVBand="0" w:oddHBand="0" w:evenHBand="0" w:firstRowFirstColumn="0" w:firstRowLastColumn="0" w:lastRowFirstColumn="0" w:lastRowLastColumn="0"/>
            </w:pPr>
            <w:r w:rsidRPr="00D76D14">
              <w:t>Beschreibung</w:t>
            </w:r>
          </w:p>
        </w:tc>
      </w:tr>
      <w:tr w:rsidR="00211607" w:rsidRPr="00D76D14" w14:paraId="317DE3FE" w14:textId="77777777" w:rsidTr="00D7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26318" w14:textId="77777777" w:rsidR="00D76D14" w:rsidRPr="00D76D14" w:rsidRDefault="00D76D14" w:rsidP="00D76D14">
            <w:pPr>
              <w:spacing w:after="120"/>
            </w:pPr>
            <w:r w:rsidRPr="00D76D14">
              <w:t>Alter</w:t>
            </w:r>
          </w:p>
        </w:tc>
        <w:tc>
          <w:tcPr>
            <w:tcW w:w="0" w:type="auto"/>
            <w:hideMark/>
          </w:tcPr>
          <w:p w14:paraId="3AA044D8" w14:textId="4CB52BB1" w:rsidR="00D76D14" w:rsidRPr="00D76D14" w:rsidRDefault="00D76D14" w:rsidP="00D76D14">
            <w:pPr>
              <w:spacing w:after="120"/>
              <w:cnfStyle w:val="000000100000" w:firstRow="0" w:lastRow="0" w:firstColumn="0" w:lastColumn="0" w:oddVBand="0" w:evenVBand="0" w:oddHBand="1" w:evenHBand="0" w:firstRowFirstColumn="0" w:firstRowLastColumn="0" w:lastRowFirstColumn="0" w:lastRowLastColumn="0"/>
            </w:pPr>
            <w:r w:rsidRPr="00D76D14">
              <w:t>1</w:t>
            </w:r>
            <w:r>
              <w:t>4</w:t>
            </w:r>
            <w:r w:rsidRPr="00D76D14">
              <w:t>-35 Jahre</w:t>
            </w:r>
          </w:p>
        </w:tc>
      </w:tr>
      <w:tr w:rsidR="00D76D14" w:rsidRPr="00D76D14" w14:paraId="3946CAA3" w14:textId="77777777" w:rsidTr="00D76D14">
        <w:tc>
          <w:tcPr>
            <w:cnfStyle w:val="001000000000" w:firstRow="0" w:lastRow="0" w:firstColumn="1" w:lastColumn="0" w:oddVBand="0" w:evenVBand="0" w:oddHBand="0" w:evenHBand="0" w:firstRowFirstColumn="0" w:firstRowLastColumn="0" w:lastRowFirstColumn="0" w:lastRowLastColumn="0"/>
            <w:tcW w:w="0" w:type="auto"/>
            <w:hideMark/>
          </w:tcPr>
          <w:p w14:paraId="45A052BA" w14:textId="77777777" w:rsidR="00D76D14" w:rsidRPr="00D76D14" w:rsidRDefault="00D76D14" w:rsidP="00D76D14">
            <w:pPr>
              <w:spacing w:after="120"/>
            </w:pPr>
            <w:r w:rsidRPr="00D76D14">
              <w:t>Geschlecht</w:t>
            </w:r>
          </w:p>
        </w:tc>
        <w:tc>
          <w:tcPr>
            <w:tcW w:w="0" w:type="auto"/>
            <w:hideMark/>
          </w:tcPr>
          <w:p w14:paraId="3292800A" w14:textId="77777777" w:rsidR="00D76D14" w:rsidRPr="00D76D14" w:rsidRDefault="00D76D14" w:rsidP="00D76D14">
            <w:pPr>
              <w:spacing w:after="120"/>
              <w:cnfStyle w:val="000000000000" w:firstRow="0" w:lastRow="0" w:firstColumn="0" w:lastColumn="0" w:oddVBand="0" w:evenVBand="0" w:oddHBand="0" w:evenHBand="0" w:firstRowFirstColumn="0" w:firstRowLastColumn="0" w:lastRowFirstColumn="0" w:lastRowLastColumn="0"/>
            </w:pPr>
            <w:r w:rsidRPr="00D76D14">
              <w:t>Überwiegend gemischt, sowohl männliche als auch weibliche Nutzer</w:t>
            </w:r>
          </w:p>
        </w:tc>
      </w:tr>
      <w:tr w:rsidR="00211607" w:rsidRPr="00D76D14" w14:paraId="2C2AFAE4" w14:textId="77777777" w:rsidTr="00D7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8A23C" w14:textId="77777777" w:rsidR="00D76D14" w:rsidRPr="00D76D14" w:rsidRDefault="00D76D14" w:rsidP="00D76D14">
            <w:pPr>
              <w:spacing w:after="120"/>
            </w:pPr>
            <w:r w:rsidRPr="00D76D14">
              <w:t>Finanzielle Verhältnisse</w:t>
            </w:r>
          </w:p>
        </w:tc>
        <w:tc>
          <w:tcPr>
            <w:tcW w:w="0" w:type="auto"/>
            <w:hideMark/>
          </w:tcPr>
          <w:p w14:paraId="70D4BB86" w14:textId="3CFDD543" w:rsidR="00D76D14" w:rsidRPr="00D76D14" w:rsidRDefault="00D76D14" w:rsidP="00D76D14">
            <w:pPr>
              <w:spacing w:after="120"/>
              <w:cnfStyle w:val="000000100000" w:firstRow="0" w:lastRow="0" w:firstColumn="0" w:lastColumn="0" w:oddVBand="0" w:evenVBand="0" w:oddHBand="1" w:evenHBand="0" w:firstRowFirstColumn="0" w:firstRowLastColumn="0" w:lastRowFirstColumn="0" w:lastRowLastColumn="0"/>
            </w:pPr>
            <w:r w:rsidRPr="00D76D14">
              <w:t xml:space="preserve">Durchschnittliches bis gehobenes Einkommen, häufig </w:t>
            </w:r>
            <w:r w:rsidR="00211607">
              <w:t xml:space="preserve">Schüler, </w:t>
            </w:r>
            <w:r w:rsidRPr="00D76D14">
              <w:t>Studenten oder junge Berufstätige</w:t>
            </w:r>
          </w:p>
        </w:tc>
      </w:tr>
      <w:tr w:rsidR="00D76D14" w:rsidRPr="00D76D14" w14:paraId="7BD3B092" w14:textId="77777777" w:rsidTr="00D76D14">
        <w:tc>
          <w:tcPr>
            <w:cnfStyle w:val="001000000000" w:firstRow="0" w:lastRow="0" w:firstColumn="1" w:lastColumn="0" w:oddVBand="0" w:evenVBand="0" w:oddHBand="0" w:evenHBand="0" w:firstRowFirstColumn="0" w:firstRowLastColumn="0" w:lastRowFirstColumn="0" w:lastRowLastColumn="0"/>
            <w:tcW w:w="0" w:type="auto"/>
            <w:hideMark/>
          </w:tcPr>
          <w:p w14:paraId="07E7D65F" w14:textId="77777777" w:rsidR="00D76D14" w:rsidRPr="00D76D14" w:rsidRDefault="00D76D14" w:rsidP="00D76D14">
            <w:pPr>
              <w:spacing w:after="120"/>
            </w:pPr>
            <w:r w:rsidRPr="00D76D14">
              <w:t>Sozialer Status</w:t>
            </w:r>
          </w:p>
        </w:tc>
        <w:tc>
          <w:tcPr>
            <w:tcW w:w="0" w:type="auto"/>
            <w:hideMark/>
          </w:tcPr>
          <w:p w14:paraId="6417B04F" w14:textId="77777777" w:rsidR="00D76D14" w:rsidRPr="00D76D14" w:rsidRDefault="00D76D14" w:rsidP="00D76D14">
            <w:pPr>
              <w:spacing w:after="120"/>
              <w:cnfStyle w:val="000000000000" w:firstRow="0" w:lastRow="0" w:firstColumn="0" w:lastColumn="0" w:oddVBand="0" w:evenVBand="0" w:oddHBand="0" w:evenHBand="0" w:firstRowFirstColumn="0" w:firstRowLastColumn="0" w:lastRowFirstColumn="0" w:lastRowLastColumn="0"/>
            </w:pPr>
            <w:r w:rsidRPr="00D76D14">
              <w:t>Eher urban, sozial engagiert, aktiv in Peergruppen</w:t>
            </w:r>
          </w:p>
        </w:tc>
      </w:tr>
      <w:tr w:rsidR="00211607" w:rsidRPr="00D76D14" w14:paraId="224439B1" w14:textId="77777777" w:rsidTr="00D7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29C422" w14:textId="77777777" w:rsidR="00D76D14" w:rsidRPr="00D76D14" w:rsidRDefault="00D76D14" w:rsidP="00D76D14">
            <w:pPr>
              <w:spacing w:after="120"/>
            </w:pPr>
            <w:r w:rsidRPr="00D76D14">
              <w:t>Wohnsituation</w:t>
            </w:r>
          </w:p>
        </w:tc>
        <w:tc>
          <w:tcPr>
            <w:tcW w:w="0" w:type="auto"/>
            <w:hideMark/>
          </w:tcPr>
          <w:p w14:paraId="7455FFD3" w14:textId="77777777" w:rsidR="00D76D14" w:rsidRPr="00D76D14" w:rsidRDefault="00D76D14" w:rsidP="00D76D14">
            <w:pPr>
              <w:spacing w:after="120"/>
              <w:cnfStyle w:val="000000100000" w:firstRow="0" w:lastRow="0" w:firstColumn="0" w:lastColumn="0" w:oddVBand="0" w:evenVBand="0" w:oddHBand="1" w:evenHBand="0" w:firstRowFirstColumn="0" w:firstRowLastColumn="0" w:lastRowFirstColumn="0" w:lastRowLastColumn="0"/>
            </w:pPr>
            <w:r w:rsidRPr="00D76D14">
              <w:t xml:space="preserve">Häufig in </w:t>
            </w:r>
            <w:proofErr w:type="spellStart"/>
            <w:proofErr w:type="gramStart"/>
            <w:r w:rsidRPr="00D76D14">
              <w:t>WG’s</w:t>
            </w:r>
            <w:proofErr w:type="spellEnd"/>
            <w:proofErr w:type="gramEnd"/>
            <w:r w:rsidRPr="00D76D14">
              <w:t xml:space="preserve"> oder eigenen Wohnungen in städtischen Gegenden</w:t>
            </w:r>
          </w:p>
        </w:tc>
      </w:tr>
      <w:tr w:rsidR="00D76D14" w:rsidRPr="00D76D14" w14:paraId="49230952" w14:textId="77777777" w:rsidTr="00D76D14">
        <w:tc>
          <w:tcPr>
            <w:cnfStyle w:val="001000000000" w:firstRow="0" w:lastRow="0" w:firstColumn="1" w:lastColumn="0" w:oddVBand="0" w:evenVBand="0" w:oddHBand="0" w:evenHBand="0" w:firstRowFirstColumn="0" w:firstRowLastColumn="0" w:lastRowFirstColumn="0" w:lastRowLastColumn="0"/>
            <w:tcW w:w="0" w:type="auto"/>
            <w:hideMark/>
          </w:tcPr>
          <w:p w14:paraId="2E660542" w14:textId="77777777" w:rsidR="00D76D14" w:rsidRPr="00D76D14" w:rsidRDefault="00D76D14" w:rsidP="00D76D14">
            <w:pPr>
              <w:spacing w:after="120"/>
            </w:pPr>
            <w:r w:rsidRPr="00D76D14">
              <w:t>Ausbildung</w:t>
            </w:r>
          </w:p>
        </w:tc>
        <w:tc>
          <w:tcPr>
            <w:tcW w:w="0" w:type="auto"/>
            <w:hideMark/>
          </w:tcPr>
          <w:p w14:paraId="1AE4732B" w14:textId="7328C4FB" w:rsidR="00D76D14" w:rsidRPr="00D76D14" w:rsidRDefault="00D76D14" w:rsidP="00D76D14">
            <w:pPr>
              <w:spacing w:after="120"/>
              <w:cnfStyle w:val="000000000000" w:firstRow="0" w:lastRow="0" w:firstColumn="0" w:lastColumn="0" w:oddVBand="0" w:evenVBand="0" w:oddHBand="0" w:evenHBand="0" w:firstRowFirstColumn="0" w:firstRowLastColumn="0" w:lastRowFirstColumn="0" w:lastRowLastColumn="0"/>
            </w:pPr>
            <w:r w:rsidRPr="00D76D14">
              <w:t xml:space="preserve">Meist in </w:t>
            </w:r>
            <w:r w:rsidR="00AB5896">
              <w:t xml:space="preserve">der Schule, </w:t>
            </w:r>
            <w:r w:rsidRPr="00D76D14">
              <w:t>Ausbildung oder mit abgeschlossenem Studium</w:t>
            </w:r>
          </w:p>
        </w:tc>
      </w:tr>
      <w:tr w:rsidR="00211607" w:rsidRPr="00D76D14" w14:paraId="572C8F2B" w14:textId="77777777" w:rsidTr="00D7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295A51" w14:textId="77777777" w:rsidR="00D76D14" w:rsidRPr="00D76D14" w:rsidRDefault="00D76D14" w:rsidP="00D76D14">
            <w:pPr>
              <w:spacing w:after="120"/>
            </w:pPr>
            <w:r w:rsidRPr="00D76D14">
              <w:t>Interessen</w:t>
            </w:r>
          </w:p>
        </w:tc>
        <w:tc>
          <w:tcPr>
            <w:tcW w:w="0" w:type="auto"/>
            <w:hideMark/>
          </w:tcPr>
          <w:p w14:paraId="2D7AB2DD" w14:textId="77777777" w:rsidR="00D76D14" w:rsidRPr="00D76D14" w:rsidRDefault="00D76D14" w:rsidP="00D76D14">
            <w:pPr>
              <w:spacing w:after="120"/>
              <w:cnfStyle w:val="000000100000" w:firstRow="0" w:lastRow="0" w:firstColumn="0" w:lastColumn="0" w:oddVBand="0" w:evenVBand="0" w:oddHBand="1" w:evenHBand="0" w:firstRowFirstColumn="0" w:firstRowLastColumn="0" w:lastRowFirstColumn="0" w:lastRowLastColumn="0"/>
            </w:pPr>
            <w:r w:rsidRPr="00D76D14">
              <w:t>Freundschaftspflege, Freizeitaktivitäten, Networking, Reisen, Veranstaltungen</w:t>
            </w:r>
          </w:p>
        </w:tc>
      </w:tr>
      <w:tr w:rsidR="00D76D14" w:rsidRPr="00D76D14" w14:paraId="46AA22ED" w14:textId="77777777" w:rsidTr="00D76D14">
        <w:tc>
          <w:tcPr>
            <w:cnfStyle w:val="001000000000" w:firstRow="0" w:lastRow="0" w:firstColumn="1" w:lastColumn="0" w:oddVBand="0" w:evenVBand="0" w:oddHBand="0" w:evenHBand="0" w:firstRowFirstColumn="0" w:firstRowLastColumn="0" w:lastRowFirstColumn="0" w:lastRowLastColumn="0"/>
            <w:tcW w:w="0" w:type="auto"/>
            <w:hideMark/>
          </w:tcPr>
          <w:p w14:paraId="637D3804" w14:textId="77777777" w:rsidR="00D76D14" w:rsidRPr="00D76D14" w:rsidRDefault="00D76D14" w:rsidP="00D76D14">
            <w:pPr>
              <w:spacing w:after="120"/>
            </w:pPr>
            <w:r w:rsidRPr="00D76D14">
              <w:t>Technisches Verständnis</w:t>
            </w:r>
          </w:p>
        </w:tc>
        <w:tc>
          <w:tcPr>
            <w:tcW w:w="0" w:type="auto"/>
            <w:hideMark/>
          </w:tcPr>
          <w:p w14:paraId="55DAD1A9" w14:textId="77777777" w:rsidR="00D76D14" w:rsidRPr="00D76D14" w:rsidRDefault="00D76D14" w:rsidP="00D76D14">
            <w:pPr>
              <w:spacing w:after="120"/>
              <w:cnfStyle w:val="000000000000" w:firstRow="0" w:lastRow="0" w:firstColumn="0" w:lastColumn="0" w:oddVBand="0" w:evenVBand="0" w:oddHBand="0" w:evenHBand="0" w:firstRowFirstColumn="0" w:firstRowLastColumn="0" w:lastRowFirstColumn="0" w:lastRowLastColumn="0"/>
            </w:pPr>
            <w:r w:rsidRPr="00D76D14">
              <w:t>Hoch, da die Zielgruppe digitale Anwendungen im Alltag routiniert verwendet</w:t>
            </w:r>
          </w:p>
        </w:tc>
      </w:tr>
    </w:tbl>
    <w:p w14:paraId="10C14DA0" w14:textId="77777777" w:rsidR="00AA579E" w:rsidRPr="00AA579E" w:rsidRDefault="00AA579E" w:rsidP="00AA579E"/>
    <w:p w14:paraId="07377F68" w14:textId="1EA140B0" w:rsidR="005F7416" w:rsidRDefault="000F73D2" w:rsidP="00D07328">
      <w:pPr>
        <w:pStyle w:val="berschrift2"/>
      </w:pPr>
      <w:bookmarkStart w:id="14" w:name="_Toc182479986"/>
      <w:bookmarkStart w:id="15" w:name="_Toc182480034"/>
      <w:bookmarkStart w:id="16" w:name="_Toc183073425"/>
      <w:bookmarkStart w:id="17" w:name="_Toc183354049"/>
      <w:r w:rsidRPr="001D70F8">
        <w:t>Personas</w:t>
      </w:r>
      <w:bookmarkEnd w:id="14"/>
      <w:bookmarkEnd w:id="15"/>
      <w:bookmarkEnd w:id="16"/>
      <w:bookmarkEnd w:id="17"/>
    </w:p>
    <w:p w14:paraId="20EA196E" w14:textId="4677EBC0" w:rsidR="005F7416" w:rsidRPr="000241A3" w:rsidRDefault="005F7416" w:rsidP="00813958">
      <w:pPr>
        <w:pStyle w:val="Listenabsatz"/>
      </w:pPr>
      <w:bookmarkStart w:id="18" w:name="_Toc183073426"/>
      <w:bookmarkStart w:id="19" w:name="_Toc183354050"/>
      <w:r w:rsidRPr="000241A3">
        <w:t>Personas</w:t>
      </w:r>
      <w:bookmarkEnd w:id="18"/>
      <w:bookmarkEnd w:id="19"/>
    </w:p>
    <w:p w14:paraId="6263CCE9" w14:textId="77777777" w:rsidR="008B0E31" w:rsidRPr="001D70F8" w:rsidRDefault="008B0E31" w:rsidP="009C76AB">
      <w:pPr>
        <w:pStyle w:val="berschrift3"/>
      </w:pPr>
      <w:bookmarkStart w:id="20" w:name="_Toc182479987"/>
      <w:bookmarkStart w:id="21" w:name="_Toc182480035"/>
      <w:bookmarkStart w:id="22" w:name="_Toc183073427"/>
      <w:r w:rsidRPr="001D70F8">
        <w:t>Persona 1: Anna, 16 Jahre</w:t>
      </w:r>
      <w:bookmarkEnd w:id="20"/>
      <w:bookmarkEnd w:id="21"/>
      <w:bookmarkEnd w:id="22"/>
    </w:p>
    <w:p w14:paraId="29B903A0" w14:textId="1D78ADAF" w:rsidR="008B0E31" w:rsidRPr="00341ADC" w:rsidRDefault="008B0E31" w:rsidP="00DD58B4">
      <w:r w:rsidRPr="00341ADC">
        <w:t xml:space="preserve">Anna ist ein aufgeschlossenes, kreatives Mädchen, das sich sehr für Kunst und Fotografie interessiert. Sie ist gerne auf sozialen Medien aktiv, wo sie ihre Fotos teilt und sich über aktuelle Trends informiert. Anna liebt es, neue Leute kennenzulernen, besonders wenn sie gemeinsame Interessen oder Freunde haben – so fühlt sie sich sicherer und hat gleich einen Gesprächseinstieg. Ihr ist es wichtig, in einer App authentische Verbindungen zu schaffen und dabei spielerisch potenzielle neue Kontakte zu </w:t>
      </w:r>
      <w:r w:rsidR="00F01D9B" w:rsidRPr="00341ADC">
        <w:t>knüpfen</w:t>
      </w:r>
      <w:r w:rsidRPr="00341ADC">
        <w:t xml:space="preserve">. Anna hat schon Erfahrungen mit Dating-Apps gemacht, fühlt sich dort aber oft unwohl, weil sie auf Oberflächlichkeit basieren. Die Möglichkeit, neue Freundschaften mit einem leichten Hauch von Romantik aufzubauen, ohne dass die App wie eine typische Dating-Plattform wirkt, findet sie attraktiv. Gleichzeitig findet sie das </w:t>
      </w:r>
      <w:r w:rsidR="00E953B4">
        <w:t>Ja/Nein</w:t>
      </w:r>
      <w:r w:rsidRPr="00341ADC">
        <w:t>-System spannend, um so schnell und einfach zu entscheiden, ob jemand zu ihrem Freundeskreis passen könnte oder nicht.</w:t>
      </w:r>
    </w:p>
    <w:p w14:paraId="1BDA8685" w14:textId="7E5B3A29" w:rsidR="00307842" w:rsidRDefault="00307842" w:rsidP="00D52F68">
      <w:pPr>
        <w:rPr>
          <w:b/>
          <w:bCs/>
        </w:rPr>
      </w:pPr>
      <w:r w:rsidRPr="00307842">
        <w:rPr>
          <w:b/>
          <w:bCs/>
        </w:rPr>
        <w:t xml:space="preserve">Persona </w:t>
      </w:r>
      <w:r>
        <w:rPr>
          <w:b/>
          <w:bCs/>
        </w:rPr>
        <w:t>2</w:t>
      </w:r>
      <w:r w:rsidRPr="00307842">
        <w:rPr>
          <w:b/>
          <w:bCs/>
        </w:rPr>
        <w:t>: Jonas, 23 Jahre</w:t>
      </w:r>
    </w:p>
    <w:p w14:paraId="5D6DED16" w14:textId="0092D3F8" w:rsidR="00D52F68" w:rsidRPr="00D52F68" w:rsidRDefault="00D52F68" w:rsidP="00D52F68">
      <w:r w:rsidRPr="00D52F68">
        <w:t>Jonas ist 23 Jahre alt, studiert Wirtschaftsingenieurwesen und lebt in einer WG. In seiner Freizeit geht er gerne bouldern, spielt Videospiele und reist mit Freunden. Obwohl er kommunikativ ist, hat er ein kleines soziales Netzwerk und möchte seinen Freunden helfen, neue Kontakte zu knüpfen.</w:t>
      </w:r>
    </w:p>
    <w:p w14:paraId="4F297F7E" w14:textId="050E8D08" w:rsidR="00C06463" w:rsidRDefault="00D52F68" w:rsidP="009C76AB">
      <w:r w:rsidRPr="00D52F68">
        <w:t xml:space="preserve">Die Idee, für seine Freunde passende Freundschaftsvorschläge über Flink zu machen, spricht ihn an, da er glaubt, dass gemeinsame Interessen die Grundlage für gute Freundschaften sind. Als technikaffiner Nutzer schätzt er den spielerischen Ansatz der App und die schnelle </w:t>
      </w:r>
      <w:r w:rsidR="00E953B4">
        <w:t>Ja/Nein</w:t>
      </w:r>
      <w:r w:rsidRPr="00D52F68">
        <w:t>-Funktion, um schnell neue Verbindungen vorzuschlagen. Flink nutzt er gerne in Pausen oder abends, da er die App unkompliziert und authentisch findet.</w:t>
      </w:r>
    </w:p>
    <w:p w14:paraId="1169B9BA" w14:textId="57A5B643" w:rsidR="000E3883" w:rsidRDefault="005F7416" w:rsidP="00813958">
      <w:pPr>
        <w:pStyle w:val="Listenabsatz"/>
      </w:pPr>
      <w:bookmarkStart w:id="23" w:name="_Toc183073428"/>
      <w:bookmarkStart w:id="24" w:name="_Toc183354051"/>
      <w:r>
        <w:lastRenderedPageBreak/>
        <w:t>Weitere Fragen</w:t>
      </w:r>
      <w:bookmarkEnd w:id="23"/>
      <w:bookmarkEnd w:id="24"/>
    </w:p>
    <w:p w14:paraId="67622D1B" w14:textId="77777777" w:rsidR="001242BE" w:rsidRDefault="001242BE" w:rsidP="005F7416">
      <w:pPr>
        <w:rPr>
          <w:rStyle w:val="berschrift3Zchn"/>
        </w:rPr>
      </w:pPr>
      <w:bookmarkStart w:id="25" w:name="_Toc183073429"/>
      <w:r w:rsidRPr="001242BE">
        <w:rPr>
          <w:rStyle w:val="berschrift3Zchn"/>
        </w:rPr>
        <w:t>Welche Features machen die Nutzung einer App für die Personas besonders angenehm?</w:t>
      </w:r>
      <w:bookmarkEnd w:id="25"/>
    </w:p>
    <w:p w14:paraId="12E07723" w14:textId="33B34074" w:rsidR="002A0F98" w:rsidRDefault="001242BE" w:rsidP="005F7416">
      <w:r w:rsidRPr="001242BE">
        <w:t xml:space="preserve">Anna mag intuitive und visuell ansprechende Benutzeroberflächen, die sie spielerisch entdecken kann. Besonders wichtig ist ihr ein schnelles und einfaches </w:t>
      </w:r>
      <w:proofErr w:type="spellStart"/>
      <w:r w:rsidRPr="001242BE">
        <w:t>Matching</w:t>
      </w:r>
      <w:proofErr w:type="spellEnd"/>
      <w:r w:rsidRPr="001242BE">
        <w:t xml:space="preserve">-System wie die </w:t>
      </w:r>
      <w:r w:rsidR="001946D1">
        <w:t>Ja/Nein</w:t>
      </w:r>
      <w:r w:rsidRPr="001242BE">
        <w:t>-Funktion. Die Authentizität und Sicherheit der Plattform sind für sie ebenfalls entscheidend, damit sie sich wohlfühlt.</w:t>
      </w:r>
      <w:r>
        <w:br/>
      </w:r>
      <w:r w:rsidR="002A0F98">
        <w:br/>
      </w:r>
      <w:r w:rsidR="002A0F98" w:rsidRPr="002A0F98">
        <w:rPr>
          <w:rStyle w:val="berschrift3Zchn"/>
        </w:rPr>
        <w:t>Wie gehen die Personas mit technischen Problemen um?</w:t>
      </w:r>
    </w:p>
    <w:p w14:paraId="5535A34A" w14:textId="36591752" w:rsidR="001242BE" w:rsidRPr="001242BE" w:rsidRDefault="002A0F98" w:rsidP="005F7416">
      <w:pPr>
        <w:rPr>
          <w:rStyle w:val="berschrift3Zchn"/>
          <w:b w:val="0"/>
          <w:bCs w:val="0"/>
        </w:rPr>
      </w:pPr>
      <w:r w:rsidRPr="002A0F98">
        <w:t>Wenn Anna ein technisches Problem hat, versucht sie zuerst, es selbst zu lösen, indem sie Tutorials oder Foren durchsucht. Wenn das nicht funktioniert, fragt sie Freunde oder sucht nach Hilfe auf Social-Media-Kanälen. Sie wird schnell ungeduldig, wenn technische Probleme länger dauern, da sie gewohnt ist, dass Apps einfach funktionieren.</w:t>
      </w:r>
      <w:r>
        <w:br/>
      </w:r>
    </w:p>
    <w:p w14:paraId="0F521249" w14:textId="77777777" w:rsidR="001242BE" w:rsidRDefault="00A376C7" w:rsidP="005F7416">
      <w:pPr>
        <w:rPr>
          <w:rStyle w:val="berschrift3Zchn"/>
        </w:rPr>
      </w:pPr>
      <w:bookmarkStart w:id="26" w:name="_Toc183073430"/>
      <w:r w:rsidRPr="00A376C7">
        <w:rPr>
          <w:rStyle w:val="berschrift3Zchn"/>
        </w:rPr>
        <w:t>Welche Geräte nutzen die Personas am häufigsten für ihre täglichen Aufgaben und wie nutzen sie diese?</w:t>
      </w:r>
      <w:bookmarkEnd w:id="26"/>
    </w:p>
    <w:p w14:paraId="66E92631" w14:textId="7D48DC40" w:rsidR="001242BE" w:rsidRDefault="00A376C7" w:rsidP="005F7416">
      <w:r w:rsidRPr="00A376C7">
        <w:t xml:space="preserve">Jonas verwendet hauptsächlich sein Smartphone für </w:t>
      </w:r>
      <w:proofErr w:type="spellStart"/>
      <w:r w:rsidRPr="00A376C7">
        <w:t>Social</w:t>
      </w:r>
      <w:proofErr w:type="spellEnd"/>
      <w:r w:rsidRPr="00A376C7">
        <w:t xml:space="preserve"> Media, Messaging und Apps wie </w:t>
      </w:r>
      <w:proofErr w:type="gramStart"/>
      <w:r w:rsidRPr="00A376C7">
        <w:t>Flink</w:t>
      </w:r>
      <w:proofErr w:type="gramEnd"/>
      <w:r w:rsidRPr="00A376C7">
        <w:t>. Für das Studium und seine Werkstudenten-Tätigkeit nutzt er seinen Laptop, auf dem er E-Mails bearbeitet und technische Tools verwendet. Sein Smartphone ist jedoch sein Hauptgerät für Freizeit und soziale Interaktionen.</w:t>
      </w:r>
      <w:r w:rsidR="001242BE">
        <w:br/>
      </w:r>
    </w:p>
    <w:p w14:paraId="0514DF27" w14:textId="77777777" w:rsidR="001242BE" w:rsidRDefault="00101725" w:rsidP="005F7416">
      <w:bookmarkStart w:id="27" w:name="_Toc183073431"/>
      <w:r w:rsidRPr="001242BE">
        <w:rPr>
          <w:rStyle w:val="berschrift3Zchn"/>
        </w:rPr>
        <w:t>Wie wichtig ist für die Personas die Verfügbarkeit von Offline-Lösungen oder alternative Zahlungsmöglichkeiten?</w:t>
      </w:r>
      <w:bookmarkEnd w:id="27"/>
    </w:p>
    <w:p w14:paraId="0B357B2F" w14:textId="00ACED36" w:rsidR="00101725" w:rsidRDefault="00101725" w:rsidP="005F7416">
      <w:r w:rsidRPr="00101725">
        <w:t xml:space="preserve">Offline-Funktionen sind für Jonas nicht zwingend notwendig, da er fast immer eine Internetverbindung hat. Was Zahlungsmöglichkeiten betrifft, ist er offen für In-App-Käufe, wenn der Mehrwert klar ersichtlich ist, bevorzugt aber einfache und sichere Methoden wie </w:t>
      </w:r>
      <w:r>
        <w:t xml:space="preserve">Apple Pay, </w:t>
      </w:r>
      <w:r w:rsidRPr="00101725">
        <w:t>PayPal oder Kreditkarte.</w:t>
      </w:r>
    </w:p>
    <w:p w14:paraId="4F5051A1" w14:textId="74F880E3" w:rsidR="00C65207" w:rsidRPr="00D07328" w:rsidRDefault="00C65207" w:rsidP="00D07328">
      <w:pPr>
        <w:pStyle w:val="berschrift2"/>
      </w:pPr>
      <w:bookmarkStart w:id="28" w:name="_Toc183354052"/>
      <w:r w:rsidRPr="00D07328">
        <w:t>Anforderungen</w:t>
      </w:r>
      <w:bookmarkEnd w:id="28"/>
    </w:p>
    <w:p w14:paraId="149155B7" w14:textId="41F95817" w:rsidR="00423C9A" w:rsidRPr="00423C9A" w:rsidRDefault="00423C9A" w:rsidP="00813958">
      <w:pPr>
        <w:pStyle w:val="Listenabsatz"/>
      </w:pPr>
      <w:bookmarkStart w:id="29" w:name="_Toc183354053"/>
      <w:r>
        <w:t>Anforderungen</w:t>
      </w:r>
      <w:bookmarkEnd w:id="29"/>
    </w:p>
    <w:p w14:paraId="575875DD" w14:textId="77777777" w:rsidR="00C65207" w:rsidRPr="00C65207" w:rsidRDefault="00C65207" w:rsidP="00C65207">
      <w:r w:rsidRPr="00C65207">
        <w:rPr>
          <w:rStyle w:val="berschrift3Zchn"/>
        </w:rPr>
        <w:t>1. Übersicht der Benutzeroberfläche (funktional)</w:t>
      </w:r>
      <w:r w:rsidRPr="00C65207">
        <w:br/>
        <w:t>Die App muss eine klare und benutzerfreundliche Oberfläche bieten, die den Nutzern eine einfache und schnelle Interaktion ermöglicht. Es sollte eine klare Struktur vorhanden sein, die es den Nutzern erlaubt, schnell und intuitiv zu navigieren.</w:t>
      </w:r>
    </w:p>
    <w:p w14:paraId="77AE7A18" w14:textId="77777777" w:rsidR="00C65207" w:rsidRPr="00C65207" w:rsidRDefault="00C65207" w:rsidP="00C65207">
      <w:r w:rsidRPr="00C65207">
        <w:rPr>
          <w:rStyle w:val="berschrift3Zchn"/>
        </w:rPr>
        <w:t>2. Freundesnetzwerk und Vorschläge (funktional)</w:t>
      </w:r>
      <w:r w:rsidRPr="00C65207">
        <w:br/>
        <w:t>Flink muss dem Nutzer die Möglichkeit bieten, aus seinem bestehenden Netzwerk Freunde auszuwählen, für die dann passende Kontakte angezeigt werden, basierend auf gemeinsamen Interessen und Aktivitäten.</w:t>
      </w:r>
    </w:p>
    <w:p w14:paraId="35B1A7A7" w14:textId="0D1C3F84" w:rsidR="00C65207" w:rsidRPr="00C65207" w:rsidRDefault="00C65207" w:rsidP="00423C9A">
      <w:r w:rsidRPr="00C65207">
        <w:rPr>
          <w:rStyle w:val="berschrift3Zchn"/>
        </w:rPr>
        <w:t xml:space="preserve">3. </w:t>
      </w:r>
      <w:r w:rsidR="0037675D">
        <w:rPr>
          <w:rStyle w:val="berschrift3Zchn"/>
        </w:rPr>
        <w:t>Ja/Nein</w:t>
      </w:r>
      <w:r w:rsidRPr="00C65207">
        <w:rPr>
          <w:rStyle w:val="berschrift3Zchn"/>
        </w:rPr>
        <w:t>-Funktion (funktional)</w:t>
      </w:r>
      <w:r w:rsidRPr="00C65207">
        <w:br/>
        <w:t xml:space="preserve">Eine </w:t>
      </w:r>
      <w:r w:rsidR="0037675D">
        <w:t>Ja/Nein</w:t>
      </w:r>
      <w:r w:rsidRPr="00C65207">
        <w:t xml:space="preserve">-Funktion muss integriert sein, die es dem Nutzer ermöglicht, durch einfache </w:t>
      </w:r>
      <w:r w:rsidR="0037675D">
        <w:t>Klicke</w:t>
      </w:r>
      <w:r w:rsidRPr="00C65207">
        <w:t xml:space="preserve"> zu entscheiden, ob der vorgeschlagene Kontakt für seinen Freund geeignet ist.</w:t>
      </w:r>
    </w:p>
    <w:p w14:paraId="00F54B63" w14:textId="6D07C576" w:rsidR="00C65207" w:rsidRDefault="000B323A" w:rsidP="00423C9A">
      <w:r>
        <w:rPr>
          <w:rStyle w:val="berschrift3Zchn"/>
        </w:rPr>
        <w:lastRenderedPageBreak/>
        <w:t>4</w:t>
      </w:r>
      <w:r w:rsidR="00C65207" w:rsidRPr="00C65207">
        <w:rPr>
          <w:rStyle w:val="berschrift3Zchn"/>
        </w:rPr>
        <w:t>. Spielergerechte Oberfläche (nicht-funktional)</w:t>
      </w:r>
      <w:r w:rsidR="00C65207" w:rsidRPr="00C65207">
        <w:br/>
        <w:t>Die App sollte eine spielerische, ansprechende Gestaltung haben, die es den Nutzern angenehm macht, die Funktion zu nutzen und dadurch den Prozess zu beschleunigen.</w:t>
      </w:r>
    </w:p>
    <w:p w14:paraId="107B10AD" w14:textId="578DB055" w:rsidR="00704FDD" w:rsidRDefault="00704FDD" w:rsidP="00813958">
      <w:pPr>
        <w:pStyle w:val="Listenabsatz"/>
      </w:pPr>
      <w:bookmarkStart w:id="30" w:name="_Toc183354054"/>
      <w:r>
        <w:t>Priorität</w:t>
      </w:r>
      <w:bookmarkEnd w:id="30"/>
    </w:p>
    <w:p w14:paraId="3CD8068A" w14:textId="77777777" w:rsidR="000B323A" w:rsidRPr="000B323A" w:rsidRDefault="000B323A" w:rsidP="000B323A">
      <w:r w:rsidRPr="000B323A">
        <w:t xml:space="preserve">Die Priorität für die Anforderungen wird von 1 bis 6 gestaffelt, wobei </w:t>
      </w:r>
      <w:r w:rsidRPr="000B323A">
        <w:rPr>
          <w:b/>
          <w:bCs/>
        </w:rPr>
        <w:t>1</w:t>
      </w:r>
      <w:r w:rsidRPr="000B323A">
        <w:t xml:space="preserve"> die höchste Priorität hat.</w:t>
      </w:r>
    </w:p>
    <w:p w14:paraId="2D01BCCB" w14:textId="1AEF3BF4" w:rsidR="000B323A" w:rsidRPr="000B323A" w:rsidRDefault="000B323A" w:rsidP="000B323A">
      <w:pPr>
        <w:numPr>
          <w:ilvl w:val="0"/>
          <w:numId w:val="14"/>
        </w:numPr>
      </w:pPr>
      <w:r w:rsidRPr="000B323A">
        <w:rPr>
          <w:b/>
          <w:bCs/>
        </w:rPr>
        <w:t>Hohe Priorität:</w:t>
      </w:r>
      <w:r w:rsidRPr="000B323A">
        <w:t xml:space="preserve"> Benutzeroberfläche, Freundesvorschläge und die </w:t>
      </w:r>
      <w:r w:rsidR="0037675D">
        <w:t>Ja/Nein</w:t>
      </w:r>
      <w:r w:rsidRPr="000B323A">
        <w:t>-Funktion.</w:t>
      </w:r>
    </w:p>
    <w:p w14:paraId="36B48705" w14:textId="223A887D" w:rsidR="000B323A" w:rsidRPr="000B323A" w:rsidRDefault="000B323A" w:rsidP="000B323A">
      <w:pPr>
        <w:numPr>
          <w:ilvl w:val="0"/>
          <w:numId w:val="14"/>
        </w:numPr>
      </w:pPr>
      <w:r w:rsidRPr="000B323A">
        <w:rPr>
          <w:b/>
          <w:bCs/>
        </w:rPr>
        <w:t>Niedrige Priorität:</w:t>
      </w:r>
      <w:r w:rsidRPr="000B323A">
        <w:t xml:space="preserve"> Eine weiterführende Funktion zur Verbesserung </w:t>
      </w:r>
      <w:r w:rsidR="0089371A">
        <w:t xml:space="preserve">von Freunde finden mit Frage-Antworten </w:t>
      </w:r>
      <w:r w:rsidR="00DE3FF6">
        <w:t>Kärtchen.</w:t>
      </w:r>
    </w:p>
    <w:p w14:paraId="5C71AC74" w14:textId="40E4BE31" w:rsidR="008452D6" w:rsidRDefault="00DC7338" w:rsidP="00813958">
      <w:pPr>
        <w:pStyle w:val="Listenabsatz"/>
      </w:pPr>
      <w:bookmarkStart w:id="31" w:name="_Toc183354055"/>
      <w:r w:rsidRPr="00DC7338">
        <w:t>Begründung</w:t>
      </w:r>
      <w:bookmarkEnd w:id="31"/>
    </w:p>
    <w:p w14:paraId="5AAECCCB" w14:textId="77777777" w:rsidR="008452D6" w:rsidRDefault="00CB47EE" w:rsidP="00D545C5">
      <w:r w:rsidRPr="00D545C5">
        <w:rPr>
          <w:rStyle w:val="berschrift3Zchn"/>
        </w:rPr>
        <w:t>Übersichtliche Benutzeroberfläche (hohe Priorität)</w:t>
      </w:r>
      <w:r w:rsidR="00D545C5" w:rsidRPr="00D545C5">
        <w:rPr>
          <w:rStyle w:val="berschrift3Zchn"/>
        </w:rPr>
        <w:t>:</w:t>
      </w:r>
      <w:r w:rsidR="00D545C5">
        <w:rPr>
          <w:rStyle w:val="Fett"/>
          <w:b w:val="0"/>
          <w:bCs w:val="0"/>
        </w:rPr>
        <w:t xml:space="preserve"> </w:t>
      </w:r>
      <w:r w:rsidRPr="00D545C5">
        <w:t>Die Benutzeroberfläche ist entscheidend für den Erfolg der App, da sie die Hauptschnittstelle darstellt. Sie ermöglicht es den Nutzern, schnell und einfach Kontakte zu vermitteln.</w:t>
      </w:r>
    </w:p>
    <w:p w14:paraId="007701FE" w14:textId="77777777" w:rsidR="00D07328" w:rsidRDefault="00CB47EE" w:rsidP="00D545C5">
      <w:r w:rsidRPr="00185A84">
        <w:rPr>
          <w:rStyle w:val="berschrift3Zchn"/>
        </w:rPr>
        <w:t>Freundesnetzwerk und Vorschläge (hohe Priorität)</w:t>
      </w:r>
      <w:r w:rsidR="00185A84" w:rsidRPr="00185A84">
        <w:rPr>
          <w:rStyle w:val="berschrift3Zchn"/>
        </w:rPr>
        <w:t>:</w:t>
      </w:r>
      <w:r w:rsidR="00D545C5">
        <w:rPr>
          <w:rStyle w:val="Fett"/>
          <w:b w:val="0"/>
          <w:bCs w:val="0"/>
        </w:rPr>
        <w:t xml:space="preserve"> </w:t>
      </w:r>
      <w:r>
        <w:t>Die zentrale Funktion der App, nämlich das Anbieten von Freundesvorschlägen basierend auf gemeinsamen Interessen, ist für die Funktionalität unerlässlich.</w:t>
      </w:r>
    </w:p>
    <w:p w14:paraId="3235B15E" w14:textId="7F8B091A" w:rsidR="00D07328" w:rsidRDefault="001C7D08" w:rsidP="008452D6">
      <w:r>
        <w:rPr>
          <w:rStyle w:val="berschrift3Zchn"/>
        </w:rPr>
        <w:t>Ja/Nein</w:t>
      </w:r>
      <w:r w:rsidR="00CB47EE" w:rsidRPr="00185A84">
        <w:rPr>
          <w:rStyle w:val="berschrift3Zchn"/>
        </w:rPr>
        <w:t>-Funktion (hohe Priorität)</w:t>
      </w:r>
      <w:r w:rsidR="00185A84" w:rsidRPr="00185A84">
        <w:rPr>
          <w:rStyle w:val="berschrift3Zchn"/>
        </w:rPr>
        <w:t>:</w:t>
      </w:r>
      <w:r w:rsidR="00D545C5">
        <w:t xml:space="preserve"> </w:t>
      </w:r>
      <w:r w:rsidR="00CB47EE">
        <w:t>Eine einfache Möglichkeit für die Nutzer, zu entscheiden, ob ein Kontakt geeignet ist, muss schnell und intuitiv sein, um den Nutzern eine angenehme Erfahrung zu bieten.</w:t>
      </w:r>
    </w:p>
    <w:p w14:paraId="38828735" w14:textId="1C0EC37E" w:rsidR="008452D6" w:rsidRDefault="001C7D08" w:rsidP="008452D6">
      <w:r>
        <w:rPr>
          <w:rStyle w:val="berschrift3Zchn"/>
        </w:rPr>
        <w:t>Frage-Antworten Kärtchen</w:t>
      </w:r>
      <w:r w:rsidR="00CB47EE" w:rsidRPr="008452D6">
        <w:rPr>
          <w:rStyle w:val="berschrift3Zchn"/>
        </w:rPr>
        <w:t xml:space="preserve"> (</w:t>
      </w:r>
      <w:r>
        <w:rPr>
          <w:rStyle w:val="berschrift3Zchn"/>
        </w:rPr>
        <w:t xml:space="preserve">niedrige </w:t>
      </w:r>
      <w:r w:rsidR="00CB47EE" w:rsidRPr="008452D6">
        <w:rPr>
          <w:rStyle w:val="berschrift3Zchn"/>
        </w:rPr>
        <w:t>Priorität)</w:t>
      </w:r>
      <w:r w:rsidR="008452D6">
        <w:rPr>
          <w:rStyle w:val="berschrift3Zchn"/>
        </w:rPr>
        <w:t>:</w:t>
      </w:r>
      <w:r w:rsidR="00D545C5">
        <w:t xml:space="preserve"> </w:t>
      </w:r>
      <w:r w:rsidR="0086145C" w:rsidRPr="0086145C">
        <w:t>Diese Funktion verbessert die App, indem sie es erleichtert, festzustellen, ob eine Person gut zu einem ausgewählten Freund passt.</w:t>
      </w:r>
    </w:p>
    <w:p w14:paraId="1600114D" w14:textId="2E782B04" w:rsidR="00D07328" w:rsidRDefault="002B13FD" w:rsidP="002B13FD">
      <w:pPr>
        <w:pStyle w:val="berschrift2"/>
      </w:pPr>
      <w:bookmarkStart w:id="32" w:name="_Toc183354056"/>
      <w:r>
        <w:t>Vorkonzept</w:t>
      </w:r>
      <w:bookmarkEnd w:id="32"/>
    </w:p>
    <w:p w14:paraId="1B84B4F5" w14:textId="65C3C2E9" w:rsidR="002B13FD" w:rsidRDefault="006F5465" w:rsidP="006F5465">
      <w:pPr>
        <w:pStyle w:val="Listenabsatz"/>
      </w:pPr>
      <w:bookmarkStart w:id="33" w:name="_Toc183354057"/>
      <w:r>
        <w:t>Farbkonzept</w:t>
      </w:r>
      <w:bookmarkEnd w:id="33"/>
    </w:p>
    <w:p w14:paraId="3DBE29E0" w14:textId="34B68479" w:rsidR="006F5465" w:rsidRDefault="00874451" w:rsidP="006F5465">
      <w:r>
        <w:rPr>
          <w:noProof/>
        </w:rPr>
        <w:drawing>
          <wp:inline distT="0" distB="0" distL="0" distR="0" wp14:anchorId="5904EA1A" wp14:editId="4C5B7552">
            <wp:extent cx="5755299" cy="948928"/>
            <wp:effectExtent l="0" t="0" r="0" b="3810"/>
            <wp:docPr id="587859681" name="Grafik 4"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9681" name="Grafik 4" descr="Ein Bild, das Text, Screenshot, Design enthält.&#10;&#10;Automatisch generierte Beschreibung"/>
                    <pic:cNvPicPr/>
                  </pic:nvPicPr>
                  <pic:blipFill rotWithShape="1">
                    <a:blip r:embed="rId9" cstate="print">
                      <a:extLst>
                        <a:ext uri="{28A0092B-C50C-407E-A947-70E740481C1C}">
                          <a14:useLocalDpi xmlns:a14="http://schemas.microsoft.com/office/drawing/2010/main" val="0"/>
                        </a:ext>
                      </a:extLst>
                    </a:blip>
                    <a:srcRect t="71071" b="6946"/>
                    <a:stretch/>
                  </pic:blipFill>
                  <pic:spPr bwMode="auto">
                    <a:xfrm>
                      <a:off x="0" y="0"/>
                      <a:ext cx="5760720" cy="94982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43"/>
        <w:gridCol w:w="1892"/>
        <w:gridCol w:w="1813"/>
        <w:gridCol w:w="1813"/>
      </w:tblGrid>
      <w:tr w:rsidR="00B44FA3" w14:paraId="32D82F05" w14:textId="77777777" w:rsidTr="007C2676">
        <w:tc>
          <w:tcPr>
            <w:tcW w:w="1843" w:type="dxa"/>
          </w:tcPr>
          <w:p w14:paraId="5C573F87" w14:textId="09D3EBCB" w:rsidR="00B44FA3" w:rsidRDefault="00B44FA3" w:rsidP="006F5465">
            <w:r>
              <w:t>Text</w:t>
            </w:r>
          </w:p>
        </w:tc>
        <w:tc>
          <w:tcPr>
            <w:tcW w:w="1843" w:type="dxa"/>
          </w:tcPr>
          <w:p w14:paraId="1A2D0200" w14:textId="6334CCC5" w:rsidR="00B44FA3" w:rsidRDefault="00B44FA3" w:rsidP="006F5465">
            <w:r>
              <w:t>Hintergrund</w:t>
            </w:r>
          </w:p>
        </w:tc>
        <w:tc>
          <w:tcPr>
            <w:tcW w:w="1892" w:type="dxa"/>
          </w:tcPr>
          <w:p w14:paraId="4BB27950" w14:textId="166325ED" w:rsidR="00B44FA3" w:rsidRDefault="00B44FA3" w:rsidP="006F5465">
            <w:r>
              <w:t>Primär</w:t>
            </w:r>
          </w:p>
        </w:tc>
        <w:tc>
          <w:tcPr>
            <w:tcW w:w="1813" w:type="dxa"/>
          </w:tcPr>
          <w:p w14:paraId="18E4DE90" w14:textId="6637B98B" w:rsidR="00B44FA3" w:rsidRDefault="00B44FA3" w:rsidP="006F5465">
            <w:r>
              <w:t>Sekundär</w:t>
            </w:r>
          </w:p>
        </w:tc>
        <w:tc>
          <w:tcPr>
            <w:tcW w:w="1813" w:type="dxa"/>
          </w:tcPr>
          <w:p w14:paraId="1F3AEE64" w14:textId="5450B277" w:rsidR="00B44FA3" w:rsidRDefault="00B44FA3" w:rsidP="006F5465">
            <w:r>
              <w:t>Akzent</w:t>
            </w:r>
          </w:p>
        </w:tc>
      </w:tr>
    </w:tbl>
    <w:p w14:paraId="68CBC5B9" w14:textId="369B24E5" w:rsidR="00921439" w:rsidRDefault="00921439" w:rsidP="006F5465"/>
    <w:p w14:paraId="6FFA94C7" w14:textId="2A450163" w:rsidR="00DF3CE0" w:rsidRDefault="00DF3CE0" w:rsidP="006F5465">
      <w:r w:rsidRPr="00DF3CE0">
        <w:t>Das Farbkonzept der Flink-App kombiniert Funktionalität</w:t>
      </w:r>
      <w:r w:rsidR="004B0C22">
        <w:t xml:space="preserve"> und modernes, </w:t>
      </w:r>
      <w:r w:rsidRPr="00DF3CE0">
        <w:t>ansprechendes Design. Die helle Textfarbe</w:t>
      </w:r>
      <w:r w:rsidR="00455B36">
        <w:t xml:space="preserve"> </w:t>
      </w:r>
      <w:r w:rsidRPr="00DF3CE0">
        <w:t>sorgt für gute Lesbarkeit auf dem dunklen Hintergrund</w:t>
      </w:r>
      <w:r w:rsidR="00455B36">
        <w:t xml:space="preserve">, </w:t>
      </w:r>
      <w:r w:rsidR="00455B36" w:rsidRPr="00DF3CE0">
        <w:t>das Vertrauen</w:t>
      </w:r>
      <w:r w:rsidRPr="00DF3CE0">
        <w:t xml:space="preserve"> und Ruhe vermittelt. Das </w:t>
      </w:r>
      <w:r w:rsidR="00302F98">
        <w:t>Orange</w:t>
      </w:r>
      <w:r w:rsidRPr="00DF3CE0">
        <w:t xml:space="preserve"> hebt interaktive Elemente hervor und lädt zur Aktion ein. Die Sekundärfarbe, ein </w:t>
      </w:r>
      <w:r w:rsidR="008F6486">
        <w:t>sanftes Lila</w:t>
      </w:r>
      <w:r w:rsidR="00265B70">
        <w:t>,</w:t>
      </w:r>
      <w:r w:rsidR="008F6486">
        <w:t xml:space="preserve"> </w:t>
      </w:r>
      <w:r w:rsidRPr="00DF3CE0">
        <w:t xml:space="preserve">schafft klare Strukturen, während das </w:t>
      </w:r>
      <w:r w:rsidR="008F6486">
        <w:t xml:space="preserve">Blau </w:t>
      </w:r>
      <w:r w:rsidRPr="00DF3CE0">
        <w:t xml:space="preserve">als Akzent Farbe für </w:t>
      </w:r>
      <w:r w:rsidR="008F6486">
        <w:t>subtilere</w:t>
      </w:r>
      <w:r w:rsidRPr="00DF3CE0">
        <w:t xml:space="preserve"> und individuelle Elemente </w:t>
      </w:r>
      <w:r w:rsidR="00265B70">
        <w:t>verwendet wird</w:t>
      </w:r>
      <w:r w:rsidRPr="00DF3CE0">
        <w:t>. Zusammen ergibt sich ein harmonisches, benutzerfreundliches Design, das zur Interaktion anregt.</w:t>
      </w:r>
    </w:p>
    <w:p w14:paraId="136174D1" w14:textId="4EA86A9B" w:rsidR="00041766" w:rsidRDefault="00894234" w:rsidP="00894234">
      <w:pPr>
        <w:pStyle w:val="Listenabsatz"/>
      </w:pPr>
      <w:bookmarkStart w:id="34" w:name="_Toc183354058"/>
      <w:r>
        <w:lastRenderedPageBreak/>
        <w:t>Schriftart</w:t>
      </w:r>
      <w:bookmarkEnd w:id="34"/>
    </w:p>
    <w:tbl>
      <w:tblPr>
        <w:tblStyle w:val="Listentabelle1hell"/>
        <w:tblW w:w="0" w:type="auto"/>
        <w:tblLook w:val="04A0" w:firstRow="1" w:lastRow="0" w:firstColumn="1" w:lastColumn="0" w:noHBand="0" w:noVBand="1"/>
      </w:tblPr>
      <w:tblGrid>
        <w:gridCol w:w="2473"/>
        <w:gridCol w:w="4078"/>
        <w:gridCol w:w="2521"/>
      </w:tblGrid>
      <w:tr w:rsidR="00534DEA" w14:paraId="03EE38CC" w14:textId="77777777" w:rsidTr="005F3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3" w:type="dxa"/>
          </w:tcPr>
          <w:p w14:paraId="15912B43" w14:textId="06C1EE39" w:rsidR="00534DEA" w:rsidRPr="007D11DC" w:rsidRDefault="00534DEA" w:rsidP="007D11DC">
            <w:r w:rsidRPr="007D11DC">
              <w:t>Schriftart</w:t>
            </w:r>
          </w:p>
        </w:tc>
        <w:tc>
          <w:tcPr>
            <w:tcW w:w="4078" w:type="dxa"/>
          </w:tcPr>
          <w:p w14:paraId="7D3577B6" w14:textId="3B10C59A" w:rsidR="00534DEA" w:rsidRDefault="00534DEA" w:rsidP="007D11DC">
            <w:pPr>
              <w:cnfStyle w:val="100000000000" w:firstRow="1" w:lastRow="0" w:firstColumn="0" w:lastColumn="0" w:oddVBand="0" w:evenVBand="0" w:oddHBand="0" w:evenHBand="0" w:firstRowFirstColumn="0" w:firstRowLastColumn="0" w:lastRowFirstColumn="0" w:lastRowLastColumn="0"/>
            </w:pPr>
            <w:r>
              <w:t>Quelle</w:t>
            </w:r>
          </w:p>
        </w:tc>
        <w:tc>
          <w:tcPr>
            <w:tcW w:w="2521" w:type="dxa"/>
          </w:tcPr>
          <w:p w14:paraId="073E812C" w14:textId="7918D75C" w:rsidR="00534DEA" w:rsidRDefault="00534DEA" w:rsidP="007D11DC">
            <w:pPr>
              <w:cnfStyle w:val="100000000000" w:firstRow="1" w:lastRow="0" w:firstColumn="0" w:lastColumn="0" w:oddVBand="0" w:evenVBand="0" w:oddHBand="0" w:evenHBand="0" w:firstRowFirstColumn="0" w:firstRowLastColumn="0" w:lastRowFirstColumn="0" w:lastRowLastColumn="0"/>
            </w:pPr>
            <w:r>
              <w:t>Verwendung</w:t>
            </w:r>
          </w:p>
        </w:tc>
      </w:tr>
      <w:tr w:rsidR="00534DEA" w14:paraId="26C2377A" w14:textId="77777777" w:rsidTr="005F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3" w:type="dxa"/>
          </w:tcPr>
          <w:p w14:paraId="6505AC58" w14:textId="5360B40B" w:rsidR="00534DEA" w:rsidRDefault="007A222C" w:rsidP="007D11DC">
            <w:r>
              <w:t>Widescreen</w:t>
            </w:r>
          </w:p>
        </w:tc>
        <w:tc>
          <w:tcPr>
            <w:tcW w:w="4078" w:type="dxa"/>
          </w:tcPr>
          <w:p w14:paraId="25B19BB0" w14:textId="5205958B" w:rsidR="00534DEA" w:rsidRDefault="00225440" w:rsidP="00894234">
            <w:pPr>
              <w:cnfStyle w:val="000000100000" w:firstRow="0" w:lastRow="0" w:firstColumn="0" w:lastColumn="0" w:oddVBand="0" w:evenVBand="0" w:oddHBand="1" w:evenHBand="0" w:firstRowFirstColumn="0" w:firstRowLastColumn="0" w:lastRowFirstColumn="0" w:lastRowLastColumn="0"/>
            </w:pPr>
            <w:hyperlink r:id="rId10" w:history="1">
              <w:r w:rsidRPr="00225440">
                <w:rPr>
                  <w:rStyle w:val="Hyperlink"/>
                </w:rPr>
                <w:t>https://fonts.adobe.com/fonts/widescreen</w:t>
              </w:r>
            </w:hyperlink>
          </w:p>
        </w:tc>
        <w:tc>
          <w:tcPr>
            <w:tcW w:w="2521" w:type="dxa"/>
          </w:tcPr>
          <w:p w14:paraId="29AE821C" w14:textId="28F5D0F4" w:rsidR="00534DEA" w:rsidRDefault="00225440" w:rsidP="00894234">
            <w:pPr>
              <w:cnfStyle w:val="000000100000" w:firstRow="0" w:lastRow="0" w:firstColumn="0" w:lastColumn="0" w:oddVBand="0" w:evenVBand="0" w:oddHBand="1" w:evenHBand="0" w:firstRowFirstColumn="0" w:firstRowLastColumn="0" w:lastRowFirstColumn="0" w:lastRowLastColumn="0"/>
            </w:pPr>
            <w:r>
              <w:t>Logo und Überschriften</w:t>
            </w:r>
          </w:p>
        </w:tc>
      </w:tr>
      <w:tr w:rsidR="00534DEA" w14:paraId="7317768F" w14:textId="77777777" w:rsidTr="005F39B9">
        <w:tc>
          <w:tcPr>
            <w:cnfStyle w:val="001000000000" w:firstRow="0" w:lastRow="0" w:firstColumn="1" w:lastColumn="0" w:oddVBand="0" w:evenVBand="0" w:oddHBand="0" w:evenHBand="0" w:firstRowFirstColumn="0" w:firstRowLastColumn="0" w:lastRowFirstColumn="0" w:lastRowLastColumn="0"/>
            <w:tcW w:w="2473" w:type="dxa"/>
          </w:tcPr>
          <w:p w14:paraId="03D70BDB" w14:textId="5230C521" w:rsidR="00534DEA" w:rsidRDefault="00331870" w:rsidP="00894234">
            <w:r>
              <w:t>Montserrat</w:t>
            </w:r>
          </w:p>
        </w:tc>
        <w:tc>
          <w:tcPr>
            <w:tcW w:w="4078" w:type="dxa"/>
          </w:tcPr>
          <w:p w14:paraId="6BEE7D70" w14:textId="5A4BEE39" w:rsidR="00534DEA" w:rsidRDefault="0028565E" w:rsidP="00894234">
            <w:pPr>
              <w:cnfStyle w:val="000000000000" w:firstRow="0" w:lastRow="0" w:firstColumn="0" w:lastColumn="0" w:oddVBand="0" w:evenVBand="0" w:oddHBand="0" w:evenHBand="0" w:firstRowFirstColumn="0" w:firstRowLastColumn="0" w:lastRowFirstColumn="0" w:lastRowLastColumn="0"/>
            </w:pPr>
            <w:hyperlink r:id="rId11" w:history="1">
              <w:r w:rsidRPr="0028565E">
                <w:rPr>
                  <w:rStyle w:val="Hyperlink"/>
                </w:rPr>
                <w:t>https://fonts.adobe.com/fonts/montserrat</w:t>
              </w:r>
            </w:hyperlink>
          </w:p>
        </w:tc>
        <w:tc>
          <w:tcPr>
            <w:tcW w:w="2521" w:type="dxa"/>
          </w:tcPr>
          <w:p w14:paraId="374F2A53" w14:textId="725B2854" w:rsidR="00534DEA" w:rsidRDefault="00C30E72" w:rsidP="00894234">
            <w:pPr>
              <w:cnfStyle w:val="000000000000" w:firstRow="0" w:lastRow="0" w:firstColumn="0" w:lastColumn="0" w:oddVBand="0" w:evenVBand="0" w:oddHBand="0" w:evenHBand="0" w:firstRowFirstColumn="0" w:firstRowLastColumn="0" w:lastRowFirstColumn="0" w:lastRowLastColumn="0"/>
            </w:pPr>
            <w:r>
              <w:t>Fliesstexte</w:t>
            </w:r>
            <w:r w:rsidR="00331870">
              <w:t xml:space="preserve"> und anderen Elementen</w:t>
            </w:r>
          </w:p>
        </w:tc>
      </w:tr>
    </w:tbl>
    <w:p w14:paraId="54506D82" w14:textId="04A276E6" w:rsidR="007D11DC" w:rsidRDefault="0028565E" w:rsidP="00894234">
      <w:r>
        <w:br/>
      </w:r>
      <w:r w:rsidR="005F39B9" w:rsidRPr="005F39B9">
        <w:t xml:space="preserve">Die Schriftart Widescreen wird für das Logo und Überschriften verwendet, da sie modern und markant wirkt, was die visuelle Identität der App stärkt. </w:t>
      </w:r>
      <w:r w:rsidR="005F39B9" w:rsidRPr="0028565E">
        <w:t>Montserrat</w:t>
      </w:r>
      <w:r w:rsidR="005F39B9" w:rsidRPr="005F39B9">
        <w:t xml:space="preserve"> eignet sich für </w:t>
      </w:r>
      <w:r w:rsidR="005F39B9" w:rsidRPr="0028565E">
        <w:t>Flie</w:t>
      </w:r>
      <w:r>
        <w:t>ss</w:t>
      </w:r>
      <w:r w:rsidR="005F39B9" w:rsidRPr="0028565E">
        <w:t>texte</w:t>
      </w:r>
      <w:r w:rsidR="005F39B9" w:rsidRPr="005F39B9">
        <w:t xml:space="preserve"> und andere Elemente, da sie klar und gut lesbar ist. Diese Kombination aus beiden Schriftarten sorgt für eine ausgewogene und ansprechende Benutzererfahrung, die sowohl auffällig als auch funktional ist.</w:t>
      </w:r>
    </w:p>
    <w:p w14:paraId="4B28340F" w14:textId="5C276621" w:rsidR="00C82944" w:rsidRDefault="008B7521" w:rsidP="008B7521">
      <w:pPr>
        <w:pStyle w:val="Zitat"/>
      </w:pPr>
      <w:r>
        <w:t>Logo</w:t>
      </w:r>
    </w:p>
    <w:p w14:paraId="4FA74F46" w14:textId="035F90D8" w:rsidR="008B7521" w:rsidRDefault="00351AC2" w:rsidP="008B7521">
      <w:pPr>
        <w:pStyle w:val="berschrift3"/>
        <w:rPr>
          <w:rStyle w:val="berschrift3Zchn"/>
          <w:b/>
          <w:bCs/>
        </w:rPr>
      </w:pPr>
      <w:r>
        <w:rPr>
          <w:rStyle w:val="berschrift3Zchn"/>
          <w:b/>
          <w:bCs/>
        </w:rPr>
        <w:t>Hauptlogo</w:t>
      </w:r>
    </w:p>
    <w:p w14:paraId="4F45E8E3" w14:textId="5BC5C7D8" w:rsidR="00351AC2" w:rsidRDefault="006115AD" w:rsidP="00351AC2">
      <w:r>
        <w:rPr>
          <w:noProof/>
        </w:rPr>
        <w:drawing>
          <wp:inline distT="0" distB="0" distL="0" distR="0" wp14:anchorId="4D907DB0" wp14:editId="68EFA461">
            <wp:extent cx="3138406" cy="931278"/>
            <wp:effectExtent l="0" t="0" r="0" b="0"/>
            <wp:docPr id="240585934" name="Grafik 5" descr="Ein Bild, das Grafiken, Schrift, Grafikdesig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85934" name="Grafik 5" descr="Ein Bild, das Grafiken, Schrift, Grafikdesign,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0445" cy="967491"/>
                    </a:xfrm>
                    <a:prstGeom prst="rect">
                      <a:avLst/>
                    </a:prstGeom>
                  </pic:spPr>
                </pic:pic>
              </a:graphicData>
            </a:graphic>
          </wp:inline>
        </w:drawing>
      </w:r>
    </w:p>
    <w:p w14:paraId="646509B5" w14:textId="7E4B5A6F" w:rsidR="006115AD" w:rsidRDefault="00E57C07" w:rsidP="006115AD">
      <w:pPr>
        <w:pStyle w:val="berschrift3"/>
      </w:pPr>
      <w:r>
        <w:t>App-</w:t>
      </w:r>
      <w:r w:rsidR="006115AD">
        <w:t>Icon</w:t>
      </w:r>
    </w:p>
    <w:p w14:paraId="6720A481" w14:textId="57134AB0" w:rsidR="006115AD" w:rsidRDefault="006115AD" w:rsidP="006115AD">
      <w:r>
        <w:rPr>
          <w:noProof/>
        </w:rPr>
        <w:drawing>
          <wp:inline distT="0" distB="0" distL="0" distR="0" wp14:anchorId="1A2536AE" wp14:editId="50625F52">
            <wp:extent cx="728420" cy="728420"/>
            <wp:effectExtent l="0" t="0" r="0" b="0"/>
            <wp:docPr id="22142293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2934" name="Grafik 221422934"/>
                    <pic:cNvPicPr/>
                  </pic:nvPicPr>
                  <pic:blipFill>
                    <a:blip r:embed="rId13">
                      <a:extLst>
                        <a:ext uri="{96DAC541-7B7A-43D3-8B79-37D633B846F1}">
                          <asvg:svgBlip xmlns:asvg="http://schemas.microsoft.com/office/drawing/2016/SVG/main" r:embed="rId14"/>
                        </a:ext>
                      </a:extLst>
                    </a:blip>
                    <a:stretch>
                      <a:fillRect/>
                    </a:stretch>
                  </pic:blipFill>
                  <pic:spPr>
                    <a:xfrm>
                      <a:off x="0" y="0"/>
                      <a:ext cx="740537" cy="740537"/>
                    </a:xfrm>
                    <a:prstGeom prst="rect">
                      <a:avLst/>
                    </a:prstGeom>
                  </pic:spPr>
                </pic:pic>
              </a:graphicData>
            </a:graphic>
          </wp:inline>
        </w:drawing>
      </w:r>
    </w:p>
    <w:p w14:paraId="749ADA30" w14:textId="548FF021" w:rsidR="00DE1EC4" w:rsidRPr="00DE1EC4" w:rsidRDefault="00DE1EC4" w:rsidP="00DE1EC4">
      <w:r w:rsidRPr="00DE1EC4">
        <w:t xml:space="preserve">Das Hauptlogo von Flink nutzt einen modernen Schriftzug mit einem sanften Farbverlauf von </w:t>
      </w:r>
      <w:r w:rsidR="009D012E">
        <w:t xml:space="preserve">Orange </w:t>
      </w:r>
      <w:r w:rsidR="009D012E" w:rsidRPr="00DE1EC4">
        <w:t>zu</w:t>
      </w:r>
      <w:r w:rsidRPr="00DE1EC4">
        <w:t xml:space="preserve"> Lila, was die lebendige und einladende Natur der App betont. Die klare, fettere Schrift sorgt für gute Lesbarkeit und vermittelt eine jugendliche, dynamische Markenidentität.</w:t>
      </w:r>
    </w:p>
    <w:p w14:paraId="73B16164" w14:textId="7CB5AAD1" w:rsidR="00DE1EC4" w:rsidRPr="00DE1EC4" w:rsidRDefault="00DE1EC4" w:rsidP="00DE1EC4">
      <w:r w:rsidRPr="00DE1EC4">
        <w:t xml:space="preserve">Das </w:t>
      </w:r>
      <w:r w:rsidR="00E57C07">
        <w:t>App-</w:t>
      </w:r>
      <w:r w:rsidRPr="00DE1EC4">
        <w:t>Icon in Form eines Puzzle-Stücks symbolisiert das Verbinden von Menschen, passend zur Hauptfunktion der App. Die minimalistische Gestaltung und die sanften Farben ergänzen das Logo und schaffen ein konsistentes, benutzerfreundliches Design, das die Identität der App stärkt.</w:t>
      </w:r>
    </w:p>
    <w:p w14:paraId="79CBF3F6" w14:textId="4C542D75" w:rsidR="00491C6B" w:rsidRDefault="00202CFA" w:rsidP="00202CFA">
      <w:pPr>
        <w:pStyle w:val="berschrift2"/>
      </w:pPr>
      <w:bookmarkStart w:id="35" w:name="_Toc183354059"/>
      <w:r>
        <w:lastRenderedPageBreak/>
        <w:t>Mockup</w:t>
      </w:r>
      <w:r w:rsidR="000E1DD9">
        <w:t>s</w:t>
      </w:r>
      <w:bookmarkEnd w:id="35"/>
    </w:p>
    <w:tbl>
      <w:tblPr>
        <w:tblStyle w:val="Tabellenraster"/>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1"/>
      </w:tblGrid>
      <w:tr w:rsidR="00474293" w14:paraId="31172234" w14:textId="77777777" w:rsidTr="00474293">
        <w:trPr>
          <w:trHeight w:val="4611"/>
        </w:trPr>
        <w:tc>
          <w:tcPr>
            <w:tcW w:w="4535" w:type="dxa"/>
          </w:tcPr>
          <w:p w14:paraId="6CB55940" w14:textId="77777777" w:rsidR="00EE7FC7" w:rsidRDefault="00C3045F" w:rsidP="00055B82">
            <w:r>
              <w:rPr>
                <w:noProof/>
              </w:rPr>
              <w:drawing>
                <wp:inline distT="0" distB="0" distL="0" distR="0" wp14:anchorId="6433E526" wp14:editId="63AA5A48">
                  <wp:extent cx="1154331" cy="2502569"/>
                  <wp:effectExtent l="0" t="0" r="1905" b="0"/>
                  <wp:docPr id="1160055742"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55742" name="Grafik 5" descr="Ein Bild, das Text,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3308" cy="2565392"/>
                          </a:xfrm>
                          <a:prstGeom prst="rect">
                            <a:avLst/>
                          </a:prstGeom>
                        </pic:spPr>
                      </pic:pic>
                    </a:graphicData>
                  </a:graphic>
                </wp:inline>
              </w:drawing>
            </w:r>
          </w:p>
          <w:p w14:paraId="74C662B5" w14:textId="5E020151" w:rsidR="00A77192" w:rsidRDefault="00A77192" w:rsidP="00055B82">
            <w:r>
              <w:t xml:space="preserve">Startseite mit der Auswahl von </w:t>
            </w:r>
            <w:proofErr w:type="spellStart"/>
            <w:proofErr w:type="gramStart"/>
            <w:r>
              <w:t>Freund:innen</w:t>
            </w:r>
            <w:proofErr w:type="spellEnd"/>
            <w:proofErr w:type="gramEnd"/>
          </w:p>
        </w:tc>
        <w:tc>
          <w:tcPr>
            <w:tcW w:w="4531" w:type="dxa"/>
          </w:tcPr>
          <w:p w14:paraId="6591271B" w14:textId="77777777" w:rsidR="00EE7FC7" w:rsidRDefault="009B5A01" w:rsidP="00055B82">
            <w:r>
              <w:rPr>
                <w:noProof/>
              </w:rPr>
              <w:drawing>
                <wp:inline distT="0" distB="0" distL="0" distR="0" wp14:anchorId="19A4F75B" wp14:editId="40385681">
                  <wp:extent cx="1154316" cy="2502535"/>
                  <wp:effectExtent l="0" t="0" r="1905" b="0"/>
                  <wp:docPr id="137060482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4821" name="Grafik 13706048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7133" cy="2617041"/>
                          </a:xfrm>
                          <a:prstGeom prst="rect">
                            <a:avLst/>
                          </a:prstGeom>
                        </pic:spPr>
                      </pic:pic>
                    </a:graphicData>
                  </a:graphic>
                </wp:inline>
              </w:drawing>
            </w:r>
          </w:p>
          <w:p w14:paraId="79C5B755" w14:textId="78097478" w:rsidR="009B5A01" w:rsidRDefault="00F1730C" w:rsidP="00055B82">
            <w:r>
              <w:t>Filterseite für die Suche</w:t>
            </w:r>
          </w:p>
        </w:tc>
      </w:tr>
      <w:tr w:rsidR="00F1730C" w14:paraId="57E543CE" w14:textId="77777777" w:rsidTr="00B811C7">
        <w:trPr>
          <w:trHeight w:val="4534"/>
        </w:trPr>
        <w:tc>
          <w:tcPr>
            <w:tcW w:w="4535" w:type="dxa"/>
          </w:tcPr>
          <w:p w14:paraId="559F991F" w14:textId="77777777" w:rsidR="00F1730C" w:rsidRDefault="00474293" w:rsidP="00055B82">
            <w:pPr>
              <w:rPr>
                <w:noProof/>
              </w:rPr>
            </w:pPr>
            <w:r>
              <w:rPr>
                <w:noProof/>
              </w:rPr>
              <w:drawing>
                <wp:inline distT="0" distB="0" distL="0" distR="0" wp14:anchorId="63D97170" wp14:editId="66C21E70">
                  <wp:extent cx="1159881" cy="2514600"/>
                  <wp:effectExtent l="0" t="0" r="0" b="0"/>
                  <wp:docPr id="616466089" name="Grafik 7" descr="Ein Bild, das Menschliches Gesicht, Text, Person, Lächel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66089" name="Grafik 7" descr="Ein Bild, das Menschliches Gesicht, Text, Person, Lächeln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24504" cy="2654701"/>
                          </a:xfrm>
                          <a:prstGeom prst="rect">
                            <a:avLst/>
                          </a:prstGeom>
                        </pic:spPr>
                      </pic:pic>
                    </a:graphicData>
                  </a:graphic>
                </wp:inline>
              </w:drawing>
            </w:r>
          </w:p>
          <w:p w14:paraId="568A4D6F" w14:textId="0D35E8BA" w:rsidR="00474293" w:rsidRDefault="001E195C" w:rsidP="00055B82">
            <w:pPr>
              <w:rPr>
                <w:noProof/>
              </w:rPr>
            </w:pPr>
            <w:r>
              <w:rPr>
                <w:noProof/>
              </w:rPr>
              <w:t>Vorgeschlagene Personen</w:t>
            </w:r>
          </w:p>
        </w:tc>
        <w:tc>
          <w:tcPr>
            <w:tcW w:w="4531" w:type="dxa"/>
          </w:tcPr>
          <w:p w14:paraId="3D5905ED" w14:textId="77777777" w:rsidR="00F1730C" w:rsidRDefault="00B10F1E" w:rsidP="00055B82">
            <w:pPr>
              <w:rPr>
                <w:noProof/>
              </w:rPr>
            </w:pPr>
            <w:r>
              <w:rPr>
                <w:noProof/>
              </w:rPr>
              <w:drawing>
                <wp:inline distT="0" distB="0" distL="0" distR="0" wp14:anchorId="380DFB39" wp14:editId="1159E1CE">
                  <wp:extent cx="1159881" cy="2514600"/>
                  <wp:effectExtent l="0" t="0" r="0" b="0"/>
                  <wp:docPr id="684569948" name="Grafik 8"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69948" name="Grafik 8" descr="Ein Bild, das Text, Screenshot, Schrift, Desig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3857" cy="2609939"/>
                          </a:xfrm>
                          <a:prstGeom prst="rect">
                            <a:avLst/>
                          </a:prstGeom>
                        </pic:spPr>
                      </pic:pic>
                    </a:graphicData>
                  </a:graphic>
                </wp:inline>
              </w:drawing>
            </w:r>
          </w:p>
          <w:p w14:paraId="12C9844D" w14:textId="1D2ACDEB" w:rsidR="00B10F1E" w:rsidRDefault="00B10F1E" w:rsidP="00055B82">
            <w:pPr>
              <w:rPr>
                <w:noProof/>
              </w:rPr>
            </w:pPr>
            <w:r>
              <w:rPr>
                <w:noProof/>
              </w:rPr>
              <w:t>Account Einstellungen</w:t>
            </w:r>
          </w:p>
        </w:tc>
      </w:tr>
      <w:tr w:rsidR="00B10F1E" w14:paraId="69CF23A8" w14:textId="77777777" w:rsidTr="00C3045F">
        <w:trPr>
          <w:trHeight w:val="20"/>
        </w:trPr>
        <w:tc>
          <w:tcPr>
            <w:tcW w:w="4535" w:type="dxa"/>
          </w:tcPr>
          <w:p w14:paraId="2A60DAD5" w14:textId="77777777" w:rsidR="00B10F1E" w:rsidRDefault="00B811C7" w:rsidP="00055B82">
            <w:pPr>
              <w:rPr>
                <w:noProof/>
              </w:rPr>
            </w:pPr>
            <w:r>
              <w:rPr>
                <w:noProof/>
              </w:rPr>
              <w:drawing>
                <wp:inline distT="0" distB="0" distL="0" distR="0" wp14:anchorId="3E5BCC6A" wp14:editId="7E39FADD">
                  <wp:extent cx="1159881" cy="2514600"/>
                  <wp:effectExtent l="0" t="0" r="0" b="0"/>
                  <wp:docPr id="937730302" name="Grafik 9"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30302" name="Grafik 9" descr="Ein Bild, das Text,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346" cy="2643519"/>
                          </a:xfrm>
                          <a:prstGeom prst="rect">
                            <a:avLst/>
                          </a:prstGeom>
                        </pic:spPr>
                      </pic:pic>
                    </a:graphicData>
                  </a:graphic>
                </wp:inline>
              </w:drawing>
            </w:r>
          </w:p>
          <w:p w14:paraId="74079108" w14:textId="503B0323" w:rsidR="00B811C7" w:rsidRDefault="00492785" w:rsidP="00055B82">
            <w:pPr>
              <w:rPr>
                <w:noProof/>
              </w:rPr>
            </w:pPr>
            <w:r>
              <w:rPr>
                <w:noProof/>
              </w:rPr>
              <w:t>Hilfe Seite</w:t>
            </w:r>
          </w:p>
        </w:tc>
        <w:tc>
          <w:tcPr>
            <w:tcW w:w="4531" w:type="dxa"/>
          </w:tcPr>
          <w:p w14:paraId="752DD9B6" w14:textId="77777777" w:rsidR="00B10F1E" w:rsidRDefault="000E1DD9" w:rsidP="00055B82">
            <w:pPr>
              <w:rPr>
                <w:noProof/>
              </w:rPr>
            </w:pPr>
            <w:r>
              <w:rPr>
                <w:noProof/>
              </w:rPr>
              <w:drawing>
                <wp:inline distT="0" distB="0" distL="0" distR="0" wp14:anchorId="496AED7E" wp14:editId="3899C57C">
                  <wp:extent cx="1159881" cy="2514600"/>
                  <wp:effectExtent l="0" t="0" r="0" b="0"/>
                  <wp:docPr id="1968918475" name="Grafik 10"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8475" name="Grafik 10" descr="Ein Bild, das Text, Screenshot, Schrift, Design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7495" cy="2726226"/>
                          </a:xfrm>
                          <a:prstGeom prst="rect">
                            <a:avLst/>
                          </a:prstGeom>
                        </pic:spPr>
                      </pic:pic>
                    </a:graphicData>
                  </a:graphic>
                </wp:inline>
              </w:drawing>
            </w:r>
          </w:p>
          <w:p w14:paraId="6153E042" w14:textId="6903A815" w:rsidR="000E1DD9" w:rsidRDefault="000E1DD9" w:rsidP="00055B82">
            <w:pPr>
              <w:rPr>
                <w:noProof/>
              </w:rPr>
            </w:pPr>
            <w:r>
              <w:rPr>
                <w:noProof/>
              </w:rPr>
              <w:t>Info Seite</w:t>
            </w:r>
          </w:p>
        </w:tc>
      </w:tr>
      <w:tr w:rsidR="000E1DD9" w14:paraId="2AB980AA" w14:textId="77777777" w:rsidTr="00C3045F">
        <w:trPr>
          <w:trHeight w:val="20"/>
        </w:trPr>
        <w:tc>
          <w:tcPr>
            <w:tcW w:w="4535" w:type="dxa"/>
          </w:tcPr>
          <w:p w14:paraId="46E182FD" w14:textId="77777777" w:rsidR="000E1DD9" w:rsidRDefault="00C427A5" w:rsidP="00055B82">
            <w:pPr>
              <w:rPr>
                <w:noProof/>
              </w:rPr>
            </w:pPr>
            <w:r>
              <w:rPr>
                <w:noProof/>
              </w:rPr>
              <w:lastRenderedPageBreak/>
              <w:drawing>
                <wp:inline distT="0" distB="0" distL="0" distR="0" wp14:anchorId="644DFF9C" wp14:editId="4F317D1E">
                  <wp:extent cx="1159881" cy="2514600"/>
                  <wp:effectExtent l="0" t="0" r="0" b="0"/>
                  <wp:docPr id="603982146" name="Grafik 1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82146" name="Grafik 11" descr="Ein Bild, das Text, Screenshot, Schrift,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2803" cy="2694372"/>
                          </a:xfrm>
                          <a:prstGeom prst="rect">
                            <a:avLst/>
                          </a:prstGeom>
                        </pic:spPr>
                      </pic:pic>
                    </a:graphicData>
                  </a:graphic>
                </wp:inline>
              </w:drawing>
            </w:r>
          </w:p>
          <w:p w14:paraId="49B1F7BF" w14:textId="3BB0358E" w:rsidR="00C427A5" w:rsidRDefault="00C427A5" w:rsidP="00055B82">
            <w:pPr>
              <w:rPr>
                <w:noProof/>
              </w:rPr>
            </w:pPr>
            <w:r>
              <w:rPr>
                <w:noProof/>
              </w:rPr>
              <w:t>FAQ Seite</w:t>
            </w:r>
          </w:p>
        </w:tc>
        <w:tc>
          <w:tcPr>
            <w:tcW w:w="4531" w:type="dxa"/>
          </w:tcPr>
          <w:p w14:paraId="4B7A37BF" w14:textId="77777777" w:rsidR="000E1DD9" w:rsidRDefault="000E1DD9" w:rsidP="00055B82">
            <w:pPr>
              <w:rPr>
                <w:noProof/>
              </w:rPr>
            </w:pPr>
          </w:p>
        </w:tc>
      </w:tr>
    </w:tbl>
    <w:p w14:paraId="74758749" w14:textId="724C776F" w:rsidR="00055B82" w:rsidRPr="00055B82" w:rsidRDefault="00055B82" w:rsidP="00055B82"/>
    <w:p w14:paraId="1BE51DFB" w14:textId="108DEC15" w:rsidR="00202CFA" w:rsidRDefault="00202CFA" w:rsidP="00202CFA">
      <w:pPr>
        <w:pStyle w:val="berschrift2"/>
      </w:pPr>
      <w:bookmarkStart w:id="36" w:name="_Toc183354060"/>
      <w:r>
        <w:t>Storyboard</w:t>
      </w:r>
      <w:bookmarkEnd w:id="36"/>
    </w:p>
    <w:p w14:paraId="2F2D7FC4" w14:textId="5BEB2A3F" w:rsidR="00FC473F" w:rsidRDefault="006E72FF" w:rsidP="00FC473F">
      <w:r w:rsidRPr="006E72FF">
        <w:rPr>
          <w:noProof/>
        </w:rPr>
        <w:drawing>
          <wp:inline distT="0" distB="0" distL="0" distR="0" wp14:anchorId="67C09DCF" wp14:editId="3317E97F">
            <wp:extent cx="5760720" cy="3047365"/>
            <wp:effectExtent l="0" t="0" r="5080" b="635"/>
            <wp:docPr id="973933841" name="Grafik 1" descr="Ein Bild, das Screenshot, 3D-Modellierung, Multimedia-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3841" name="Grafik 1" descr="Ein Bild, das Screenshot, 3D-Modellierung, Multimedia-Software, Text enthält.&#10;&#10;Automatisch generierte Beschreibung"/>
                    <pic:cNvPicPr/>
                  </pic:nvPicPr>
                  <pic:blipFill>
                    <a:blip r:embed="rId22"/>
                    <a:stretch>
                      <a:fillRect/>
                    </a:stretch>
                  </pic:blipFill>
                  <pic:spPr>
                    <a:xfrm>
                      <a:off x="0" y="0"/>
                      <a:ext cx="5760720" cy="3047365"/>
                    </a:xfrm>
                    <a:prstGeom prst="rect">
                      <a:avLst/>
                    </a:prstGeom>
                  </pic:spPr>
                </pic:pic>
              </a:graphicData>
            </a:graphic>
          </wp:inline>
        </w:drawing>
      </w:r>
    </w:p>
    <w:p w14:paraId="76C1BCEC" w14:textId="53E19BF4" w:rsidR="00FC473F" w:rsidRDefault="00FC473F" w:rsidP="00FC473F">
      <w:pPr>
        <w:pStyle w:val="Listenabsatz"/>
      </w:pPr>
      <w:bookmarkStart w:id="37" w:name="_Toc183354061"/>
      <w:r>
        <w:t>Beschreibung</w:t>
      </w:r>
      <w:bookmarkEnd w:id="37"/>
    </w:p>
    <w:p w14:paraId="33D0ACD3" w14:textId="00E5BC5A" w:rsidR="00941692" w:rsidRPr="00941692" w:rsidRDefault="00941692" w:rsidP="00941692">
      <w:pPr>
        <w:rPr>
          <w:lang w:eastAsia="de-DE"/>
        </w:rPr>
      </w:pPr>
      <w:r w:rsidRPr="00941692">
        <w:rPr>
          <w:lang w:eastAsia="de-DE"/>
        </w:rPr>
        <w:t xml:space="preserve">Jonas öffnet die App und wird direkt auf den Homescreen geleitet. Hier sieht er die Möglichkeit, einen seiner Freunde auszuwählen, um ihn mit neuen </w:t>
      </w:r>
      <w:proofErr w:type="spellStart"/>
      <w:proofErr w:type="gramStart"/>
      <w:r w:rsidRPr="00941692">
        <w:rPr>
          <w:lang w:eastAsia="de-DE"/>
        </w:rPr>
        <w:t>Freund:innen</w:t>
      </w:r>
      <w:proofErr w:type="spellEnd"/>
      <w:proofErr w:type="gramEnd"/>
      <w:r w:rsidRPr="00941692">
        <w:rPr>
          <w:lang w:eastAsia="de-DE"/>
        </w:rPr>
        <w:t xml:space="preserve"> zu vernetzen. Er entscheidet sich für Max und konfiguriert die Filter, um die Suche optimal an Max’ Wünsche anzupassen. Dabei stellt er Kriterien wie Geschlecht, Beziehungsstatus, Alter und Wohnregion ein. Anschlie</w:t>
      </w:r>
      <w:r w:rsidR="00F7581E">
        <w:rPr>
          <w:lang w:eastAsia="de-DE"/>
        </w:rPr>
        <w:t>ss</w:t>
      </w:r>
      <w:r w:rsidRPr="00941692">
        <w:rPr>
          <w:lang w:eastAsia="de-DE"/>
        </w:rPr>
        <w:t>end klickt er auf „Starte die Suche“ und wartet gespannt auf das Ergebnis.</w:t>
      </w:r>
    </w:p>
    <w:p w14:paraId="2315F80A" w14:textId="42A0B506" w:rsidR="00941692" w:rsidRPr="00941692" w:rsidRDefault="00941692" w:rsidP="00941692">
      <w:pPr>
        <w:rPr>
          <w:lang w:eastAsia="de-DE"/>
        </w:rPr>
      </w:pPr>
      <w:r w:rsidRPr="00941692">
        <w:rPr>
          <w:lang w:eastAsia="de-DE"/>
        </w:rPr>
        <w:t>Als Nächstes wird ihm Amanda als Vorschlag angezeigt. Jonas ist sich jedoch unsicher, wie er weiter vorgehen soll. Um Hilfe zu bekommen, klickt er auf das Fragezeichen-Icon und gelangt zur FAQ-Seite. Dort liest er nach, wie die App funktioniert und was er als Nächstes tun kann. Nun ist er bestens informiert und kehrt über das Home-Icon zurück auf den Startbildschirm.</w:t>
      </w:r>
    </w:p>
    <w:p w14:paraId="1CD94D5C" w14:textId="41D9E6FC" w:rsidR="00941692" w:rsidRPr="00941692" w:rsidRDefault="00941692" w:rsidP="00941692">
      <w:pPr>
        <w:rPr>
          <w:lang w:eastAsia="de-DE"/>
        </w:rPr>
      </w:pPr>
      <w:r w:rsidRPr="00941692">
        <w:rPr>
          <w:lang w:eastAsia="de-DE"/>
        </w:rPr>
        <w:lastRenderedPageBreak/>
        <w:t>Zurück auf dem Homescreen wählt Jonas erneut Max aus, konfiguriert die Filter ein weiteres Mal und startet die Suche von vorn. Diesmal wei</w:t>
      </w:r>
      <w:r w:rsidR="00C10F4B">
        <w:rPr>
          <w:lang w:eastAsia="de-DE"/>
        </w:rPr>
        <w:t>ss</w:t>
      </w:r>
      <w:r w:rsidRPr="00941692">
        <w:rPr>
          <w:lang w:eastAsia="de-DE"/>
        </w:rPr>
        <w:t xml:space="preserve"> er genau, was zu tun ist. Er versteht, dass er Amanda entweder durch das grüne Häkchen-Icon akzeptieren oder mit dem roten X-Icon ablehnen kann. Jonas entscheidet sich für das grüne Häkchen, und sofort erfährt er, dass es ein Match gibt. Er freut sich, dass er erfolgreich dazu beigetragen hat, eine neue Verbindung für Max herzustellen.</w:t>
      </w:r>
    </w:p>
    <w:p w14:paraId="0AB18AB9" w14:textId="77777777" w:rsidR="00941692" w:rsidRDefault="00941692" w:rsidP="00941692"/>
    <w:sectPr w:rsidR="00941692" w:rsidSect="00CC2B1A">
      <w:headerReference w:type="default" r:id="rId23"/>
      <w:footerReference w:type="even" r:id="rId24"/>
      <w:footerReference w:type="default" r:id="rId25"/>
      <w:pgSz w:w="11906" w:h="16838"/>
      <w:pgMar w:top="1417" w:right="1417" w:bottom="1134" w:left="1417" w:header="708" w:footer="56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2B8E6" w14:textId="77777777" w:rsidR="009A7178" w:rsidRDefault="009A7178" w:rsidP="009C76AB">
      <w:r>
        <w:separator/>
      </w:r>
    </w:p>
  </w:endnote>
  <w:endnote w:type="continuationSeparator" w:id="0">
    <w:p w14:paraId="6468272F" w14:textId="77777777" w:rsidR="009A7178" w:rsidRDefault="009A7178" w:rsidP="009C7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Frutiger 45 Light">
    <w:altName w:val="Calibri"/>
    <w:panose1 w:val="020B0604020202020204"/>
    <w:charset w:val="00"/>
    <w:family w:val="swiss"/>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uli Black">
    <w:panose1 w:val="00000A00000000000000"/>
    <w:charset w:val="4D"/>
    <w:family w:val="auto"/>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Arial"/>
    <w:panose1 w:val="020B0604020202020204"/>
    <w:charset w:val="00"/>
    <w:family w:val="modern"/>
    <w:notTrueType/>
    <w:pitch w:val="variable"/>
    <w:sig w:usb0="00000001" w:usb1="00000001" w:usb2="00000000" w:usb3="00000000" w:csb0="00000093" w:csb1="00000000"/>
  </w:font>
  <w:font w:name=".AppleSystemUIFon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190882936"/>
      <w:docPartObj>
        <w:docPartGallery w:val="Page Numbers (Bottom of Page)"/>
        <w:docPartUnique/>
      </w:docPartObj>
    </w:sdtPr>
    <w:sdtContent>
      <w:p w14:paraId="5DD5B62B" w14:textId="0C9AA379" w:rsidR="00CC2B1A" w:rsidRDefault="00CC2B1A" w:rsidP="0075158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79A1065" w14:textId="77777777" w:rsidR="00CC2B1A" w:rsidRDefault="00CC2B1A" w:rsidP="00CC2B1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3BD84" w14:textId="565EA623" w:rsidR="0076492C" w:rsidRPr="00341ADC" w:rsidRDefault="00FD0A50" w:rsidP="00CC2B1A">
    <w:pPr>
      <w:pStyle w:val="Fuzeile"/>
      <w:ind w:right="360"/>
      <w:rPr>
        <w:lang w:val="en-US"/>
      </w:rPr>
    </w:pPr>
    <w:r>
      <w:rPr>
        <w:lang w:val="en-US"/>
      </w:rPr>
      <w:tab/>
    </w:r>
    <w:r>
      <w:rPr>
        <w:lang w:val="en-US"/>
      </w:rPr>
      <w:tab/>
    </w:r>
    <w:proofErr w:type="spellStart"/>
    <w:r w:rsidR="0029258F">
      <w:rPr>
        <w:lang w:val="en-US"/>
      </w:rPr>
      <w:t>Seite</w:t>
    </w:r>
    <w:proofErr w:type="spellEnd"/>
    <w:r w:rsidR="0029258F">
      <w:rPr>
        <w:lang w:val="en-US"/>
      </w:rPr>
      <w:t xml:space="preserve"> </w:t>
    </w:r>
    <w:r w:rsidR="0029258F">
      <w:rPr>
        <w:lang w:val="en-US"/>
      </w:rPr>
      <w:fldChar w:fldCharType="begin"/>
    </w:r>
    <w:r w:rsidR="0029258F">
      <w:rPr>
        <w:lang w:val="en-US"/>
      </w:rPr>
      <w:instrText xml:space="preserve"> PAGE  \* MERGEFORMAT </w:instrText>
    </w:r>
    <w:r w:rsidR="0029258F">
      <w:rPr>
        <w:lang w:val="en-US"/>
      </w:rPr>
      <w:fldChar w:fldCharType="separate"/>
    </w:r>
    <w:r w:rsidR="0029258F">
      <w:rPr>
        <w:noProof/>
        <w:lang w:val="en-US"/>
      </w:rPr>
      <w:t>3</w:t>
    </w:r>
    <w:r w:rsidR="0029258F">
      <w:rPr>
        <w:lang w:val="en-US"/>
      </w:rPr>
      <w:fldChar w:fldCharType="end"/>
    </w:r>
    <w:r w:rsidR="0029258F">
      <w:rPr>
        <w:lang w:val="en-US"/>
      </w:rPr>
      <w:t>/</w:t>
    </w:r>
    <w:r w:rsidR="0029258F">
      <w:rPr>
        <w:lang w:val="en-US"/>
      </w:rPr>
      <w:fldChar w:fldCharType="begin"/>
    </w:r>
    <w:r w:rsidR="0029258F">
      <w:rPr>
        <w:lang w:val="en-US"/>
      </w:rPr>
      <w:instrText xml:space="preserve"> NUMPAGES  \* MERGEFORMAT </w:instrText>
    </w:r>
    <w:r w:rsidR="0029258F">
      <w:rPr>
        <w:lang w:val="en-US"/>
      </w:rPr>
      <w:fldChar w:fldCharType="separate"/>
    </w:r>
    <w:r w:rsidR="0029258F">
      <w:rPr>
        <w:noProof/>
        <w:lang w:val="en-US"/>
      </w:rPr>
      <w:t>5</w:t>
    </w:r>
    <w:r w:rsidR="0029258F">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7AD20" w14:textId="77777777" w:rsidR="009A7178" w:rsidRDefault="009A7178" w:rsidP="009C76AB">
      <w:r>
        <w:separator/>
      </w:r>
    </w:p>
  </w:footnote>
  <w:footnote w:type="continuationSeparator" w:id="0">
    <w:p w14:paraId="34ED64A0" w14:textId="77777777" w:rsidR="009A7178" w:rsidRDefault="009A7178" w:rsidP="009C7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73793" w14:textId="6E060C15" w:rsidR="00FD0A50" w:rsidRPr="009D244B" w:rsidRDefault="00E66E08">
    <w:pPr>
      <w:pStyle w:val="Kopfzeile"/>
      <w:rPr>
        <w:sz w:val="18"/>
        <w:szCs w:val="18"/>
      </w:rPr>
    </w:pPr>
    <w:r>
      <w:rPr>
        <w:sz w:val="18"/>
        <w:szCs w:val="18"/>
      </w:rPr>
      <w:fldChar w:fldCharType="begin"/>
    </w:r>
    <w:r>
      <w:rPr>
        <w:sz w:val="18"/>
        <w:szCs w:val="18"/>
      </w:rPr>
      <w:instrText xml:space="preserve"> FILENAME  \* MERGEFORMAT </w:instrText>
    </w:r>
    <w:r>
      <w:rPr>
        <w:sz w:val="18"/>
        <w:szCs w:val="18"/>
      </w:rPr>
      <w:fldChar w:fldCharType="separate"/>
    </w:r>
    <w:r w:rsidR="00F530E3">
      <w:rPr>
        <w:noProof/>
        <w:sz w:val="18"/>
        <w:szCs w:val="18"/>
      </w:rPr>
      <w:t>Flink-Portfolio.docx</w:t>
    </w:r>
    <w:r>
      <w:rPr>
        <w:sz w:val="18"/>
        <w:szCs w:val="18"/>
      </w:rPr>
      <w:fldChar w:fldCharType="end"/>
    </w:r>
    <w:r w:rsidR="006879F5" w:rsidRPr="009D244B">
      <w:rPr>
        <w:sz w:val="18"/>
        <w:szCs w:val="18"/>
      </w:rPr>
      <w:tab/>
    </w:r>
    <w:r w:rsidR="006879F5" w:rsidRPr="009D244B">
      <w:rPr>
        <w:sz w:val="18"/>
        <w:szCs w:val="18"/>
      </w:rPr>
      <w:tab/>
      <w:t>Version 1.</w:t>
    </w:r>
    <w:r w:rsidR="00860109">
      <w:rPr>
        <w:sz w:val="18"/>
        <w:szCs w:val="18"/>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5AB"/>
    <w:multiLevelType w:val="hybridMultilevel"/>
    <w:tmpl w:val="F7C628A0"/>
    <w:lvl w:ilvl="0" w:tplc="99BEAE86">
      <w:start w:val="1"/>
      <w:numFmt w:val="decimal"/>
      <w:lvlText w:val="%1."/>
      <w:lvlJc w:val="left"/>
      <w:pPr>
        <w:tabs>
          <w:tab w:val="num" w:pos="1701"/>
        </w:tabs>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C502DD"/>
    <w:multiLevelType w:val="multilevel"/>
    <w:tmpl w:val="FA147F0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7BF2"/>
    <w:multiLevelType w:val="hybridMultilevel"/>
    <w:tmpl w:val="0B80A0C6"/>
    <w:lvl w:ilvl="0" w:tplc="7A1AA694">
      <w:start w:val="1"/>
      <w:numFmt w:val="decimal"/>
      <w:lvlText w:val="%1."/>
      <w:lvlJc w:val="left"/>
      <w:pPr>
        <w:ind w:left="720" w:hanging="360"/>
      </w:pPr>
      <w:rPr>
        <w:rFonts w:ascii="Frutiger 45 Light" w:eastAsiaTheme="minorHAnsi" w:hAnsi="Frutiger 45 Light" w:cstheme="minorBidi"/>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2033D3"/>
    <w:multiLevelType w:val="hybridMultilevel"/>
    <w:tmpl w:val="E766CB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F9E22E4"/>
    <w:multiLevelType w:val="multilevel"/>
    <w:tmpl w:val="987429F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22631A0"/>
    <w:multiLevelType w:val="multilevel"/>
    <w:tmpl w:val="E466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12F92"/>
    <w:multiLevelType w:val="multilevel"/>
    <w:tmpl w:val="A9C450C4"/>
    <w:styleLink w:val="AktuelleListe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2A4971A7"/>
    <w:multiLevelType w:val="hybridMultilevel"/>
    <w:tmpl w:val="518A98B6"/>
    <w:lvl w:ilvl="0" w:tplc="04070015">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15:restartNumberingAfterBreak="0">
    <w:nsid w:val="2C561963"/>
    <w:multiLevelType w:val="hybridMultilevel"/>
    <w:tmpl w:val="353C92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4A42E30"/>
    <w:multiLevelType w:val="hybridMultilevel"/>
    <w:tmpl w:val="14CC2D8C"/>
    <w:lvl w:ilvl="0" w:tplc="D158B9E4">
      <w:start w:val="1"/>
      <w:numFmt w:val="decimal"/>
      <w:lvlText w:val="%1."/>
      <w:lvlJc w:val="left"/>
      <w:pPr>
        <w:ind w:left="1060" w:hanging="360"/>
      </w:pPr>
      <w:rPr>
        <w:rFonts w:hint="default"/>
      </w:r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10" w15:restartNumberingAfterBreak="0">
    <w:nsid w:val="4A44546A"/>
    <w:multiLevelType w:val="hybridMultilevel"/>
    <w:tmpl w:val="35F200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795DB2"/>
    <w:multiLevelType w:val="hybridMultilevel"/>
    <w:tmpl w:val="8DE2B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C5A3A15"/>
    <w:multiLevelType w:val="hybridMultilevel"/>
    <w:tmpl w:val="D4007A34"/>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5DFF455D"/>
    <w:multiLevelType w:val="hybridMultilevel"/>
    <w:tmpl w:val="A2FC1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31A24F4"/>
    <w:multiLevelType w:val="hybridMultilevel"/>
    <w:tmpl w:val="ABDE12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66D3B28"/>
    <w:multiLevelType w:val="hybridMultilevel"/>
    <w:tmpl w:val="87568CE6"/>
    <w:lvl w:ilvl="0" w:tplc="62001DD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D010F01"/>
    <w:multiLevelType w:val="hybridMultilevel"/>
    <w:tmpl w:val="C1D0F9AA"/>
    <w:lvl w:ilvl="0" w:tplc="7E5C1E12">
      <w:start w:val="1"/>
      <w:numFmt w:val="decimal"/>
      <w:pStyle w:val="berschrift2"/>
      <w:lvlText w:val="%1."/>
      <w:lvlJc w:val="left"/>
      <w:pPr>
        <w:ind w:left="0" w:firstLine="0"/>
      </w:pPr>
      <w:rPr>
        <w:rFonts w:hint="default"/>
      </w:rPr>
    </w:lvl>
    <w:lvl w:ilvl="1" w:tplc="FD402F12">
      <w:start w:val="1"/>
      <w:numFmt w:val="lowerLetter"/>
      <w:pStyle w:val="Zitat"/>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31673856">
    <w:abstractNumId w:val="3"/>
  </w:num>
  <w:num w:numId="2" w16cid:durableId="1950383976">
    <w:abstractNumId w:val="12"/>
  </w:num>
  <w:num w:numId="3" w16cid:durableId="414135905">
    <w:abstractNumId w:val="15"/>
  </w:num>
  <w:num w:numId="4" w16cid:durableId="227420477">
    <w:abstractNumId w:val="2"/>
  </w:num>
  <w:num w:numId="5" w16cid:durableId="469325783">
    <w:abstractNumId w:val="2"/>
  </w:num>
  <w:num w:numId="6" w16cid:durableId="942417763">
    <w:abstractNumId w:val="10"/>
  </w:num>
  <w:num w:numId="7" w16cid:durableId="1058821663">
    <w:abstractNumId w:val="8"/>
  </w:num>
  <w:num w:numId="8" w16cid:durableId="1317875954">
    <w:abstractNumId w:val="16"/>
  </w:num>
  <w:num w:numId="9" w16cid:durableId="308441446">
    <w:abstractNumId w:val="7"/>
  </w:num>
  <w:num w:numId="10" w16cid:durableId="941884132">
    <w:abstractNumId w:val="6"/>
  </w:num>
  <w:num w:numId="11" w16cid:durableId="803542860">
    <w:abstractNumId w:val="1"/>
  </w:num>
  <w:num w:numId="12" w16cid:durableId="1381324793">
    <w:abstractNumId w:val="4"/>
  </w:num>
  <w:num w:numId="13" w16cid:durableId="1664891303">
    <w:abstractNumId w:val="0"/>
  </w:num>
  <w:num w:numId="14" w16cid:durableId="1306156707">
    <w:abstractNumId w:val="5"/>
  </w:num>
  <w:num w:numId="15" w16cid:durableId="1112362774">
    <w:abstractNumId w:val="11"/>
  </w:num>
  <w:num w:numId="16" w16cid:durableId="363406440">
    <w:abstractNumId w:val="14"/>
  </w:num>
  <w:num w:numId="17" w16cid:durableId="1901016192">
    <w:abstractNumId w:val="13"/>
  </w:num>
  <w:num w:numId="18" w16cid:durableId="3829485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900"/>
    <w:rsid w:val="00002467"/>
    <w:rsid w:val="000241A3"/>
    <w:rsid w:val="000270EA"/>
    <w:rsid w:val="00041766"/>
    <w:rsid w:val="00055B82"/>
    <w:rsid w:val="000737E5"/>
    <w:rsid w:val="00073B21"/>
    <w:rsid w:val="00086430"/>
    <w:rsid w:val="0008646A"/>
    <w:rsid w:val="00086978"/>
    <w:rsid w:val="000B323A"/>
    <w:rsid w:val="000B7107"/>
    <w:rsid w:val="000C325C"/>
    <w:rsid w:val="000E1DD9"/>
    <w:rsid w:val="000E3883"/>
    <w:rsid w:val="000E389B"/>
    <w:rsid w:val="000E7951"/>
    <w:rsid w:val="000F5B90"/>
    <w:rsid w:val="000F6D9C"/>
    <w:rsid w:val="000F73D2"/>
    <w:rsid w:val="00101725"/>
    <w:rsid w:val="00110EE1"/>
    <w:rsid w:val="001242BE"/>
    <w:rsid w:val="001339D0"/>
    <w:rsid w:val="00185A84"/>
    <w:rsid w:val="001946D1"/>
    <w:rsid w:val="001A000D"/>
    <w:rsid w:val="001A0223"/>
    <w:rsid w:val="001A62F7"/>
    <w:rsid w:val="001B0409"/>
    <w:rsid w:val="001C7D08"/>
    <w:rsid w:val="001D4C4E"/>
    <w:rsid w:val="001D70F8"/>
    <w:rsid w:val="001E195C"/>
    <w:rsid w:val="001F2CE5"/>
    <w:rsid w:val="00202CFA"/>
    <w:rsid w:val="00211573"/>
    <w:rsid w:val="00211607"/>
    <w:rsid w:val="00224646"/>
    <w:rsid w:val="00225440"/>
    <w:rsid w:val="002365E1"/>
    <w:rsid w:val="002602F8"/>
    <w:rsid w:val="00260A8B"/>
    <w:rsid w:val="00265B70"/>
    <w:rsid w:val="002711B8"/>
    <w:rsid w:val="0028565E"/>
    <w:rsid w:val="0029258F"/>
    <w:rsid w:val="002927E5"/>
    <w:rsid w:val="002A0F98"/>
    <w:rsid w:val="002A3696"/>
    <w:rsid w:val="002A4E8F"/>
    <w:rsid w:val="002B13FD"/>
    <w:rsid w:val="002B517E"/>
    <w:rsid w:val="002C38E2"/>
    <w:rsid w:val="002C62E4"/>
    <w:rsid w:val="002C6D9E"/>
    <w:rsid w:val="002D123F"/>
    <w:rsid w:val="002D5EA8"/>
    <w:rsid w:val="002D7D8D"/>
    <w:rsid w:val="002E6005"/>
    <w:rsid w:val="002F6167"/>
    <w:rsid w:val="002F6D86"/>
    <w:rsid w:val="00302F98"/>
    <w:rsid w:val="00305B5F"/>
    <w:rsid w:val="00307842"/>
    <w:rsid w:val="003167ED"/>
    <w:rsid w:val="0031718A"/>
    <w:rsid w:val="00331870"/>
    <w:rsid w:val="0033765C"/>
    <w:rsid w:val="00341ADC"/>
    <w:rsid w:val="00351AC2"/>
    <w:rsid w:val="00354DF4"/>
    <w:rsid w:val="003579E2"/>
    <w:rsid w:val="0037675D"/>
    <w:rsid w:val="00391FE0"/>
    <w:rsid w:val="003A1668"/>
    <w:rsid w:val="003B0330"/>
    <w:rsid w:val="003B2272"/>
    <w:rsid w:val="003B2D81"/>
    <w:rsid w:val="003C0385"/>
    <w:rsid w:val="003C21E2"/>
    <w:rsid w:val="003D3B8B"/>
    <w:rsid w:val="003E4306"/>
    <w:rsid w:val="003E5BF9"/>
    <w:rsid w:val="003E7A8F"/>
    <w:rsid w:val="00423C9A"/>
    <w:rsid w:val="004242EE"/>
    <w:rsid w:val="004471B6"/>
    <w:rsid w:val="00454B17"/>
    <w:rsid w:val="00455B36"/>
    <w:rsid w:val="00461B5D"/>
    <w:rsid w:val="00461DCC"/>
    <w:rsid w:val="00462BFE"/>
    <w:rsid w:val="00474293"/>
    <w:rsid w:val="0048446C"/>
    <w:rsid w:val="00486C13"/>
    <w:rsid w:val="00491C6B"/>
    <w:rsid w:val="00492785"/>
    <w:rsid w:val="004A617F"/>
    <w:rsid w:val="004B0C22"/>
    <w:rsid w:val="004F2C50"/>
    <w:rsid w:val="004F32AA"/>
    <w:rsid w:val="00514BC8"/>
    <w:rsid w:val="005161CD"/>
    <w:rsid w:val="00524443"/>
    <w:rsid w:val="005318D3"/>
    <w:rsid w:val="00533211"/>
    <w:rsid w:val="00534DEA"/>
    <w:rsid w:val="005517D1"/>
    <w:rsid w:val="00554EEC"/>
    <w:rsid w:val="0055708D"/>
    <w:rsid w:val="00563FCA"/>
    <w:rsid w:val="00595C84"/>
    <w:rsid w:val="005B1EB1"/>
    <w:rsid w:val="005D1DDA"/>
    <w:rsid w:val="005F15D9"/>
    <w:rsid w:val="005F39B9"/>
    <w:rsid w:val="005F7416"/>
    <w:rsid w:val="00610C57"/>
    <w:rsid w:val="006115AD"/>
    <w:rsid w:val="00613971"/>
    <w:rsid w:val="00626736"/>
    <w:rsid w:val="006362C9"/>
    <w:rsid w:val="0064171B"/>
    <w:rsid w:val="00641FA4"/>
    <w:rsid w:val="00684432"/>
    <w:rsid w:val="00687981"/>
    <w:rsid w:val="006879F5"/>
    <w:rsid w:val="00697DB6"/>
    <w:rsid w:val="006B74EA"/>
    <w:rsid w:val="006D38F8"/>
    <w:rsid w:val="006D54B3"/>
    <w:rsid w:val="006E72FF"/>
    <w:rsid w:val="006F3750"/>
    <w:rsid w:val="006F5465"/>
    <w:rsid w:val="00704FDD"/>
    <w:rsid w:val="00705E29"/>
    <w:rsid w:val="00706BE5"/>
    <w:rsid w:val="00724E20"/>
    <w:rsid w:val="00724F89"/>
    <w:rsid w:val="007253A6"/>
    <w:rsid w:val="00740DF5"/>
    <w:rsid w:val="00753D36"/>
    <w:rsid w:val="00754CC1"/>
    <w:rsid w:val="007564C3"/>
    <w:rsid w:val="0076492C"/>
    <w:rsid w:val="0076568F"/>
    <w:rsid w:val="00766B8F"/>
    <w:rsid w:val="00797C3F"/>
    <w:rsid w:val="007A222C"/>
    <w:rsid w:val="007A4040"/>
    <w:rsid w:val="007B2F60"/>
    <w:rsid w:val="007C2676"/>
    <w:rsid w:val="007C77EF"/>
    <w:rsid w:val="007D11DC"/>
    <w:rsid w:val="007E0A0D"/>
    <w:rsid w:val="007E4E83"/>
    <w:rsid w:val="007E66BC"/>
    <w:rsid w:val="007F0666"/>
    <w:rsid w:val="00807A23"/>
    <w:rsid w:val="008104DD"/>
    <w:rsid w:val="00813958"/>
    <w:rsid w:val="00836E58"/>
    <w:rsid w:val="00842818"/>
    <w:rsid w:val="008452D6"/>
    <w:rsid w:val="00856285"/>
    <w:rsid w:val="00860109"/>
    <w:rsid w:val="0086145C"/>
    <w:rsid w:val="00866CA2"/>
    <w:rsid w:val="00874451"/>
    <w:rsid w:val="00874F63"/>
    <w:rsid w:val="00877823"/>
    <w:rsid w:val="00892307"/>
    <w:rsid w:val="0089371A"/>
    <w:rsid w:val="00894234"/>
    <w:rsid w:val="008A4F3E"/>
    <w:rsid w:val="008B0E31"/>
    <w:rsid w:val="008B7521"/>
    <w:rsid w:val="008C0EF1"/>
    <w:rsid w:val="008C2E7A"/>
    <w:rsid w:val="008D0EEE"/>
    <w:rsid w:val="008E0DA5"/>
    <w:rsid w:val="008F0F1A"/>
    <w:rsid w:val="008F6486"/>
    <w:rsid w:val="008F7894"/>
    <w:rsid w:val="00903F17"/>
    <w:rsid w:val="009135B4"/>
    <w:rsid w:val="009173D9"/>
    <w:rsid w:val="00921439"/>
    <w:rsid w:val="00941692"/>
    <w:rsid w:val="00945F2D"/>
    <w:rsid w:val="00951935"/>
    <w:rsid w:val="00953E6A"/>
    <w:rsid w:val="00961E65"/>
    <w:rsid w:val="00990DDF"/>
    <w:rsid w:val="009A7178"/>
    <w:rsid w:val="009B21AB"/>
    <w:rsid w:val="009B5A01"/>
    <w:rsid w:val="009C3423"/>
    <w:rsid w:val="009C76AB"/>
    <w:rsid w:val="009D012E"/>
    <w:rsid w:val="009D244B"/>
    <w:rsid w:val="009D3900"/>
    <w:rsid w:val="009D607D"/>
    <w:rsid w:val="009F535B"/>
    <w:rsid w:val="009F7740"/>
    <w:rsid w:val="00A23E19"/>
    <w:rsid w:val="00A270BA"/>
    <w:rsid w:val="00A35330"/>
    <w:rsid w:val="00A376C7"/>
    <w:rsid w:val="00A45F37"/>
    <w:rsid w:val="00A5225C"/>
    <w:rsid w:val="00A72D02"/>
    <w:rsid w:val="00A77192"/>
    <w:rsid w:val="00AA579E"/>
    <w:rsid w:val="00AB30B5"/>
    <w:rsid w:val="00AB5896"/>
    <w:rsid w:val="00AB6AE0"/>
    <w:rsid w:val="00AE0DAB"/>
    <w:rsid w:val="00AE16A2"/>
    <w:rsid w:val="00B02EFF"/>
    <w:rsid w:val="00B0550C"/>
    <w:rsid w:val="00B06412"/>
    <w:rsid w:val="00B07900"/>
    <w:rsid w:val="00B10F1E"/>
    <w:rsid w:val="00B2548D"/>
    <w:rsid w:val="00B42FF2"/>
    <w:rsid w:val="00B44FA3"/>
    <w:rsid w:val="00B515D3"/>
    <w:rsid w:val="00B7356D"/>
    <w:rsid w:val="00B7590C"/>
    <w:rsid w:val="00B811C7"/>
    <w:rsid w:val="00B90470"/>
    <w:rsid w:val="00B949ED"/>
    <w:rsid w:val="00B94DD1"/>
    <w:rsid w:val="00BA28F3"/>
    <w:rsid w:val="00BA6C99"/>
    <w:rsid w:val="00BB7835"/>
    <w:rsid w:val="00BC2470"/>
    <w:rsid w:val="00BD4D5D"/>
    <w:rsid w:val="00BD7827"/>
    <w:rsid w:val="00C01998"/>
    <w:rsid w:val="00C06463"/>
    <w:rsid w:val="00C10F4B"/>
    <w:rsid w:val="00C24130"/>
    <w:rsid w:val="00C3045F"/>
    <w:rsid w:val="00C30E72"/>
    <w:rsid w:val="00C33B79"/>
    <w:rsid w:val="00C374C6"/>
    <w:rsid w:val="00C427A5"/>
    <w:rsid w:val="00C42DB8"/>
    <w:rsid w:val="00C450B7"/>
    <w:rsid w:val="00C45D50"/>
    <w:rsid w:val="00C515DB"/>
    <w:rsid w:val="00C65207"/>
    <w:rsid w:val="00C72AF0"/>
    <w:rsid w:val="00C75546"/>
    <w:rsid w:val="00C75A48"/>
    <w:rsid w:val="00C82944"/>
    <w:rsid w:val="00C97CEE"/>
    <w:rsid w:val="00CA10F4"/>
    <w:rsid w:val="00CB4783"/>
    <w:rsid w:val="00CB47EE"/>
    <w:rsid w:val="00CC2B1A"/>
    <w:rsid w:val="00CD2819"/>
    <w:rsid w:val="00CD28F2"/>
    <w:rsid w:val="00CE709D"/>
    <w:rsid w:val="00D02DEB"/>
    <w:rsid w:val="00D06F02"/>
    <w:rsid w:val="00D07328"/>
    <w:rsid w:val="00D15F31"/>
    <w:rsid w:val="00D17149"/>
    <w:rsid w:val="00D17A30"/>
    <w:rsid w:val="00D23BD5"/>
    <w:rsid w:val="00D333DA"/>
    <w:rsid w:val="00D4532D"/>
    <w:rsid w:val="00D52F68"/>
    <w:rsid w:val="00D545C5"/>
    <w:rsid w:val="00D607D0"/>
    <w:rsid w:val="00D61F07"/>
    <w:rsid w:val="00D66462"/>
    <w:rsid w:val="00D76D14"/>
    <w:rsid w:val="00D861DB"/>
    <w:rsid w:val="00DC63FD"/>
    <w:rsid w:val="00DC7338"/>
    <w:rsid w:val="00DD58B4"/>
    <w:rsid w:val="00DE1EC4"/>
    <w:rsid w:val="00DE3FF6"/>
    <w:rsid w:val="00DE68CF"/>
    <w:rsid w:val="00DF3CE0"/>
    <w:rsid w:val="00DF73A8"/>
    <w:rsid w:val="00E00318"/>
    <w:rsid w:val="00E1167B"/>
    <w:rsid w:val="00E45D17"/>
    <w:rsid w:val="00E57C07"/>
    <w:rsid w:val="00E66E08"/>
    <w:rsid w:val="00E71683"/>
    <w:rsid w:val="00E90AC8"/>
    <w:rsid w:val="00E953B4"/>
    <w:rsid w:val="00EA7D34"/>
    <w:rsid w:val="00EB4156"/>
    <w:rsid w:val="00EC318E"/>
    <w:rsid w:val="00EC6CBD"/>
    <w:rsid w:val="00EE2F80"/>
    <w:rsid w:val="00EE7FC7"/>
    <w:rsid w:val="00EF202D"/>
    <w:rsid w:val="00F01D9B"/>
    <w:rsid w:val="00F03794"/>
    <w:rsid w:val="00F1730C"/>
    <w:rsid w:val="00F20CB9"/>
    <w:rsid w:val="00F344D0"/>
    <w:rsid w:val="00F37EFF"/>
    <w:rsid w:val="00F50C56"/>
    <w:rsid w:val="00F530E3"/>
    <w:rsid w:val="00F7581E"/>
    <w:rsid w:val="00F8156D"/>
    <w:rsid w:val="00FA4A13"/>
    <w:rsid w:val="00FA743A"/>
    <w:rsid w:val="00FB3A47"/>
    <w:rsid w:val="00FC473F"/>
    <w:rsid w:val="00FC6E6A"/>
    <w:rsid w:val="00FD0A50"/>
    <w:rsid w:val="00FE5E7F"/>
    <w:rsid w:val="3E369A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89F11"/>
  <w15:chartTrackingRefBased/>
  <w15:docId w15:val="{E01ACABA-1868-4FEB-85A0-F7D063B12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1EC4"/>
    <w:pPr>
      <w:spacing w:line="276" w:lineRule="auto"/>
    </w:pPr>
    <w:rPr>
      <w:rFonts w:ascii="Calibri" w:eastAsiaTheme="minorHAnsi" w:hAnsi="Calibri" w:cs="Calibri"/>
      <w:sz w:val="22"/>
      <w:szCs w:val="22"/>
    </w:rPr>
  </w:style>
  <w:style w:type="paragraph" w:styleId="berschrift1">
    <w:name w:val="heading 1"/>
    <w:basedOn w:val="berschrift2"/>
    <w:next w:val="Standard"/>
    <w:link w:val="berschrift1Zchn"/>
    <w:uiPriority w:val="1"/>
    <w:qFormat/>
    <w:rsid w:val="00724F89"/>
    <w:pPr>
      <w:numPr>
        <w:numId w:val="0"/>
      </w:numPr>
      <w:outlineLvl w:val="0"/>
    </w:pPr>
    <w:rPr>
      <w:sz w:val="52"/>
      <w:szCs w:val="52"/>
    </w:rPr>
  </w:style>
  <w:style w:type="paragraph" w:styleId="berschrift2">
    <w:name w:val="heading 2"/>
    <w:basedOn w:val="Standard"/>
    <w:next w:val="Standard"/>
    <w:link w:val="berschrift2Zchn"/>
    <w:uiPriority w:val="1"/>
    <w:unhideWhenUsed/>
    <w:qFormat/>
    <w:rsid w:val="00D07328"/>
    <w:pPr>
      <w:keepNext/>
      <w:keepLines/>
      <w:numPr>
        <w:numId w:val="8"/>
      </w:numPr>
      <w:spacing w:before="160" w:after="240" w:line="240" w:lineRule="auto"/>
      <w:outlineLvl w:val="1"/>
    </w:pPr>
    <w:rPr>
      <w:rFonts w:ascii="Muli Black" w:eastAsiaTheme="majorEastAsia" w:hAnsi="Muli Black" w:cstheme="majorBidi"/>
      <w:b/>
      <w:bCs/>
      <w:color w:val="44546A" w:themeColor="text2"/>
      <w:sz w:val="32"/>
      <w:szCs w:val="32"/>
    </w:rPr>
  </w:style>
  <w:style w:type="paragraph" w:styleId="berschrift3">
    <w:name w:val="heading 3"/>
    <w:basedOn w:val="Standard"/>
    <w:next w:val="Standard"/>
    <w:link w:val="berschrift3Zchn"/>
    <w:uiPriority w:val="9"/>
    <w:unhideWhenUsed/>
    <w:qFormat/>
    <w:rsid w:val="001D70F8"/>
    <w:pPr>
      <w:spacing w:after="160" w:line="256" w:lineRule="auto"/>
      <w:outlineLvl w:val="2"/>
    </w:pPr>
    <w:rPr>
      <w:b/>
      <w:bCs/>
    </w:rPr>
  </w:style>
  <w:style w:type="paragraph" w:styleId="berschrift4">
    <w:name w:val="heading 4"/>
    <w:basedOn w:val="Standard"/>
    <w:next w:val="Standard"/>
    <w:link w:val="berschrift4Zchn"/>
    <w:uiPriority w:val="9"/>
    <w:unhideWhenUsed/>
    <w:rsid w:val="008104DD"/>
    <w:pPr>
      <w:keepNext/>
      <w:keepLines/>
      <w:spacing w:before="80" w:after="0"/>
      <w:outlineLvl w:val="3"/>
    </w:pPr>
    <w:rPr>
      <w:rFonts w:eastAsiaTheme="majorEastAsia" w:cstheme="majorBidi"/>
      <w:sz w:val="24"/>
      <w:szCs w:val="24"/>
    </w:rPr>
  </w:style>
  <w:style w:type="paragraph" w:styleId="berschrift5">
    <w:name w:val="heading 5"/>
    <w:basedOn w:val="Standard"/>
    <w:next w:val="Standard"/>
    <w:link w:val="berschrift5Zchn"/>
    <w:uiPriority w:val="9"/>
    <w:unhideWhenUsed/>
    <w:rsid w:val="00073B21"/>
    <w:pPr>
      <w:keepNext/>
      <w:keepLines/>
      <w:spacing w:before="80" w:after="0"/>
      <w:outlineLvl w:val="4"/>
    </w:pPr>
    <w:rPr>
      <w:rFonts w:asciiTheme="majorHAnsi" w:eastAsiaTheme="majorEastAsia" w:hAnsiTheme="majorHAnsi" w:cstheme="majorBidi"/>
      <w:i/>
      <w:iCs/>
    </w:rPr>
  </w:style>
  <w:style w:type="paragraph" w:styleId="berschrift6">
    <w:name w:val="heading 6"/>
    <w:basedOn w:val="Standard"/>
    <w:next w:val="Standard"/>
    <w:link w:val="berschrift6Zchn"/>
    <w:uiPriority w:val="9"/>
    <w:unhideWhenUsed/>
    <w:rsid w:val="00073B21"/>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unhideWhenUsed/>
    <w:rsid w:val="00073B21"/>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unhideWhenUsed/>
    <w:rsid w:val="00073B2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unhideWhenUsed/>
    <w:rsid w:val="00073B2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724F89"/>
    <w:rPr>
      <w:rFonts w:ascii="Muli Black" w:eastAsiaTheme="majorEastAsia" w:hAnsi="Muli Black" w:cstheme="majorBidi"/>
      <w:b/>
      <w:bCs/>
      <w:color w:val="44546A" w:themeColor="text2"/>
      <w:sz w:val="52"/>
      <w:szCs w:val="52"/>
    </w:rPr>
  </w:style>
  <w:style w:type="character" w:customStyle="1" w:styleId="berschrift2Zchn">
    <w:name w:val="Überschrift 2 Zchn"/>
    <w:basedOn w:val="Absatz-Standardschriftart"/>
    <w:link w:val="berschrift2"/>
    <w:uiPriority w:val="1"/>
    <w:rsid w:val="00D07328"/>
    <w:rPr>
      <w:rFonts w:ascii="Muli Black" w:eastAsiaTheme="majorEastAsia" w:hAnsi="Muli Black" w:cstheme="majorBidi"/>
      <w:b/>
      <w:bCs/>
      <w:color w:val="44546A" w:themeColor="text2"/>
      <w:sz w:val="32"/>
      <w:szCs w:val="32"/>
    </w:rPr>
  </w:style>
  <w:style w:type="character" w:customStyle="1" w:styleId="berschrift3Zchn">
    <w:name w:val="Überschrift 3 Zchn"/>
    <w:basedOn w:val="Absatz-Standardschriftart"/>
    <w:link w:val="berschrift3"/>
    <w:uiPriority w:val="9"/>
    <w:rsid w:val="001D70F8"/>
    <w:rPr>
      <w:rFonts w:ascii="Calibri" w:eastAsiaTheme="minorHAnsi" w:hAnsi="Calibri" w:cs="Calibri"/>
      <w:b/>
      <w:bCs/>
      <w:sz w:val="22"/>
      <w:szCs w:val="22"/>
    </w:rPr>
  </w:style>
  <w:style w:type="character" w:customStyle="1" w:styleId="berschrift4Zchn">
    <w:name w:val="Überschrift 4 Zchn"/>
    <w:basedOn w:val="Absatz-Standardschriftart"/>
    <w:link w:val="berschrift4"/>
    <w:uiPriority w:val="9"/>
    <w:rsid w:val="008104DD"/>
    <w:rPr>
      <w:rFonts w:ascii="Arial" w:eastAsiaTheme="majorEastAsia" w:hAnsi="Arial" w:cstheme="majorBidi"/>
      <w:sz w:val="24"/>
      <w:szCs w:val="24"/>
    </w:rPr>
  </w:style>
  <w:style w:type="character" w:customStyle="1" w:styleId="berschrift5Zchn">
    <w:name w:val="Überschrift 5 Zchn"/>
    <w:basedOn w:val="Absatz-Standardschriftart"/>
    <w:link w:val="berschrift5"/>
    <w:uiPriority w:val="9"/>
    <w:rsid w:val="00073B21"/>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rsid w:val="00073B21"/>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rsid w:val="00073B21"/>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rsid w:val="00073B21"/>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rsid w:val="00073B21"/>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073B21"/>
    <w:pPr>
      <w:spacing w:line="240" w:lineRule="auto"/>
    </w:pPr>
    <w:rPr>
      <w:b/>
      <w:bCs/>
      <w:color w:val="404040" w:themeColor="text1" w:themeTint="BF"/>
      <w:sz w:val="20"/>
      <w:szCs w:val="20"/>
    </w:rPr>
  </w:style>
  <w:style w:type="paragraph" w:styleId="Titel">
    <w:name w:val="Title"/>
    <w:basedOn w:val="Standard"/>
    <w:next w:val="Standard"/>
    <w:link w:val="TitelZchn"/>
    <w:uiPriority w:val="10"/>
    <w:rsid w:val="008104DD"/>
    <w:pPr>
      <w:spacing w:after="0" w:line="240" w:lineRule="auto"/>
      <w:contextualSpacing/>
    </w:pPr>
    <w:rPr>
      <w:rFonts w:eastAsiaTheme="majorEastAsia" w:cstheme="majorBidi"/>
      <w:color w:val="003658" w:themeColor="accent1" w:themeShade="BF"/>
      <w:spacing w:val="-7"/>
      <w:sz w:val="80"/>
      <w:szCs w:val="80"/>
    </w:rPr>
  </w:style>
  <w:style w:type="character" w:customStyle="1" w:styleId="TitelZchn">
    <w:name w:val="Titel Zchn"/>
    <w:basedOn w:val="Absatz-Standardschriftart"/>
    <w:link w:val="Titel"/>
    <w:uiPriority w:val="10"/>
    <w:rsid w:val="008104DD"/>
    <w:rPr>
      <w:rFonts w:ascii="Arial" w:eastAsiaTheme="majorEastAsia" w:hAnsi="Arial" w:cstheme="majorBidi"/>
      <w:color w:val="003658" w:themeColor="accent1" w:themeShade="BF"/>
      <w:spacing w:val="-7"/>
      <w:sz w:val="80"/>
      <w:szCs w:val="80"/>
    </w:rPr>
  </w:style>
  <w:style w:type="character" w:styleId="Hervorhebung">
    <w:name w:val="Emphasis"/>
    <w:basedOn w:val="Absatz-Standardschriftart"/>
    <w:uiPriority w:val="20"/>
    <w:rsid w:val="00073B21"/>
    <w:rPr>
      <w:i/>
      <w:iCs/>
    </w:rPr>
  </w:style>
  <w:style w:type="paragraph" w:styleId="Zitat">
    <w:name w:val="Quote"/>
    <w:aliases w:val="ICT-Code"/>
    <w:basedOn w:val="berschrift2"/>
    <w:next w:val="Standard"/>
    <w:link w:val="ZitatZchn"/>
    <w:uiPriority w:val="29"/>
    <w:qFormat/>
    <w:rsid w:val="00A23E19"/>
    <w:pPr>
      <w:numPr>
        <w:ilvl w:val="1"/>
      </w:numPr>
    </w:pPr>
  </w:style>
  <w:style w:type="character" w:customStyle="1" w:styleId="ZitatZchn">
    <w:name w:val="Zitat Zchn"/>
    <w:aliases w:val="ICT-Code Zchn"/>
    <w:basedOn w:val="Absatz-Standardschriftart"/>
    <w:link w:val="Zitat"/>
    <w:uiPriority w:val="29"/>
    <w:rsid w:val="00A23E19"/>
    <w:rPr>
      <w:rFonts w:ascii="Muli Black" w:eastAsiaTheme="majorEastAsia" w:hAnsi="Muli Black" w:cstheme="majorBidi"/>
      <w:b/>
      <w:bCs/>
      <w:color w:val="44546A" w:themeColor="text2"/>
      <w:sz w:val="32"/>
      <w:szCs w:val="32"/>
    </w:rPr>
  </w:style>
  <w:style w:type="paragraph" w:styleId="IntensivesZitat">
    <w:name w:val="Intense Quote"/>
    <w:aliases w:val="Code"/>
    <w:basedOn w:val="Standard"/>
    <w:next w:val="Standard"/>
    <w:link w:val="IntensivesZitatZchn"/>
    <w:uiPriority w:val="30"/>
    <w:rsid w:val="008104DD"/>
    <w:pPr>
      <w:spacing w:before="100" w:beforeAutospacing="1" w:after="240"/>
      <w:ind w:left="864" w:right="864"/>
      <w:jc w:val="center"/>
    </w:pPr>
    <w:rPr>
      <w:rFonts w:eastAsiaTheme="majorEastAsia" w:cstheme="majorBidi"/>
      <w:color w:val="004976" w:themeColor="accent1"/>
      <w:sz w:val="28"/>
      <w:szCs w:val="28"/>
    </w:rPr>
  </w:style>
  <w:style w:type="character" w:customStyle="1" w:styleId="IntensivesZitatZchn">
    <w:name w:val="Intensives Zitat Zchn"/>
    <w:aliases w:val="Code Zchn"/>
    <w:basedOn w:val="Absatz-Standardschriftart"/>
    <w:link w:val="IntensivesZitat"/>
    <w:uiPriority w:val="30"/>
    <w:rsid w:val="008104DD"/>
    <w:rPr>
      <w:rFonts w:ascii="Arial" w:eastAsiaTheme="majorEastAsia" w:hAnsi="Arial" w:cstheme="majorBidi"/>
      <w:color w:val="004976" w:themeColor="accent1"/>
      <w:sz w:val="28"/>
      <w:szCs w:val="28"/>
    </w:rPr>
  </w:style>
  <w:style w:type="character" w:styleId="SchwacheHervorhebung">
    <w:name w:val="Subtle Emphasis"/>
    <w:basedOn w:val="Absatz-Standardschriftart"/>
    <w:uiPriority w:val="19"/>
    <w:rsid w:val="00073B21"/>
    <w:rPr>
      <w:i/>
      <w:iCs/>
      <w:color w:val="595959" w:themeColor="text1" w:themeTint="A6"/>
    </w:rPr>
  </w:style>
  <w:style w:type="character" w:styleId="IntensiveHervorhebung">
    <w:name w:val="Intense Emphasis"/>
    <w:basedOn w:val="Absatz-Standardschriftart"/>
    <w:uiPriority w:val="21"/>
    <w:rsid w:val="00073B21"/>
    <w:rPr>
      <w:b/>
      <w:bCs/>
      <w:i/>
      <w:iCs/>
    </w:rPr>
  </w:style>
  <w:style w:type="character" w:styleId="SchwacherVerweis">
    <w:name w:val="Subtle Reference"/>
    <w:basedOn w:val="Absatz-Standardschriftart"/>
    <w:uiPriority w:val="31"/>
    <w:rsid w:val="00073B21"/>
    <w:rPr>
      <w:smallCaps/>
      <w:color w:val="404040" w:themeColor="text1" w:themeTint="BF"/>
    </w:rPr>
  </w:style>
  <w:style w:type="character" w:styleId="IntensiverVerweis">
    <w:name w:val="Intense Reference"/>
    <w:basedOn w:val="Absatz-Standardschriftart"/>
    <w:uiPriority w:val="32"/>
    <w:rsid w:val="00073B21"/>
    <w:rPr>
      <w:b/>
      <w:bCs/>
      <w:smallCaps/>
      <w:u w:val="single"/>
    </w:rPr>
  </w:style>
  <w:style w:type="character" w:styleId="Buchtitel">
    <w:name w:val="Book Title"/>
    <w:basedOn w:val="Absatz-Standardschriftart"/>
    <w:uiPriority w:val="33"/>
    <w:rsid w:val="00073B21"/>
    <w:rPr>
      <w:b/>
      <w:bCs/>
      <w:smallCaps/>
    </w:rPr>
  </w:style>
  <w:style w:type="paragraph" w:styleId="Inhaltsverzeichnisberschrift">
    <w:name w:val="TOC Heading"/>
    <w:basedOn w:val="berschrift1"/>
    <w:next w:val="Standard"/>
    <w:uiPriority w:val="39"/>
    <w:semiHidden/>
    <w:unhideWhenUsed/>
    <w:qFormat/>
    <w:rsid w:val="00073B21"/>
    <w:pPr>
      <w:outlineLvl w:val="9"/>
    </w:pPr>
  </w:style>
  <w:style w:type="table" w:customStyle="1" w:styleId="Bbc">
    <w:name w:val="Bbc"/>
    <w:basedOn w:val="Tabellenraster"/>
    <w:uiPriority w:val="99"/>
    <w:rsid w:val="008104DD"/>
    <w:pPr>
      <w:spacing w:after="100" w:afterAutospacing="1"/>
    </w:pPr>
    <w:rPr>
      <w:rFonts w:ascii="Titillium" w:eastAsiaTheme="minorHAnsi"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Tabellenraster">
    <w:name w:val="Table Grid"/>
    <w:basedOn w:val="NormaleTabelle"/>
    <w:uiPriority w:val="39"/>
    <w:rsid w:val="00810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Zitat"/>
    <w:uiPriority w:val="34"/>
    <w:qFormat/>
    <w:rsid w:val="000241A3"/>
  </w:style>
  <w:style w:type="paragraph" w:styleId="Kopfzeile">
    <w:name w:val="header"/>
    <w:basedOn w:val="Standard"/>
    <w:link w:val="KopfzeileZchn"/>
    <w:uiPriority w:val="99"/>
    <w:unhideWhenUsed/>
    <w:rsid w:val="007649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492C"/>
    <w:rPr>
      <w:rFonts w:ascii="Arial" w:eastAsiaTheme="minorHAnsi" w:hAnsi="Arial"/>
      <w:sz w:val="22"/>
      <w:szCs w:val="22"/>
    </w:rPr>
  </w:style>
  <w:style w:type="paragraph" w:styleId="Fuzeile">
    <w:name w:val="footer"/>
    <w:basedOn w:val="Standard"/>
    <w:link w:val="FuzeileZchn"/>
    <w:uiPriority w:val="99"/>
    <w:unhideWhenUsed/>
    <w:qFormat/>
    <w:rsid w:val="00E45D17"/>
    <w:pPr>
      <w:tabs>
        <w:tab w:val="center" w:pos="4536"/>
        <w:tab w:val="right" w:pos="9072"/>
      </w:tabs>
      <w:spacing w:after="0" w:line="240" w:lineRule="auto"/>
    </w:pPr>
    <w:rPr>
      <w:sz w:val="18"/>
    </w:rPr>
  </w:style>
  <w:style w:type="character" w:customStyle="1" w:styleId="FuzeileZchn">
    <w:name w:val="Fußzeile Zchn"/>
    <w:basedOn w:val="Absatz-Standardschriftart"/>
    <w:link w:val="Fuzeile"/>
    <w:uiPriority w:val="99"/>
    <w:rsid w:val="00E45D17"/>
    <w:rPr>
      <w:rFonts w:ascii="Frutiger 45 Light" w:eastAsiaTheme="minorHAnsi" w:hAnsi="Frutiger 45 Light"/>
      <w:sz w:val="18"/>
      <w:szCs w:val="22"/>
    </w:rPr>
  </w:style>
  <w:style w:type="character" w:styleId="Hyperlink">
    <w:name w:val="Hyperlink"/>
    <w:basedOn w:val="Absatz-Standardschriftart"/>
    <w:uiPriority w:val="99"/>
    <w:unhideWhenUsed/>
    <w:rsid w:val="00FA743A"/>
    <w:rPr>
      <w:color w:val="0563C1" w:themeColor="hyperlink"/>
      <w:u w:val="single"/>
    </w:rPr>
  </w:style>
  <w:style w:type="character" w:styleId="NichtaufgelsteErwhnung">
    <w:name w:val="Unresolved Mention"/>
    <w:basedOn w:val="Absatz-Standardschriftart"/>
    <w:uiPriority w:val="99"/>
    <w:semiHidden/>
    <w:unhideWhenUsed/>
    <w:rsid w:val="002365E1"/>
    <w:rPr>
      <w:color w:val="605E5C"/>
      <w:shd w:val="clear" w:color="auto" w:fill="E1DFDD"/>
    </w:rPr>
  </w:style>
  <w:style w:type="table" w:styleId="Gitternetztabelle1hell">
    <w:name w:val="Grid Table 1 Light"/>
    <w:basedOn w:val="NormaleTabelle"/>
    <w:uiPriority w:val="46"/>
    <w:rsid w:val="00D607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entabelle1hell">
    <w:name w:val="List Table 1 Light"/>
    <w:basedOn w:val="NormaleTabelle"/>
    <w:uiPriority w:val="46"/>
    <w:rsid w:val="001F2CE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Verzeichnis1">
    <w:name w:val="toc 1"/>
    <w:basedOn w:val="Standard"/>
    <w:next w:val="Standard"/>
    <w:autoRedefine/>
    <w:uiPriority w:val="39"/>
    <w:unhideWhenUsed/>
    <w:rsid w:val="00945F2D"/>
    <w:pPr>
      <w:spacing w:before="120" w:after="0"/>
    </w:pPr>
    <w:rPr>
      <w:rFonts w:asciiTheme="minorHAnsi" w:hAnsiTheme="minorHAnsi" w:cstheme="minorHAnsi"/>
      <w:b/>
      <w:bCs/>
      <w:i/>
      <w:iCs/>
      <w:sz w:val="24"/>
      <w:szCs w:val="24"/>
    </w:rPr>
  </w:style>
  <w:style w:type="paragraph" w:styleId="Verzeichnis2">
    <w:name w:val="toc 2"/>
    <w:basedOn w:val="Standard"/>
    <w:next w:val="Standard"/>
    <w:autoRedefine/>
    <w:uiPriority w:val="39"/>
    <w:unhideWhenUsed/>
    <w:rsid w:val="00945F2D"/>
    <w:pPr>
      <w:spacing w:before="120" w:after="0"/>
      <w:ind w:left="220"/>
    </w:pPr>
    <w:rPr>
      <w:rFonts w:asciiTheme="minorHAnsi" w:hAnsiTheme="minorHAnsi" w:cstheme="minorHAnsi"/>
      <w:b/>
      <w:bCs/>
    </w:rPr>
  </w:style>
  <w:style w:type="paragraph" w:styleId="Verzeichnis3">
    <w:name w:val="toc 3"/>
    <w:basedOn w:val="Standard"/>
    <w:next w:val="Standard"/>
    <w:autoRedefine/>
    <w:uiPriority w:val="39"/>
    <w:unhideWhenUsed/>
    <w:rsid w:val="00945F2D"/>
    <w:pPr>
      <w:spacing w:after="0"/>
      <w:ind w:left="44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945F2D"/>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945F2D"/>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945F2D"/>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945F2D"/>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945F2D"/>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945F2D"/>
    <w:pPr>
      <w:spacing w:after="0"/>
      <w:ind w:left="1760"/>
    </w:pPr>
    <w:rPr>
      <w:rFonts w:asciiTheme="minorHAnsi" w:hAnsiTheme="minorHAnsi" w:cstheme="minorHAnsi"/>
      <w:sz w:val="20"/>
      <w:szCs w:val="20"/>
    </w:rPr>
  </w:style>
  <w:style w:type="character" w:styleId="Seitenzahl">
    <w:name w:val="page number"/>
    <w:basedOn w:val="Absatz-Standardschriftart"/>
    <w:uiPriority w:val="99"/>
    <w:semiHidden/>
    <w:unhideWhenUsed/>
    <w:rsid w:val="00CC2B1A"/>
  </w:style>
  <w:style w:type="numbering" w:customStyle="1" w:styleId="AktuelleListe1">
    <w:name w:val="Aktuelle Liste1"/>
    <w:uiPriority w:val="99"/>
    <w:rsid w:val="004A617F"/>
    <w:pPr>
      <w:numPr>
        <w:numId w:val="10"/>
      </w:numPr>
    </w:pPr>
  </w:style>
  <w:style w:type="paragraph" w:styleId="StandardWeb">
    <w:name w:val="Normal (Web)"/>
    <w:basedOn w:val="Standard"/>
    <w:uiPriority w:val="99"/>
    <w:semiHidden/>
    <w:unhideWhenUsed/>
    <w:rsid w:val="00CB47E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CB47EE"/>
    <w:rPr>
      <w:b/>
      <w:bCs/>
    </w:rPr>
  </w:style>
  <w:style w:type="character" w:styleId="BesuchterLink">
    <w:name w:val="FollowedHyperlink"/>
    <w:basedOn w:val="Absatz-Standardschriftart"/>
    <w:uiPriority w:val="99"/>
    <w:semiHidden/>
    <w:unhideWhenUsed/>
    <w:rsid w:val="005F39B9"/>
    <w:rPr>
      <w:color w:val="954F72" w:themeColor="followedHyperlink"/>
      <w:u w:val="single"/>
    </w:rPr>
  </w:style>
  <w:style w:type="paragraph" w:customStyle="1" w:styleId="p1">
    <w:name w:val="p1"/>
    <w:basedOn w:val="Standard"/>
    <w:rsid w:val="00892307"/>
    <w:pPr>
      <w:spacing w:after="0" w:line="240" w:lineRule="auto"/>
    </w:pPr>
    <w:rPr>
      <w:rFonts w:ascii=".AppleSystemUIFont" w:eastAsia="Times New Roman" w:hAnsi=".AppleSystemUIFont" w:cs="Times New Roman"/>
      <w:color w:val="0E0E0E"/>
      <w:sz w:val="21"/>
      <w:szCs w:val="21"/>
      <w:lang w:eastAsia="de-DE"/>
    </w:rPr>
  </w:style>
  <w:style w:type="paragraph" w:customStyle="1" w:styleId="p2">
    <w:name w:val="p2"/>
    <w:basedOn w:val="Standard"/>
    <w:rsid w:val="00892307"/>
    <w:pPr>
      <w:spacing w:before="180" w:after="0" w:line="240" w:lineRule="auto"/>
      <w:ind w:left="315" w:hanging="315"/>
    </w:pPr>
    <w:rPr>
      <w:rFonts w:ascii=".AppleSystemUIFont" w:eastAsia="Times New Roman" w:hAnsi=".AppleSystemUIFont" w:cs="Times New Roman"/>
      <w:color w:val="0E0E0E"/>
      <w:sz w:val="21"/>
      <w:szCs w:val="21"/>
      <w:lang w:eastAsia="de-DE"/>
    </w:rPr>
  </w:style>
  <w:style w:type="character" w:customStyle="1" w:styleId="apple-tab-span">
    <w:name w:val="apple-tab-span"/>
    <w:basedOn w:val="Absatz-Standardschriftart"/>
    <w:rsid w:val="00892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32637">
      <w:bodyDiv w:val="1"/>
      <w:marLeft w:val="0"/>
      <w:marRight w:val="0"/>
      <w:marTop w:val="0"/>
      <w:marBottom w:val="0"/>
      <w:divBdr>
        <w:top w:val="none" w:sz="0" w:space="0" w:color="auto"/>
        <w:left w:val="none" w:sz="0" w:space="0" w:color="auto"/>
        <w:bottom w:val="none" w:sz="0" w:space="0" w:color="auto"/>
        <w:right w:val="none" w:sz="0" w:space="0" w:color="auto"/>
      </w:divBdr>
    </w:div>
    <w:div w:id="97651375">
      <w:bodyDiv w:val="1"/>
      <w:marLeft w:val="0"/>
      <w:marRight w:val="0"/>
      <w:marTop w:val="0"/>
      <w:marBottom w:val="0"/>
      <w:divBdr>
        <w:top w:val="none" w:sz="0" w:space="0" w:color="auto"/>
        <w:left w:val="none" w:sz="0" w:space="0" w:color="auto"/>
        <w:bottom w:val="none" w:sz="0" w:space="0" w:color="auto"/>
        <w:right w:val="none" w:sz="0" w:space="0" w:color="auto"/>
      </w:divBdr>
    </w:div>
    <w:div w:id="216859071">
      <w:bodyDiv w:val="1"/>
      <w:marLeft w:val="0"/>
      <w:marRight w:val="0"/>
      <w:marTop w:val="0"/>
      <w:marBottom w:val="0"/>
      <w:divBdr>
        <w:top w:val="none" w:sz="0" w:space="0" w:color="auto"/>
        <w:left w:val="none" w:sz="0" w:space="0" w:color="auto"/>
        <w:bottom w:val="none" w:sz="0" w:space="0" w:color="auto"/>
        <w:right w:val="none" w:sz="0" w:space="0" w:color="auto"/>
      </w:divBdr>
    </w:div>
    <w:div w:id="345182099">
      <w:bodyDiv w:val="1"/>
      <w:marLeft w:val="0"/>
      <w:marRight w:val="0"/>
      <w:marTop w:val="0"/>
      <w:marBottom w:val="0"/>
      <w:divBdr>
        <w:top w:val="none" w:sz="0" w:space="0" w:color="auto"/>
        <w:left w:val="none" w:sz="0" w:space="0" w:color="auto"/>
        <w:bottom w:val="none" w:sz="0" w:space="0" w:color="auto"/>
        <w:right w:val="none" w:sz="0" w:space="0" w:color="auto"/>
      </w:divBdr>
    </w:div>
    <w:div w:id="475606504">
      <w:bodyDiv w:val="1"/>
      <w:marLeft w:val="0"/>
      <w:marRight w:val="0"/>
      <w:marTop w:val="0"/>
      <w:marBottom w:val="0"/>
      <w:divBdr>
        <w:top w:val="none" w:sz="0" w:space="0" w:color="auto"/>
        <w:left w:val="none" w:sz="0" w:space="0" w:color="auto"/>
        <w:bottom w:val="none" w:sz="0" w:space="0" w:color="auto"/>
        <w:right w:val="none" w:sz="0" w:space="0" w:color="auto"/>
      </w:divBdr>
    </w:div>
    <w:div w:id="553347310">
      <w:bodyDiv w:val="1"/>
      <w:marLeft w:val="0"/>
      <w:marRight w:val="0"/>
      <w:marTop w:val="0"/>
      <w:marBottom w:val="0"/>
      <w:divBdr>
        <w:top w:val="none" w:sz="0" w:space="0" w:color="auto"/>
        <w:left w:val="none" w:sz="0" w:space="0" w:color="auto"/>
        <w:bottom w:val="none" w:sz="0" w:space="0" w:color="auto"/>
        <w:right w:val="none" w:sz="0" w:space="0" w:color="auto"/>
      </w:divBdr>
    </w:div>
    <w:div w:id="643898806">
      <w:bodyDiv w:val="1"/>
      <w:marLeft w:val="0"/>
      <w:marRight w:val="0"/>
      <w:marTop w:val="0"/>
      <w:marBottom w:val="0"/>
      <w:divBdr>
        <w:top w:val="none" w:sz="0" w:space="0" w:color="auto"/>
        <w:left w:val="none" w:sz="0" w:space="0" w:color="auto"/>
        <w:bottom w:val="none" w:sz="0" w:space="0" w:color="auto"/>
        <w:right w:val="none" w:sz="0" w:space="0" w:color="auto"/>
      </w:divBdr>
    </w:div>
    <w:div w:id="784546817">
      <w:bodyDiv w:val="1"/>
      <w:marLeft w:val="0"/>
      <w:marRight w:val="0"/>
      <w:marTop w:val="0"/>
      <w:marBottom w:val="0"/>
      <w:divBdr>
        <w:top w:val="none" w:sz="0" w:space="0" w:color="auto"/>
        <w:left w:val="none" w:sz="0" w:space="0" w:color="auto"/>
        <w:bottom w:val="none" w:sz="0" w:space="0" w:color="auto"/>
        <w:right w:val="none" w:sz="0" w:space="0" w:color="auto"/>
      </w:divBdr>
    </w:div>
    <w:div w:id="840199059">
      <w:bodyDiv w:val="1"/>
      <w:marLeft w:val="0"/>
      <w:marRight w:val="0"/>
      <w:marTop w:val="0"/>
      <w:marBottom w:val="0"/>
      <w:divBdr>
        <w:top w:val="none" w:sz="0" w:space="0" w:color="auto"/>
        <w:left w:val="none" w:sz="0" w:space="0" w:color="auto"/>
        <w:bottom w:val="none" w:sz="0" w:space="0" w:color="auto"/>
        <w:right w:val="none" w:sz="0" w:space="0" w:color="auto"/>
      </w:divBdr>
    </w:div>
    <w:div w:id="852958942">
      <w:bodyDiv w:val="1"/>
      <w:marLeft w:val="0"/>
      <w:marRight w:val="0"/>
      <w:marTop w:val="0"/>
      <w:marBottom w:val="0"/>
      <w:divBdr>
        <w:top w:val="none" w:sz="0" w:space="0" w:color="auto"/>
        <w:left w:val="none" w:sz="0" w:space="0" w:color="auto"/>
        <w:bottom w:val="none" w:sz="0" w:space="0" w:color="auto"/>
        <w:right w:val="none" w:sz="0" w:space="0" w:color="auto"/>
      </w:divBdr>
    </w:div>
    <w:div w:id="866139679">
      <w:bodyDiv w:val="1"/>
      <w:marLeft w:val="0"/>
      <w:marRight w:val="0"/>
      <w:marTop w:val="0"/>
      <w:marBottom w:val="0"/>
      <w:divBdr>
        <w:top w:val="none" w:sz="0" w:space="0" w:color="auto"/>
        <w:left w:val="none" w:sz="0" w:space="0" w:color="auto"/>
        <w:bottom w:val="none" w:sz="0" w:space="0" w:color="auto"/>
        <w:right w:val="none" w:sz="0" w:space="0" w:color="auto"/>
      </w:divBdr>
    </w:div>
    <w:div w:id="880439075">
      <w:bodyDiv w:val="1"/>
      <w:marLeft w:val="0"/>
      <w:marRight w:val="0"/>
      <w:marTop w:val="0"/>
      <w:marBottom w:val="0"/>
      <w:divBdr>
        <w:top w:val="none" w:sz="0" w:space="0" w:color="auto"/>
        <w:left w:val="none" w:sz="0" w:space="0" w:color="auto"/>
        <w:bottom w:val="none" w:sz="0" w:space="0" w:color="auto"/>
        <w:right w:val="none" w:sz="0" w:space="0" w:color="auto"/>
      </w:divBdr>
    </w:div>
    <w:div w:id="940993900">
      <w:bodyDiv w:val="1"/>
      <w:marLeft w:val="0"/>
      <w:marRight w:val="0"/>
      <w:marTop w:val="0"/>
      <w:marBottom w:val="0"/>
      <w:divBdr>
        <w:top w:val="none" w:sz="0" w:space="0" w:color="auto"/>
        <w:left w:val="none" w:sz="0" w:space="0" w:color="auto"/>
        <w:bottom w:val="none" w:sz="0" w:space="0" w:color="auto"/>
        <w:right w:val="none" w:sz="0" w:space="0" w:color="auto"/>
      </w:divBdr>
    </w:div>
    <w:div w:id="984243114">
      <w:bodyDiv w:val="1"/>
      <w:marLeft w:val="0"/>
      <w:marRight w:val="0"/>
      <w:marTop w:val="0"/>
      <w:marBottom w:val="0"/>
      <w:divBdr>
        <w:top w:val="none" w:sz="0" w:space="0" w:color="auto"/>
        <w:left w:val="none" w:sz="0" w:space="0" w:color="auto"/>
        <w:bottom w:val="none" w:sz="0" w:space="0" w:color="auto"/>
        <w:right w:val="none" w:sz="0" w:space="0" w:color="auto"/>
      </w:divBdr>
    </w:div>
    <w:div w:id="1069841580">
      <w:bodyDiv w:val="1"/>
      <w:marLeft w:val="0"/>
      <w:marRight w:val="0"/>
      <w:marTop w:val="0"/>
      <w:marBottom w:val="0"/>
      <w:divBdr>
        <w:top w:val="none" w:sz="0" w:space="0" w:color="auto"/>
        <w:left w:val="none" w:sz="0" w:space="0" w:color="auto"/>
        <w:bottom w:val="none" w:sz="0" w:space="0" w:color="auto"/>
        <w:right w:val="none" w:sz="0" w:space="0" w:color="auto"/>
      </w:divBdr>
    </w:div>
    <w:div w:id="1099368485">
      <w:bodyDiv w:val="1"/>
      <w:marLeft w:val="0"/>
      <w:marRight w:val="0"/>
      <w:marTop w:val="0"/>
      <w:marBottom w:val="0"/>
      <w:divBdr>
        <w:top w:val="none" w:sz="0" w:space="0" w:color="auto"/>
        <w:left w:val="none" w:sz="0" w:space="0" w:color="auto"/>
        <w:bottom w:val="none" w:sz="0" w:space="0" w:color="auto"/>
        <w:right w:val="none" w:sz="0" w:space="0" w:color="auto"/>
      </w:divBdr>
    </w:div>
    <w:div w:id="1145774567">
      <w:bodyDiv w:val="1"/>
      <w:marLeft w:val="0"/>
      <w:marRight w:val="0"/>
      <w:marTop w:val="0"/>
      <w:marBottom w:val="0"/>
      <w:divBdr>
        <w:top w:val="none" w:sz="0" w:space="0" w:color="auto"/>
        <w:left w:val="none" w:sz="0" w:space="0" w:color="auto"/>
        <w:bottom w:val="none" w:sz="0" w:space="0" w:color="auto"/>
        <w:right w:val="none" w:sz="0" w:space="0" w:color="auto"/>
      </w:divBdr>
    </w:div>
    <w:div w:id="1173032067">
      <w:bodyDiv w:val="1"/>
      <w:marLeft w:val="0"/>
      <w:marRight w:val="0"/>
      <w:marTop w:val="0"/>
      <w:marBottom w:val="0"/>
      <w:divBdr>
        <w:top w:val="none" w:sz="0" w:space="0" w:color="auto"/>
        <w:left w:val="none" w:sz="0" w:space="0" w:color="auto"/>
        <w:bottom w:val="none" w:sz="0" w:space="0" w:color="auto"/>
        <w:right w:val="none" w:sz="0" w:space="0" w:color="auto"/>
      </w:divBdr>
    </w:div>
    <w:div w:id="1202859500">
      <w:bodyDiv w:val="1"/>
      <w:marLeft w:val="0"/>
      <w:marRight w:val="0"/>
      <w:marTop w:val="0"/>
      <w:marBottom w:val="0"/>
      <w:divBdr>
        <w:top w:val="none" w:sz="0" w:space="0" w:color="auto"/>
        <w:left w:val="none" w:sz="0" w:space="0" w:color="auto"/>
        <w:bottom w:val="none" w:sz="0" w:space="0" w:color="auto"/>
        <w:right w:val="none" w:sz="0" w:space="0" w:color="auto"/>
      </w:divBdr>
    </w:div>
    <w:div w:id="1291594104">
      <w:bodyDiv w:val="1"/>
      <w:marLeft w:val="0"/>
      <w:marRight w:val="0"/>
      <w:marTop w:val="0"/>
      <w:marBottom w:val="0"/>
      <w:divBdr>
        <w:top w:val="none" w:sz="0" w:space="0" w:color="auto"/>
        <w:left w:val="none" w:sz="0" w:space="0" w:color="auto"/>
        <w:bottom w:val="none" w:sz="0" w:space="0" w:color="auto"/>
        <w:right w:val="none" w:sz="0" w:space="0" w:color="auto"/>
      </w:divBdr>
    </w:div>
    <w:div w:id="1314794357">
      <w:bodyDiv w:val="1"/>
      <w:marLeft w:val="0"/>
      <w:marRight w:val="0"/>
      <w:marTop w:val="0"/>
      <w:marBottom w:val="0"/>
      <w:divBdr>
        <w:top w:val="none" w:sz="0" w:space="0" w:color="auto"/>
        <w:left w:val="none" w:sz="0" w:space="0" w:color="auto"/>
        <w:bottom w:val="none" w:sz="0" w:space="0" w:color="auto"/>
        <w:right w:val="none" w:sz="0" w:space="0" w:color="auto"/>
      </w:divBdr>
    </w:div>
    <w:div w:id="1336037303">
      <w:bodyDiv w:val="1"/>
      <w:marLeft w:val="0"/>
      <w:marRight w:val="0"/>
      <w:marTop w:val="0"/>
      <w:marBottom w:val="0"/>
      <w:divBdr>
        <w:top w:val="none" w:sz="0" w:space="0" w:color="auto"/>
        <w:left w:val="none" w:sz="0" w:space="0" w:color="auto"/>
        <w:bottom w:val="none" w:sz="0" w:space="0" w:color="auto"/>
        <w:right w:val="none" w:sz="0" w:space="0" w:color="auto"/>
      </w:divBdr>
    </w:div>
    <w:div w:id="1513646249">
      <w:bodyDiv w:val="1"/>
      <w:marLeft w:val="0"/>
      <w:marRight w:val="0"/>
      <w:marTop w:val="0"/>
      <w:marBottom w:val="0"/>
      <w:divBdr>
        <w:top w:val="none" w:sz="0" w:space="0" w:color="auto"/>
        <w:left w:val="none" w:sz="0" w:space="0" w:color="auto"/>
        <w:bottom w:val="none" w:sz="0" w:space="0" w:color="auto"/>
        <w:right w:val="none" w:sz="0" w:space="0" w:color="auto"/>
      </w:divBdr>
    </w:div>
    <w:div w:id="1601447899">
      <w:bodyDiv w:val="1"/>
      <w:marLeft w:val="0"/>
      <w:marRight w:val="0"/>
      <w:marTop w:val="0"/>
      <w:marBottom w:val="0"/>
      <w:divBdr>
        <w:top w:val="none" w:sz="0" w:space="0" w:color="auto"/>
        <w:left w:val="none" w:sz="0" w:space="0" w:color="auto"/>
        <w:bottom w:val="none" w:sz="0" w:space="0" w:color="auto"/>
        <w:right w:val="none" w:sz="0" w:space="0" w:color="auto"/>
      </w:divBdr>
    </w:div>
    <w:div w:id="1618638766">
      <w:bodyDiv w:val="1"/>
      <w:marLeft w:val="0"/>
      <w:marRight w:val="0"/>
      <w:marTop w:val="0"/>
      <w:marBottom w:val="0"/>
      <w:divBdr>
        <w:top w:val="none" w:sz="0" w:space="0" w:color="auto"/>
        <w:left w:val="none" w:sz="0" w:space="0" w:color="auto"/>
        <w:bottom w:val="none" w:sz="0" w:space="0" w:color="auto"/>
        <w:right w:val="none" w:sz="0" w:space="0" w:color="auto"/>
      </w:divBdr>
    </w:div>
    <w:div w:id="1650669099">
      <w:bodyDiv w:val="1"/>
      <w:marLeft w:val="0"/>
      <w:marRight w:val="0"/>
      <w:marTop w:val="0"/>
      <w:marBottom w:val="0"/>
      <w:divBdr>
        <w:top w:val="none" w:sz="0" w:space="0" w:color="auto"/>
        <w:left w:val="none" w:sz="0" w:space="0" w:color="auto"/>
        <w:bottom w:val="none" w:sz="0" w:space="0" w:color="auto"/>
        <w:right w:val="none" w:sz="0" w:space="0" w:color="auto"/>
      </w:divBdr>
    </w:div>
    <w:div w:id="1736856755">
      <w:bodyDiv w:val="1"/>
      <w:marLeft w:val="0"/>
      <w:marRight w:val="0"/>
      <w:marTop w:val="0"/>
      <w:marBottom w:val="0"/>
      <w:divBdr>
        <w:top w:val="none" w:sz="0" w:space="0" w:color="auto"/>
        <w:left w:val="none" w:sz="0" w:space="0" w:color="auto"/>
        <w:bottom w:val="none" w:sz="0" w:space="0" w:color="auto"/>
        <w:right w:val="none" w:sz="0" w:space="0" w:color="auto"/>
      </w:divBdr>
    </w:div>
    <w:div w:id="1801416417">
      <w:bodyDiv w:val="1"/>
      <w:marLeft w:val="0"/>
      <w:marRight w:val="0"/>
      <w:marTop w:val="0"/>
      <w:marBottom w:val="0"/>
      <w:divBdr>
        <w:top w:val="none" w:sz="0" w:space="0" w:color="auto"/>
        <w:left w:val="none" w:sz="0" w:space="0" w:color="auto"/>
        <w:bottom w:val="none" w:sz="0" w:space="0" w:color="auto"/>
        <w:right w:val="none" w:sz="0" w:space="0" w:color="auto"/>
      </w:divBdr>
    </w:div>
    <w:div w:id="1859350967">
      <w:bodyDiv w:val="1"/>
      <w:marLeft w:val="0"/>
      <w:marRight w:val="0"/>
      <w:marTop w:val="0"/>
      <w:marBottom w:val="0"/>
      <w:divBdr>
        <w:top w:val="none" w:sz="0" w:space="0" w:color="auto"/>
        <w:left w:val="none" w:sz="0" w:space="0" w:color="auto"/>
        <w:bottom w:val="none" w:sz="0" w:space="0" w:color="auto"/>
        <w:right w:val="none" w:sz="0" w:space="0" w:color="auto"/>
      </w:divBdr>
    </w:div>
    <w:div w:id="1943026171">
      <w:bodyDiv w:val="1"/>
      <w:marLeft w:val="0"/>
      <w:marRight w:val="0"/>
      <w:marTop w:val="0"/>
      <w:marBottom w:val="0"/>
      <w:divBdr>
        <w:top w:val="none" w:sz="0" w:space="0" w:color="auto"/>
        <w:left w:val="none" w:sz="0" w:space="0" w:color="auto"/>
        <w:bottom w:val="none" w:sz="0" w:space="0" w:color="auto"/>
        <w:right w:val="none" w:sz="0" w:space="0" w:color="auto"/>
      </w:divBdr>
      <w:divsChild>
        <w:div w:id="1615281456">
          <w:marLeft w:val="0"/>
          <w:marRight w:val="0"/>
          <w:marTop w:val="0"/>
          <w:marBottom w:val="0"/>
          <w:divBdr>
            <w:top w:val="none" w:sz="0" w:space="0" w:color="auto"/>
            <w:left w:val="none" w:sz="0" w:space="0" w:color="auto"/>
            <w:bottom w:val="none" w:sz="0" w:space="0" w:color="auto"/>
            <w:right w:val="none" w:sz="0" w:space="0" w:color="auto"/>
          </w:divBdr>
          <w:divsChild>
            <w:div w:id="8395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nts.adobe.com/fonts/montserrat"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fonts.adobe.com/fonts/widescree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ckmi\OneDrive%20-%20ict-campus.net\Modulentwicklung%20Webentwicklung%20Frontend\00_Neue%20Ordnerstruktur\07_Frontend_Auftragsvorlage.dotx" TargetMode="External"/></Relationships>
</file>

<file path=word/theme/theme1.xml><?xml version="1.0" encoding="utf-8"?>
<a:theme xmlns:a="http://schemas.openxmlformats.org/drawingml/2006/main" name="Office Theme">
  <a:themeElements>
    <a:clrScheme name="ICT-Campus">
      <a:dk1>
        <a:sysClr val="windowText" lastClr="000000"/>
      </a:dk1>
      <a:lt1>
        <a:sysClr val="window" lastClr="FFFFFF"/>
      </a:lt1>
      <a:dk2>
        <a:srgbClr val="44546A"/>
      </a:dk2>
      <a:lt2>
        <a:srgbClr val="E7E6E6"/>
      </a:lt2>
      <a:accent1>
        <a:srgbClr val="004976"/>
      </a:accent1>
      <a:accent2>
        <a:srgbClr val="006D68"/>
      </a:accent2>
      <a:accent3>
        <a:srgbClr val="716135"/>
      </a:accent3>
      <a:accent4>
        <a:srgbClr val="523178"/>
      </a:accent4>
      <a:accent5>
        <a:srgbClr val="80276C"/>
      </a:accent5>
      <a:accent6>
        <a:srgbClr val="9E2A2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1DF306C-BC46-430B-9B12-40C374436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C:\Users\beckmi\OneDrive - ict-campus.net\Modulentwicklung Webentwicklung Frontend\00_Neue Ordnerstruktur\07_Frontend_Auftragsvorlage.dotx</Template>
  <TotalTime>0</TotalTime>
  <Pages>10</Pages>
  <Words>1837</Words>
  <Characters>11575</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ICT Campus</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Michael</dc:creator>
  <cp:keywords/>
  <dc:description/>
  <cp:lastModifiedBy>Schneider Levyn</cp:lastModifiedBy>
  <cp:revision>161</cp:revision>
  <cp:lastPrinted>2024-11-24T14:19:00Z</cp:lastPrinted>
  <dcterms:created xsi:type="dcterms:W3CDTF">2024-11-14T11:39:00Z</dcterms:created>
  <dcterms:modified xsi:type="dcterms:W3CDTF">2025-01-09T10:12:00Z</dcterms:modified>
</cp:coreProperties>
</file>