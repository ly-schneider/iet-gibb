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685CA" w14:textId="24B39F60" w:rsidR="00F82209" w:rsidRDefault="00B523CD">
      <w:pPr>
        <w:pStyle w:val="KeinLeerraum"/>
        <w:rPr>
          <w:sz w:val="2"/>
          <w:szCs w:val="2"/>
        </w:rPr>
      </w:pPr>
      <w:proofErr w:type="spellStart"/>
      <w:r>
        <w:rPr>
          <w:rFonts w:ascii="Arial" w:hAnsi="Arial" w:cs="Times New Roman"/>
          <w:sz w:val="2"/>
          <w:szCs w:val="2"/>
          <w:lang w:eastAsia="en-US"/>
        </w:rPr>
        <w:t>bau</w:t>
      </w:r>
      <w:r w:rsidR="045DCCFF" w:rsidRPr="2E2207E9">
        <w:rPr>
          <w:rFonts w:ascii="Arial" w:hAnsi="Arial" w:cs="Times New Roman"/>
          <w:sz w:val="2"/>
          <w:szCs w:val="2"/>
          <w:lang w:eastAsia="en-US"/>
        </w:rPr>
        <w:t>oll</w:t>
      </w:r>
      <w:proofErr w:type="spellEnd"/>
    </w:p>
    <w:tbl>
      <w:tblPr>
        <w:tblStyle w:val="dsbTabelleOhneRahmen"/>
        <w:tblW w:w="9072" w:type="dxa"/>
        <w:tblLook w:val="04A0" w:firstRow="1" w:lastRow="0" w:firstColumn="1" w:lastColumn="0" w:noHBand="0" w:noVBand="1"/>
      </w:tblPr>
      <w:tblGrid>
        <w:gridCol w:w="2410"/>
        <w:gridCol w:w="6662"/>
      </w:tblGrid>
      <w:tr w:rsidR="00D52C6D" w:rsidRPr="00A83CBA" w14:paraId="00A5106E" w14:textId="77777777" w:rsidTr="0096165E">
        <w:trPr>
          <w:trHeight w:val="2268"/>
        </w:trPr>
        <w:tc>
          <w:tcPr>
            <w:tcW w:w="9072" w:type="dxa"/>
            <w:gridSpan w:val="2"/>
            <w:vAlign w:val="bottom"/>
          </w:tcPr>
          <w:p w14:paraId="3C1805D8" w14:textId="77777777" w:rsidR="00D52C6D" w:rsidRPr="00A83CBA" w:rsidRDefault="00D52C6D" w:rsidP="0096165E"/>
        </w:tc>
      </w:tr>
      <w:tr w:rsidR="00D52C6D" w:rsidRPr="007668BE" w14:paraId="621AF0DE" w14:textId="77777777" w:rsidTr="00150B8F">
        <w:trPr>
          <w:trHeight w:val="567"/>
        </w:trPr>
        <w:tc>
          <w:tcPr>
            <w:tcW w:w="2410" w:type="dxa"/>
            <w:tcBorders>
              <w:bottom w:val="single" w:sz="4" w:space="0" w:color="2E74B5" w:themeColor="accent1" w:themeShade="BF"/>
            </w:tcBorders>
          </w:tcPr>
          <w:p w14:paraId="57740116" w14:textId="77777777" w:rsidR="00D52C6D" w:rsidRPr="007668BE" w:rsidRDefault="00D52C6D" w:rsidP="0096165E">
            <w:pPr>
              <w:rPr>
                <w:sz w:val="18"/>
                <w:szCs w:val="20"/>
              </w:rPr>
            </w:pPr>
          </w:p>
        </w:tc>
        <w:tc>
          <w:tcPr>
            <w:tcW w:w="6662" w:type="dxa"/>
            <w:tcBorders>
              <w:bottom w:val="single" w:sz="4" w:space="0" w:color="2E74B5" w:themeColor="accent1" w:themeShade="BF"/>
            </w:tcBorders>
          </w:tcPr>
          <w:p w14:paraId="185A7A85" w14:textId="77777777" w:rsidR="00D52C6D" w:rsidRPr="007668BE" w:rsidRDefault="00D52C6D" w:rsidP="0096165E">
            <w:pPr>
              <w:rPr>
                <w:sz w:val="18"/>
                <w:szCs w:val="20"/>
              </w:rPr>
            </w:pPr>
          </w:p>
        </w:tc>
      </w:tr>
      <w:tr w:rsidR="00D52C6D" w:rsidRPr="007668BE" w14:paraId="42DB5EA8" w14:textId="77777777" w:rsidTr="00150B8F">
        <w:trPr>
          <w:trHeight w:val="567"/>
        </w:trPr>
        <w:tc>
          <w:tcPr>
            <w:tcW w:w="2410" w:type="dxa"/>
            <w:tcBorders>
              <w:top w:val="single" w:sz="4" w:space="0" w:color="2E74B5" w:themeColor="accent1" w:themeShade="BF"/>
            </w:tcBorders>
          </w:tcPr>
          <w:p w14:paraId="3E976976" w14:textId="77777777" w:rsidR="00D52C6D" w:rsidRPr="007668BE" w:rsidRDefault="00D52C6D" w:rsidP="0096165E">
            <w:pPr>
              <w:rPr>
                <w:sz w:val="18"/>
                <w:szCs w:val="20"/>
              </w:rPr>
            </w:pPr>
          </w:p>
        </w:tc>
        <w:tc>
          <w:tcPr>
            <w:tcW w:w="6662" w:type="dxa"/>
            <w:tcBorders>
              <w:top w:val="single" w:sz="4" w:space="0" w:color="2E74B5" w:themeColor="accent1" w:themeShade="BF"/>
            </w:tcBorders>
          </w:tcPr>
          <w:p w14:paraId="51B5B486" w14:textId="77777777" w:rsidR="00D52C6D" w:rsidRPr="007668BE" w:rsidRDefault="00D52C6D" w:rsidP="0096165E">
            <w:pPr>
              <w:rPr>
                <w:sz w:val="18"/>
                <w:szCs w:val="20"/>
              </w:rPr>
            </w:pPr>
          </w:p>
        </w:tc>
      </w:tr>
      <w:tr w:rsidR="00D52C6D" w:rsidRPr="00A11B96" w14:paraId="32BE8A97" w14:textId="77777777" w:rsidTr="00041CCE">
        <w:trPr>
          <w:trHeight w:val="1103"/>
        </w:trPr>
        <w:tc>
          <w:tcPr>
            <w:tcW w:w="9072" w:type="dxa"/>
            <w:gridSpan w:val="2"/>
          </w:tcPr>
          <w:sdt>
            <w:sdtPr>
              <w:alias w:val="Titel"/>
              <w:tag w:val=""/>
              <w:id w:val="-278721555"/>
              <w:placeholder>
                <w:docPart w:val="B4ACD668B1D54F94BFF7711C10110DE1"/>
              </w:placeholder>
              <w:dataBinding w:prefixMappings="xmlns:ns0='http://purl.org/dc/elements/1.1/' xmlns:ns1='http://schemas.openxmlformats.org/package/2006/metadata/core-properties' " w:xpath="/ns1:coreProperties[1]/ns0:title[1]" w:storeItemID="{6C3C8BC8-F283-45AE-878A-BAB7291924A1}"/>
              <w:text/>
            </w:sdtPr>
            <w:sdtEndPr/>
            <w:sdtContent>
              <w:p w14:paraId="74CB3509" w14:textId="5912DB2E" w:rsidR="00D52C6D" w:rsidRPr="00D52C6D" w:rsidRDefault="00970EBB" w:rsidP="00A11B96">
                <w:pPr>
                  <w:pStyle w:val="Titel"/>
                </w:pPr>
                <w:r>
                  <w:t>Projektdokumentation</w:t>
                </w:r>
              </w:p>
            </w:sdtContent>
          </w:sdt>
        </w:tc>
      </w:tr>
      <w:tr w:rsidR="00041CCE" w:rsidRPr="00041CCE" w14:paraId="308159EE" w14:textId="77777777" w:rsidTr="0096165E">
        <w:trPr>
          <w:trHeight w:val="332"/>
        </w:trPr>
        <w:tc>
          <w:tcPr>
            <w:tcW w:w="9072" w:type="dxa"/>
            <w:gridSpan w:val="2"/>
          </w:tcPr>
          <w:p w14:paraId="52D7811F" w14:textId="287EC861" w:rsidR="00D52C6D" w:rsidRPr="00041CCE" w:rsidRDefault="00202A0B" w:rsidP="00D52C6D">
            <w:pPr>
              <w:pStyle w:val="Untertitel"/>
              <w:rPr>
                <w:color w:val="404040" w:themeColor="text1" w:themeTint="BF"/>
              </w:rPr>
            </w:pPr>
            <w:r w:rsidRPr="00041CCE">
              <w:rPr>
                <w:color w:val="404040" w:themeColor="text1" w:themeTint="BF"/>
              </w:rPr>
              <w:t>Leistungsbeurteilung LB 1</w:t>
            </w:r>
          </w:p>
        </w:tc>
      </w:tr>
      <w:tr w:rsidR="00041CCE" w:rsidRPr="00041CCE" w14:paraId="1A71423B" w14:textId="77777777" w:rsidTr="00150B8F">
        <w:trPr>
          <w:trHeight w:val="567"/>
        </w:trPr>
        <w:tc>
          <w:tcPr>
            <w:tcW w:w="2410" w:type="dxa"/>
            <w:tcBorders>
              <w:bottom w:val="single" w:sz="4" w:space="0" w:color="2E74B5" w:themeColor="accent1" w:themeShade="BF"/>
            </w:tcBorders>
          </w:tcPr>
          <w:p w14:paraId="6D63C6DD" w14:textId="77777777" w:rsidR="00D52C6D" w:rsidRPr="00041CCE" w:rsidRDefault="00D52C6D" w:rsidP="0096165E">
            <w:pPr>
              <w:rPr>
                <w:color w:val="404040" w:themeColor="text1" w:themeTint="BF"/>
              </w:rPr>
            </w:pPr>
          </w:p>
        </w:tc>
        <w:tc>
          <w:tcPr>
            <w:tcW w:w="6662" w:type="dxa"/>
            <w:tcBorders>
              <w:bottom w:val="single" w:sz="4" w:space="0" w:color="2E74B5" w:themeColor="accent1" w:themeShade="BF"/>
            </w:tcBorders>
          </w:tcPr>
          <w:p w14:paraId="27D11076" w14:textId="77777777" w:rsidR="00D52C6D" w:rsidRPr="00041CCE" w:rsidRDefault="00D52C6D" w:rsidP="0096165E">
            <w:pPr>
              <w:rPr>
                <w:color w:val="404040" w:themeColor="text1" w:themeTint="BF"/>
              </w:rPr>
            </w:pPr>
          </w:p>
        </w:tc>
      </w:tr>
      <w:tr w:rsidR="00041CCE" w:rsidRPr="00041CCE" w14:paraId="2372624F" w14:textId="77777777" w:rsidTr="00150B8F">
        <w:trPr>
          <w:trHeight w:val="850"/>
        </w:trPr>
        <w:tc>
          <w:tcPr>
            <w:tcW w:w="2410" w:type="dxa"/>
            <w:tcBorders>
              <w:top w:val="single" w:sz="4" w:space="0" w:color="2E74B5" w:themeColor="accent1" w:themeShade="BF"/>
            </w:tcBorders>
          </w:tcPr>
          <w:p w14:paraId="0606903A" w14:textId="77777777" w:rsidR="00D52C6D" w:rsidRPr="00041CCE" w:rsidRDefault="00D52C6D" w:rsidP="0096165E">
            <w:pPr>
              <w:rPr>
                <w:color w:val="404040" w:themeColor="text1" w:themeTint="BF"/>
              </w:rPr>
            </w:pPr>
          </w:p>
        </w:tc>
        <w:tc>
          <w:tcPr>
            <w:tcW w:w="6662" w:type="dxa"/>
            <w:tcBorders>
              <w:top w:val="single" w:sz="4" w:space="0" w:color="2E74B5" w:themeColor="accent1" w:themeShade="BF"/>
            </w:tcBorders>
          </w:tcPr>
          <w:p w14:paraId="44D7BCCA" w14:textId="77777777" w:rsidR="00D52C6D" w:rsidRPr="00041CCE" w:rsidRDefault="00D52C6D" w:rsidP="0096165E">
            <w:pPr>
              <w:rPr>
                <w:color w:val="404040" w:themeColor="text1" w:themeTint="BF"/>
              </w:rPr>
            </w:pPr>
          </w:p>
        </w:tc>
      </w:tr>
      <w:tr w:rsidR="00041CCE" w:rsidRPr="00041CCE" w14:paraId="6EAF93BB" w14:textId="77777777" w:rsidTr="00103D25">
        <w:trPr>
          <w:trHeight w:val="850"/>
        </w:trPr>
        <w:tc>
          <w:tcPr>
            <w:tcW w:w="2410" w:type="dxa"/>
          </w:tcPr>
          <w:p w14:paraId="76322AC4" w14:textId="77777777" w:rsidR="00D52C6D" w:rsidRPr="00041CCE" w:rsidRDefault="00D52C6D" w:rsidP="0096165E">
            <w:pPr>
              <w:rPr>
                <w:color w:val="404040" w:themeColor="text1" w:themeTint="BF"/>
                <w:sz w:val="28"/>
                <w:szCs w:val="24"/>
              </w:rPr>
            </w:pPr>
            <w:r w:rsidRPr="00041CCE">
              <w:rPr>
                <w:color w:val="404040" w:themeColor="text1" w:themeTint="BF"/>
                <w:sz w:val="28"/>
                <w:szCs w:val="24"/>
              </w:rPr>
              <w:t>Modul</w:t>
            </w:r>
          </w:p>
        </w:tc>
        <w:sdt>
          <w:sdtPr>
            <w:rPr>
              <w:color w:val="404040" w:themeColor="text1" w:themeTint="BF"/>
              <w:sz w:val="28"/>
              <w:szCs w:val="24"/>
            </w:rPr>
            <w:alias w:val="Modul/Lehrgang"/>
            <w:tag w:val="Modul/Lehrgang"/>
            <w:id w:val="2141921470"/>
            <w:placeholder>
              <w:docPart w:val="E68D2FDE39984AF39B65C4310269F447"/>
            </w:placeholder>
            <w:comboBox>
              <w:listItem w:value="Wählen Sie ein Element aus."/>
              <w:listItem w:displayText="IET-114" w:value="IET-114"/>
              <w:listItem w:displayText="IET-122" w:value="IET-122"/>
              <w:listItem w:displayText="IET-129" w:value="IET-129"/>
              <w:listItem w:displayText="IET-431" w:value="IET-431"/>
            </w:comboBox>
          </w:sdtPr>
          <w:sdtEndPr/>
          <w:sdtContent>
            <w:tc>
              <w:tcPr>
                <w:tcW w:w="6662" w:type="dxa"/>
              </w:tcPr>
              <w:p w14:paraId="7D9F98A3" w14:textId="17F720D2" w:rsidR="00D52C6D" w:rsidRPr="00041CCE" w:rsidRDefault="00395FCF" w:rsidP="0096165E">
                <w:pPr>
                  <w:rPr>
                    <w:color w:val="404040" w:themeColor="text1" w:themeTint="BF"/>
                    <w:sz w:val="28"/>
                    <w:szCs w:val="24"/>
                  </w:rPr>
                </w:pPr>
                <w:r w:rsidRPr="00041CCE">
                  <w:rPr>
                    <w:color w:val="404040" w:themeColor="text1" w:themeTint="BF"/>
                    <w:sz w:val="28"/>
                    <w:szCs w:val="24"/>
                  </w:rPr>
                  <w:t>431</w:t>
                </w:r>
              </w:p>
            </w:tc>
          </w:sdtContent>
        </w:sdt>
      </w:tr>
      <w:tr w:rsidR="00041CCE" w:rsidRPr="00041CCE" w14:paraId="77F76898" w14:textId="77777777" w:rsidTr="00103D25">
        <w:trPr>
          <w:trHeight w:val="850"/>
        </w:trPr>
        <w:tc>
          <w:tcPr>
            <w:tcW w:w="2410" w:type="dxa"/>
          </w:tcPr>
          <w:p w14:paraId="60C36A23" w14:textId="77777777" w:rsidR="00D52C6D" w:rsidRPr="00041CCE" w:rsidRDefault="00D52C6D" w:rsidP="0096165E">
            <w:pPr>
              <w:rPr>
                <w:color w:val="404040" w:themeColor="text1" w:themeTint="BF"/>
                <w:sz w:val="28"/>
                <w:szCs w:val="24"/>
              </w:rPr>
            </w:pPr>
            <w:r w:rsidRPr="00041CCE">
              <w:rPr>
                <w:color w:val="404040" w:themeColor="text1" w:themeTint="BF"/>
                <w:sz w:val="28"/>
                <w:szCs w:val="24"/>
              </w:rPr>
              <w:t>Eingereicht von</w:t>
            </w:r>
          </w:p>
        </w:tc>
        <w:tc>
          <w:tcPr>
            <w:tcW w:w="6662" w:type="dxa"/>
          </w:tcPr>
          <w:p w14:paraId="43CBAEA2" w14:textId="68CABE39" w:rsidR="00D52C6D" w:rsidRPr="00041CCE" w:rsidRDefault="00AC68A9" w:rsidP="008C4D54">
            <w:pPr>
              <w:pStyle w:val="Kandidat"/>
              <w:rPr>
                <w:color w:val="404040" w:themeColor="text1" w:themeTint="BF"/>
                <w:sz w:val="28"/>
                <w:szCs w:val="24"/>
              </w:rPr>
            </w:pPr>
            <w:r>
              <w:rPr>
                <w:color w:val="404040" w:themeColor="text1" w:themeTint="BF"/>
                <w:sz w:val="28"/>
                <w:szCs w:val="24"/>
              </w:rPr>
              <w:t>Gruppe A</w:t>
            </w:r>
          </w:p>
        </w:tc>
      </w:tr>
      <w:tr w:rsidR="00041CCE" w:rsidRPr="00041CCE" w14:paraId="1917E91B" w14:textId="77777777" w:rsidTr="00103D25">
        <w:trPr>
          <w:trHeight w:val="850"/>
        </w:trPr>
        <w:tc>
          <w:tcPr>
            <w:tcW w:w="2410" w:type="dxa"/>
          </w:tcPr>
          <w:p w14:paraId="1DB0C0FF" w14:textId="7E93F73F" w:rsidR="00103D25" w:rsidRPr="00041CCE" w:rsidRDefault="00103D25" w:rsidP="0096165E">
            <w:pPr>
              <w:rPr>
                <w:color w:val="404040" w:themeColor="text1" w:themeTint="BF"/>
                <w:sz w:val="28"/>
                <w:szCs w:val="24"/>
              </w:rPr>
            </w:pPr>
            <w:r w:rsidRPr="00041CCE">
              <w:rPr>
                <w:color w:val="404040" w:themeColor="text1" w:themeTint="BF"/>
                <w:sz w:val="28"/>
                <w:szCs w:val="24"/>
              </w:rPr>
              <w:t>Projektthema</w:t>
            </w:r>
          </w:p>
        </w:tc>
        <w:tc>
          <w:tcPr>
            <w:tcW w:w="6662" w:type="dxa"/>
          </w:tcPr>
          <w:p w14:paraId="20E8ABEA" w14:textId="66138417" w:rsidR="00103D25" w:rsidRPr="00041CCE" w:rsidRDefault="00970EBB" w:rsidP="008C4D54">
            <w:pPr>
              <w:pStyle w:val="Kandidat"/>
              <w:rPr>
                <w:color w:val="404040" w:themeColor="text1" w:themeTint="BF"/>
                <w:sz w:val="28"/>
                <w:szCs w:val="24"/>
              </w:rPr>
            </w:pPr>
            <w:r>
              <w:rPr>
                <w:color w:val="404040" w:themeColor="text1" w:themeTint="BF"/>
                <w:sz w:val="28"/>
                <w:szCs w:val="24"/>
              </w:rPr>
              <w:t xml:space="preserve">Temperatursensoren an der </w:t>
            </w:r>
            <w:proofErr w:type="spellStart"/>
            <w:r w:rsidR="00DF3A0B">
              <w:rPr>
                <w:color w:val="404040" w:themeColor="text1" w:themeTint="BF"/>
                <w:sz w:val="28"/>
                <w:szCs w:val="24"/>
              </w:rPr>
              <w:t>gibb</w:t>
            </w:r>
            <w:proofErr w:type="spellEnd"/>
            <w:r w:rsidR="00DF3A0B">
              <w:rPr>
                <w:color w:val="404040" w:themeColor="text1" w:themeTint="BF"/>
                <w:sz w:val="28"/>
                <w:szCs w:val="24"/>
              </w:rPr>
              <w:t xml:space="preserve"> </w:t>
            </w:r>
            <w:r>
              <w:rPr>
                <w:color w:val="404040" w:themeColor="text1" w:themeTint="BF"/>
                <w:sz w:val="28"/>
                <w:szCs w:val="24"/>
              </w:rPr>
              <w:t>IET</w:t>
            </w:r>
          </w:p>
        </w:tc>
      </w:tr>
      <w:tr w:rsidR="00041CCE" w:rsidRPr="00041CCE" w14:paraId="3DE0F564" w14:textId="77777777" w:rsidTr="00103D25">
        <w:trPr>
          <w:trHeight w:val="850"/>
        </w:trPr>
        <w:tc>
          <w:tcPr>
            <w:tcW w:w="2410" w:type="dxa"/>
          </w:tcPr>
          <w:p w14:paraId="69749710" w14:textId="77777777" w:rsidR="00D52C6D" w:rsidRPr="00041CCE" w:rsidRDefault="00D52C6D" w:rsidP="0096165E">
            <w:pPr>
              <w:rPr>
                <w:color w:val="404040" w:themeColor="text1" w:themeTint="BF"/>
                <w:sz w:val="28"/>
                <w:szCs w:val="24"/>
              </w:rPr>
            </w:pPr>
            <w:r w:rsidRPr="00041CCE">
              <w:rPr>
                <w:color w:val="404040" w:themeColor="text1" w:themeTint="BF"/>
                <w:sz w:val="28"/>
                <w:szCs w:val="24"/>
              </w:rPr>
              <w:t>Eingereicht bei</w:t>
            </w:r>
          </w:p>
        </w:tc>
        <w:tc>
          <w:tcPr>
            <w:tcW w:w="6662" w:type="dxa"/>
          </w:tcPr>
          <w:p w14:paraId="38D426CA" w14:textId="0CDDA9BC" w:rsidR="00D52C6D" w:rsidRPr="00041CCE" w:rsidRDefault="00202A0B" w:rsidP="008C4D54">
            <w:pPr>
              <w:pStyle w:val="Lehrperson"/>
              <w:rPr>
                <w:color w:val="404040" w:themeColor="text1" w:themeTint="BF"/>
                <w:sz w:val="28"/>
                <w:szCs w:val="24"/>
              </w:rPr>
            </w:pPr>
            <w:r w:rsidRPr="00041CCE">
              <w:rPr>
                <w:color w:val="404040" w:themeColor="text1" w:themeTint="BF"/>
                <w:sz w:val="28"/>
                <w:szCs w:val="24"/>
              </w:rPr>
              <w:t>Lehrperson</w:t>
            </w:r>
          </w:p>
        </w:tc>
      </w:tr>
      <w:tr w:rsidR="00041CCE" w:rsidRPr="00041CCE" w14:paraId="5E5F8BF7" w14:textId="77777777" w:rsidTr="00103D25">
        <w:trPr>
          <w:trHeight w:val="850"/>
        </w:trPr>
        <w:tc>
          <w:tcPr>
            <w:tcW w:w="2410" w:type="dxa"/>
          </w:tcPr>
          <w:p w14:paraId="7A32C747" w14:textId="77777777" w:rsidR="00D52C6D" w:rsidRPr="00041CCE" w:rsidRDefault="00D52C6D" w:rsidP="0096165E">
            <w:pPr>
              <w:rPr>
                <w:color w:val="404040" w:themeColor="text1" w:themeTint="BF"/>
                <w:sz w:val="28"/>
                <w:szCs w:val="24"/>
              </w:rPr>
            </w:pPr>
            <w:r w:rsidRPr="00041CCE">
              <w:rPr>
                <w:color w:val="404040" w:themeColor="text1" w:themeTint="BF"/>
                <w:sz w:val="28"/>
                <w:szCs w:val="24"/>
              </w:rPr>
              <w:t>Datum</w:t>
            </w:r>
          </w:p>
        </w:tc>
        <w:tc>
          <w:tcPr>
            <w:tcW w:w="6662" w:type="dxa"/>
          </w:tcPr>
          <w:p w14:paraId="0913F9B7" w14:textId="49EC9E8C" w:rsidR="00D52C6D" w:rsidRPr="00041CCE" w:rsidRDefault="00AC68A9" w:rsidP="0096165E">
            <w:pPr>
              <w:rPr>
                <w:color w:val="404040" w:themeColor="text1" w:themeTint="BF"/>
                <w:sz w:val="28"/>
                <w:szCs w:val="28"/>
              </w:rPr>
            </w:pPr>
            <w:r w:rsidRPr="5E8F8DBF">
              <w:rPr>
                <w:color w:val="404040" w:themeColor="text1" w:themeTint="BF"/>
                <w:sz w:val="28"/>
                <w:szCs w:val="28"/>
              </w:rPr>
              <w:t>29</w:t>
            </w:r>
            <w:r w:rsidR="3D3F42FA" w:rsidRPr="5E8F8DBF">
              <w:rPr>
                <w:color w:val="404040" w:themeColor="text1" w:themeTint="BF"/>
                <w:sz w:val="28"/>
                <w:szCs w:val="28"/>
              </w:rPr>
              <w:t>.</w:t>
            </w:r>
            <w:r w:rsidR="00584CEF">
              <w:rPr>
                <w:color w:val="404040" w:themeColor="text1" w:themeTint="BF"/>
                <w:sz w:val="28"/>
                <w:szCs w:val="28"/>
              </w:rPr>
              <w:t xml:space="preserve"> </w:t>
            </w:r>
            <w:r w:rsidR="3D3F42FA" w:rsidRPr="5E8F8DBF">
              <w:rPr>
                <w:color w:val="404040" w:themeColor="text1" w:themeTint="BF"/>
                <w:sz w:val="28"/>
                <w:szCs w:val="28"/>
              </w:rPr>
              <w:t>August</w:t>
            </w:r>
            <w:r w:rsidR="00584CEF">
              <w:rPr>
                <w:color w:val="404040" w:themeColor="text1" w:themeTint="BF"/>
                <w:sz w:val="28"/>
                <w:szCs w:val="28"/>
              </w:rPr>
              <w:t xml:space="preserve"> </w:t>
            </w:r>
            <w:r w:rsidR="3D3F42FA" w:rsidRPr="5E8F8DBF">
              <w:rPr>
                <w:color w:val="404040" w:themeColor="text1" w:themeTint="BF"/>
                <w:sz w:val="28"/>
                <w:szCs w:val="28"/>
              </w:rPr>
              <w:t>2023</w:t>
            </w:r>
          </w:p>
        </w:tc>
      </w:tr>
    </w:tbl>
    <w:p w14:paraId="12895C33" w14:textId="77777777" w:rsidR="00F82209" w:rsidRDefault="00F82209" w:rsidP="00D52C6D">
      <w:r>
        <w:br w:type="page"/>
      </w:r>
    </w:p>
    <w:p w14:paraId="3AA2BF5C" w14:textId="77777777" w:rsidR="00D36019" w:rsidRDefault="00F82209" w:rsidP="00D25B7A">
      <w:pPr>
        <w:pStyle w:val="Inhaltsverzeichnisberschrift"/>
      </w:pPr>
      <w:r>
        <w:lastRenderedPageBreak/>
        <w:t>Dokumentinformation</w:t>
      </w:r>
    </w:p>
    <w:tbl>
      <w:tblPr>
        <w:tblStyle w:val="EinfacheTabelle2"/>
        <w:tblW w:w="9067" w:type="dxa"/>
        <w:tblLayout w:type="fixed"/>
        <w:tblLook w:val="04A0" w:firstRow="1" w:lastRow="0" w:firstColumn="1" w:lastColumn="0" w:noHBand="0" w:noVBand="1"/>
      </w:tblPr>
      <w:tblGrid>
        <w:gridCol w:w="2547"/>
        <w:gridCol w:w="6520"/>
      </w:tblGrid>
      <w:tr w:rsidR="00202A0B" w:rsidRPr="00EF6879" w14:paraId="22D0FFC7" w14:textId="77777777" w:rsidTr="005F0E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3C3B6A0" w14:textId="3AB8F965" w:rsidR="00202A0B" w:rsidRPr="00EF6879" w:rsidRDefault="00202A0B" w:rsidP="00C40168">
            <w:r w:rsidRPr="00EF6879">
              <w:t>Projektleiter</w:t>
            </w:r>
          </w:p>
        </w:tc>
        <w:tc>
          <w:tcPr>
            <w:tcW w:w="6520" w:type="dxa"/>
          </w:tcPr>
          <w:p w14:paraId="0641BBDF" w14:textId="5CD1EA04" w:rsidR="00202A0B" w:rsidRPr="00EF6879" w:rsidRDefault="054EEE52" w:rsidP="0096165E">
            <w:pPr>
              <w:pStyle w:val="TabellenText"/>
              <w:cnfStyle w:val="100000000000" w:firstRow="1" w:lastRow="0" w:firstColumn="0" w:lastColumn="0" w:oddVBand="0" w:evenVBand="0" w:oddHBand="0" w:evenHBand="0" w:firstRowFirstColumn="0" w:firstRowLastColumn="0" w:lastRowFirstColumn="0" w:lastRowLastColumn="0"/>
            </w:pPr>
            <w:r>
              <w:t>Levyn Schneider</w:t>
            </w:r>
          </w:p>
        </w:tc>
      </w:tr>
      <w:tr w:rsidR="00202A0B" w:rsidRPr="00EF6879" w14:paraId="7DEE1747" w14:textId="77777777" w:rsidTr="005F0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F522245" w14:textId="16FC7B56" w:rsidR="00202A0B" w:rsidRPr="00EF6879" w:rsidRDefault="00202A0B" w:rsidP="00C40168">
            <w:r>
              <w:t>Projektmitglied</w:t>
            </w:r>
          </w:p>
          <w:p w14:paraId="1FE85094" w14:textId="3AD0EFB4" w:rsidR="00202A0B" w:rsidRPr="00EF6879" w:rsidRDefault="653917A9" w:rsidP="1F27B1C3">
            <w:r>
              <w:t>Projektmitglied</w:t>
            </w:r>
          </w:p>
          <w:p w14:paraId="7F72DE1C" w14:textId="1EB4BDF7" w:rsidR="00202A0B" w:rsidRPr="00EF6879" w:rsidRDefault="42ABB59B" w:rsidP="00C40168">
            <w:r>
              <w:t>Diktator</w:t>
            </w:r>
          </w:p>
        </w:tc>
        <w:tc>
          <w:tcPr>
            <w:tcW w:w="6520" w:type="dxa"/>
          </w:tcPr>
          <w:tbl>
            <w:tblPr>
              <w:tblStyle w:val="dsbTabelleOhneRahmen"/>
              <w:tblW w:w="0" w:type="auto"/>
              <w:tblLayout w:type="fixed"/>
              <w:tblLook w:val="0000" w:firstRow="0" w:lastRow="0" w:firstColumn="0" w:lastColumn="0" w:noHBand="0" w:noVBand="0"/>
            </w:tblPr>
            <w:tblGrid>
              <w:gridCol w:w="3152"/>
              <w:gridCol w:w="3152"/>
            </w:tblGrid>
            <w:tr w:rsidR="00137A66" w14:paraId="01792BC7" w14:textId="77777777" w:rsidTr="2DA9F2B2">
              <w:tc>
                <w:tcPr>
                  <w:tcW w:w="3152" w:type="dxa"/>
                </w:tcPr>
                <w:p w14:paraId="0A8BA91C" w14:textId="357DEFBA" w:rsidR="00137A66" w:rsidRDefault="4741BFDF" w:rsidP="00C40168">
                  <w:r>
                    <w:t>Meer</w:t>
                  </w:r>
                </w:p>
                <w:p w14:paraId="570A94CC" w14:textId="47590EE4" w:rsidR="00137A66" w:rsidRDefault="34922ED5" w:rsidP="2DA9F2B2">
                  <w:proofErr w:type="spellStart"/>
                  <w:r>
                    <w:t>Schär</w:t>
                  </w:r>
                  <w:proofErr w:type="spellEnd"/>
                </w:p>
              </w:tc>
              <w:tc>
                <w:tcPr>
                  <w:tcW w:w="3152" w:type="dxa"/>
                </w:tcPr>
                <w:p w14:paraId="6B78D4BC" w14:textId="39F37077" w:rsidR="00137A66" w:rsidRDefault="292D1C07" w:rsidP="00C40168">
                  <w:r>
                    <w:t>David</w:t>
                  </w:r>
                </w:p>
                <w:p w14:paraId="4BFB4454" w14:textId="09222E84" w:rsidR="00137A66" w:rsidRDefault="292D1C07" w:rsidP="2DA9F2B2">
                  <w:proofErr w:type="spellStart"/>
                  <w:r>
                    <w:t>Josia</w:t>
                  </w:r>
                  <w:proofErr w:type="spellEnd"/>
                </w:p>
              </w:tc>
            </w:tr>
            <w:tr w:rsidR="00137A66" w14:paraId="037618F5" w14:textId="77777777" w:rsidTr="2DA9F2B2">
              <w:tc>
                <w:tcPr>
                  <w:tcW w:w="3152" w:type="dxa"/>
                </w:tcPr>
                <w:p w14:paraId="20911BEE" w14:textId="6F02D5EE" w:rsidR="00137A66" w:rsidRDefault="6CFA4125" w:rsidP="00C40168">
                  <w:proofErr w:type="spellStart"/>
                  <w:r>
                    <w:t>Navagan</w:t>
                  </w:r>
                  <w:proofErr w:type="spellEnd"/>
                </w:p>
              </w:tc>
              <w:tc>
                <w:tcPr>
                  <w:tcW w:w="3152" w:type="dxa"/>
                </w:tcPr>
                <w:p w14:paraId="79E93A7F" w14:textId="37AF595F" w:rsidR="00137A66" w:rsidRDefault="6CFA4125" w:rsidP="00C40168">
                  <w:proofErr w:type="spellStart"/>
                  <w:r>
                    <w:t>Navaajanan</w:t>
                  </w:r>
                  <w:proofErr w:type="spellEnd"/>
                </w:p>
              </w:tc>
            </w:tr>
            <w:tr w:rsidR="00137A66" w14:paraId="1E2A8A63" w14:textId="77777777" w:rsidTr="2DA9F2B2">
              <w:tc>
                <w:tcPr>
                  <w:tcW w:w="3152" w:type="dxa"/>
                </w:tcPr>
                <w:p w14:paraId="64A81FC8" w14:textId="77777777" w:rsidR="00137A66" w:rsidRDefault="00137A66" w:rsidP="00C40168"/>
              </w:tc>
              <w:tc>
                <w:tcPr>
                  <w:tcW w:w="3152" w:type="dxa"/>
                </w:tcPr>
                <w:p w14:paraId="20D81F03" w14:textId="77777777" w:rsidR="00137A66" w:rsidRDefault="00137A66" w:rsidP="00C40168"/>
              </w:tc>
            </w:tr>
            <w:tr w:rsidR="00137A66" w14:paraId="028ECC3F" w14:textId="77777777" w:rsidTr="2DA9F2B2">
              <w:tc>
                <w:tcPr>
                  <w:tcW w:w="3152" w:type="dxa"/>
                </w:tcPr>
                <w:p w14:paraId="610BB8B4" w14:textId="77777777" w:rsidR="00137A66" w:rsidRDefault="00137A66" w:rsidP="00C40168"/>
              </w:tc>
              <w:tc>
                <w:tcPr>
                  <w:tcW w:w="3152" w:type="dxa"/>
                </w:tcPr>
                <w:p w14:paraId="19B9A8D6" w14:textId="77777777" w:rsidR="00137A66" w:rsidRDefault="00137A66" w:rsidP="00C40168"/>
              </w:tc>
            </w:tr>
          </w:tbl>
          <w:p w14:paraId="74BFD227" w14:textId="77777777" w:rsidR="00202A0B" w:rsidRPr="00EF6879" w:rsidRDefault="00202A0B" w:rsidP="0096165E">
            <w:pPr>
              <w:pStyle w:val="TabellenText"/>
              <w:cnfStyle w:val="000000100000" w:firstRow="0" w:lastRow="0" w:firstColumn="0" w:lastColumn="0" w:oddVBand="0" w:evenVBand="0" w:oddHBand="1" w:evenHBand="0" w:firstRowFirstColumn="0" w:firstRowLastColumn="0" w:lastRowFirstColumn="0" w:lastRowLastColumn="0"/>
            </w:pPr>
          </w:p>
        </w:tc>
      </w:tr>
    </w:tbl>
    <w:p w14:paraId="2A092C57" w14:textId="77777777" w:rsidR="00202A0B" w:rsidRDefault="00202A0B" w:rsidP="00202A0B">
      <w:pPr>
        <w:pStyle w:val="ZwZeile"/>
      </w:pPr>
    </w:p>
    <w:p w14:paraId="1E0ECB90" w14:textId="4F4876FA" w:rsidR="007B3EFA" w:rsidRPr="00EF6879" w:rsidRDefault="007B3EFA" w:rsidP="007B3EFA">
      <w:pPr>
        <w:pStyle w:val="TextCDB"/>
        <w:rPr>
          <w:lang w:val="de-CH"/>
        </w:rPr>
      </w:pPr>
      <w:r w:rsidRPr="00EF6879">
        <w:rPr>
          <w:lang w:val="de-CH"/>
        </w:rPr>
        <w:t>Änderungsverzeichnis</w:t>
      </w:r>
      <w:r w:rsidR="00B472DF">
        <w:rPr>
          <w:lang w:val="de-CH"/>
        </w:rPr>
        <w:t>:</w:t>
      </w:r>
    </w:p>
    <w:tbl>
      <w:tblPr>
        <w:tblStyle w:val="EinfacheTabelle2"/>
        <w:tblW w:w="9067" w:type="dxa"/>
        <w:tblLayout w:type="fixed"/>
        <w:tblLook w:val="04A0" w:firstRow="1" w:lastRow="0" w:firstColumn="1" w:lastColumn="0" w:noHBand="0" w:noVBand="1"/>
      </w:tblPr>
      <w:tblGrid>
        <w:gridCol w:w="2772"/>
        <w:gridCol w:w="555"/>
        <w:gridCol w:w="3526"/>
        <w:gridCol w:w="2214"/>
      </w:tblGrid>
      <w:tr w:rsidR="00C44A43" w:rsidRPr="00EF6879" w14:paraId="270EDF4C" w14:textId="77777777" w:rsidTr="2BF4CA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2" w:type="dxa"/>
          </w:tcPr>
          <w:p w14:paraId="38A41420" w14:textId="77777777" w:rsidR="007B3EFA" w:rsidRPr="00EF6879" w:rsidRDefault="007B3EFA" w:rsidP="00C40168">
            <w:r w:rsidRPr="00EF6879">
              <w:t>Datum</w:t>
            </w:r>
          </w:p>
        </w:tc>
        <w:tc>
          <w:tcPr>
            <w:tcW w:w="555" w:type="dxa"/>
          </w:tcPr>
          <w:p w14:paraId="09A4EE0A" w14:textId="77777777" w:rsidR="007B3EFA" w:rsidRPr="00EF6879" w:rsidRDefault="007B3EFA" w:rsidP="00C40168">
            <w:pPr>
              <w:cnfStyle w:val="100000000000" w:firstRow="1" w:lastRow="0" w:firstColumn="0" w:lastColumn="0" w:oddVBand="0" w:evenVBand="0" w:oddHBand="0" w:evenHBand="0" w:firstRowFirstColumn="0" w:firstRowLastColumn="0" w:lastRowFirstColumn="0" w:lastRowLastColumn="0"/>
            </w:pPr>
            <w:r w:rsidRPr="00EF6879">
              <w:t>Version</w:t>
            </w:r>
          </w:p>
        </w:tc>
        <w:tc>
          <w:tcPr>
            <w:tcW w:w="3526" w:type="dxa"/>
          </w:tcPr>
          <w:p w14:paraId="174CA404" w14:textId="4BFE67EA" w:rsidR="007B3EFA" w:rsidRPr="00EF6879" w:rsidRDefault="00202A0B" w:rsidP="00C40168">
            <w:pPr>
              <w:cnfStyle w:val="100000000000" w:firstRow="1" w:lastRow="0" w:firstColumn="0" w:lastColumn="0" w:oddVBand="0" w:evenVBand="0" w:oddHBand="0" w:evenHBand="0" w:firstRowFirstColumn="0" w:firstRowLastColumn="0" w:lastRowFirstColumn="0" w:lastRowLastColumn="0"/>
            </w:pPr>
            <w:r>
              <w:t xml:space="preserve">Bemerkung / </w:t>
            </w:r>
            <w:r w:rsidR="007B3EFA" w:rsidRPr="00EF6879">
              <w:t>Änderung</w:t>
            </w:r>
          </w:p>
        </w:tc>
        <w:tc>
          <w:tcPr>
            <w:tcW w:w="2214" w:type="dxa"/>
          </w:tcPr>
          <w:p w14:paraId="723CF1A3" w14:textId="77777777" w:rsidR="007B3EFA" w:rsidRPr="00EF6879" w:rsidRDefault="007B3EFA" w:rsidP="00C40168">
            <w:pPr>
              <w:cnfStyle w:val="100000000000" w:firstRow="1" w:lastRow="0" w:firstColumn="0" w:lastColumn="0" w:oddVBand="0" w:evenVBand="0" w:oddHBand="0" w:evenHBand="0" w:firstRowFirstColumn="0" w:firstRowLastColumn="0" w:lastRowFirstColumn="0" w:lastRowLastColumn="0"/>
            </w:pPr>
            <w:r w:rsidRPr="00EF6879">
              <w:t>Autor</w:t>
            </w:r>
          </w:p>
        </w:tc>
      </w:tr>
      <w:tr w:rsidR="007B3EFA" w:rsidRPr="00EF6879" w14:paraId="0D99D57D" w14:textId="77777777" w:rsidTr="2BF4C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2" w:type="dxa"/>
          </w:tcPr>
          <w:p w14:paraId="00991B70" w14:textId="2CBAA7CC" w:rsidR="007B3EFA" w:rsidRPr="00EF6879" w:rsidRDefault="00BE6188" w:rsidP="00C40168">
            <w:r>
              <w:t>29.08.2023</w:t>
            </w:r>
          </w:p>
        </w:tc>
        <w:tc>
          <w:tcPr>
            <w:tcW w:w="555" w:type="dxa"/>
          </w:tcPr>
          <w:p w14:paraId="0CBE4D57" w14:textId="6B31DFDE" w:rsidR="007B3EFA" w:rsidRPr="00EF6879" w:rsidRDefault="00BE6188" w:rsidP="00C40168">
            <w:pPr>
              <w:cnfStyle w:val="000000100000" w:firstRow="0" w:lastRow="0" w:firstColumn="0" w:lastColumn="0" w:oddVBand="0" w:evenVBand="0" w:oddHBand="1" w:evenHBand="0" w:firstRowFirstColumn="0" w:firstRowLastColumn="0" w:lastRowFirstColumn="0" w:lastRowLastColumn="0"/>
            </w:pPr>
            <w:r>
              <w:t>1</w:t>
            </w:r>
          </w:p>
        </w:tc>
        <w:tc>
          <w:tcPr>
            <w:tcW w:w="3526" w:type="dxa"/>
          </w:tcPr>
          <w:p w14:paraId="7BA9B82D" w14:textId="21EEE490" w:rsidR="007B3EFA" w:rsidRPr="00EF6879" w:rsidRDefault="0093684A" w:rsidP="00C40168">
            <w:pPr>
              <w:cnfStyle w:val="000000100000" w:firstRow="0" w:lastRow="0" w:firstColumn="0" w:lastColumn="0" w:oddVBand="0" w:evenVBand="0" w:oddHBand="1" w:evenHBand="0" w:firstRowFirstColumn="0" w:firstRowLastColumn="0" w:lastRowFirstColumn="0" w:lastRowLastColumn="0"/>
            </w:pPr>
            <w:r>
              <w:t>Dokumentation erstellt</w:t>
            </w:r>
          </w:p>
        </w:tc>
        <w:tc>
          <w:tcPr>
            <w:tcW w:w="2214" w:type="dxa"/>
          </w:tcPr>
          <w:p w14:paraId="390B9D2F" w14:textId="347FE68F" w:rsidR="007B3EFA" w:rsidRPr="00EF6879" w:rsidRDefault="6635BFD9" w:rsidP="00C40168">
            <w:pPr>
              <w:cnfStyle w:val="000000100000" w:firstRow="0" w:lastRow="0" w:firstColumn="0" w:lastColumn="0" w:oddVBand="0" w:evenVBand="0" w:oddHBand="1" w:evenHBand="0" w:firstRowFirstColumn="0" w:firstRowLastColumn="0" w:lastRowFirstColumn="0" w:lastRowLastColumn="0"/>
            </w:pPr>
            <w:r>
              <w:t xml:space="preserve">Urs </w:t>
            </w:r>
            <w:proofErr w:type="spellStart"/>
            <w:r w:rsidR="1CA10D96">
              <w:t>Dummermuth</w:t>
            </w:r>
            <w:proofErr w:type="spellEnd"/>
          </w:p>
        </w:tc>
      </w:tr>
      <w:tr w:rsidR="0924EC81" w14:paraId="6AF38C28" w14:textId="77777777" w:rsidTr="2BF4CAE9">
        <w:trPr>
          <w:trHeight w:val="300"/>
        </w:trPr>
        <w:tc>
          <w:tcPr>
            <w:cnfStyle w:val="001000000000" w:firstRow="0" w:lastRow="0" w:firstColumn="1" w:lastColumn="0" w:oddVBand="0" w:evenVBand="0" w:oddHBand="0" w:evenHBand="0" w:firstRowFirstColumn="0" w:firstRowLastColumn="0" w:lastRowFirstColumn="0" w:lastRowLastColumn="0"/>
            <w:tcW w:w="2772" w:type="dxa"/>
          </w:tcPr>
          <w:p w14:paraId="1DEE2AA2" w14:textId="709CE30C" w:rsidR="4A88C7AC" w:rsidRDefault="4A88C7AC" w:rsidP="0924EC81">
            <w:r>
              <w:t>29.08.2023</w:t>
            </w:r>
          </w:p>
        </w:tc>
        <w:tc>
          <w:tcPr>
            <w:tcW w:w="555" w:type="dxa"/>
          </w:tcPr>
          <w:p w14:paraId="3566324D" w14:textId="0F0609EF" w:rsidR="0924EC81" w:rsidRDefault="364124D8" w:rsidP="0924EC81">
            <w:pPr>
              <w:cnfStyle w:val="000000000000" w:firstRow="0" w:lastRow="0" w:firstColumn="0" w:lastColumn="0" w:oddVBand="0" w:evenVBand="0" w:oddHBand="0" w:evenHBand="0" w:firstRowFirstColumn="0" w:firstRowLastColumn="0" w:lastRowFirstColumn="0" w:lastRowLastColumn="0"/>
            </w:pPr>
            <w:r>
              <w:t>1.</w:t>
            </w:r>
            <w:r w:rsidR="1778D3B3">
              <w:t>1</w:t>
            </w:r>
          </w:p>
        </w:tc>
        <w:tc>
          <w:tcPr>
            <w:tcW w:w="3526" w:type="dxa"/>
          </w:tcPr>
          <w:p w14:paraId="3F5E3567" w14:textId="491D0118" w:rsidR="0924EC81" w:rsidRDefault="17079618" w:rsidP="0924EC81">
            <w:pPr>
              <w:cnfStyle w:val="000000000000" w:firstRow="0" w:lastRow="0" w:firstColumn="0" w:lastColumn="0" w:oddVBand="0" w:evenVBand="0" w:oddHBand="0" w:evenHBand="0" w:firstRowFirstColumn="0" w:firstRowLastColumn="0" w:lastRowFirstColumn="0" w:lastRowLastColumn="0"/>
            </w:pPr>
            <w:r>
              <w:t>Variantenunterscheid</w:t>
            </w:r>
            <w:r w:rsidR="1675ED02">
              <w:t xml:space="preserve">, Rollen </w:t>
            </w:r>
          </w:p>
        </w:tc>
        <w:tc>
          <w:tcPr>
            <w:tcW w:w="2214" w:type="dxa"/>
          </w:tcPr>
          <w:p w14:paraId="1F08F388" w14:textId="060398F7" w:rsidR="0924EC81" w:rsidRDefault="17079618" w:rsidP="0924EC81">
            <w:pPr>
              <w:cnfStyle w:val="000000000000" w:firstRow="0" w:lastRow="0" w:firstColumn="0" w:lastColumn="0" w:oddVBand="0" w:evenVBand="0" w:oddHBand="0" w:evenHBand="0" w:firstRowFirstColumn="0" w:firstRowLastColumn="0" w:lastRowFirstColumn="0" w:lastRowLastColumn="0"/>
            </w:pPr>
            <w:proofErr w:type="spellStart"/>
            <w:r>
              <w:t>Navaajanan</w:t>
            </w:r>
            <w:proofErr w:type="spellEnd"/>
            <w:r>
              <w:t xml:space="preserve"> </w:t>
            </w:r>
            <w:proofErr w:type="spellStart"/>
            <w:r>
              <w:t>Navagan</w:t>
            </w:r>
            <w:proofErr w:type="spellEnd"/>
          </w:p>
        </w:tc>
      </w:tr>
      <w:tr w:rsidR="0846C51B" w14:paraId="6A196104" w14:textId="77777777" w:rsidTr="2BF4CA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72" w:type="dxa"/>
          </w:tcPr>
          <w:p w14:paraId="50D0DA18" w14:textId="637E9FB7" w:rsidR="0846C51B" w:rsidRDefault="0E8C9854" w:rsidP="28D4F539">
            <w:pPr>
              <w:spacing w:line="259" w:lineRule="auto"/>
            </w:pPr>
            <w:r>
              <w:t>29.08.2023</w:t>
            </w:r>
          </w:p>
        </w:tc>
        <w:tc>
          <w:tcPr>
            <w:tcW w:w="555" w:type="dxa"/>
          </w:tcPr>
          <w:p w14:paraId="2F577326" w14:textId="5EFD83F8" w:rsidR="0846C51B" w:rsidRDefault="005121C1" w:rsidP="0846C51B">
            <w:pPr>
              <w:cnfStyle w:val="000000100000" w:firstRow="0" w:lastRow="0" w:firstColumn="0" w:lastColumn="0" w:oddVBand="0" w:evenVBand="0" w:oddHBand="1" w:evenHBand="0" w:firstRowFirstColumn="0" w:firstRowLastColumn="0" w:lastRowFirstColumn="0" w:lastRowLastColumn="0"/>
            </w:pPr>
            <w:r>
              <w:t>1.2</w:t>
            </w:r>
          </w:p>
        </w:tc>
        <w:tc>
          <w:tcPr>
            <w:tcW w:w="3526" w:type="dxa"/>
          </w:tcPr>
          <w:p w14:paraId="6E5A41E1" w14:textId="6985E084" w:rsidR="0846C51B" w:rsidRDefault="007F1F73" w:rsidP="0846C51B">
            <w:pPr>
              <w:cnfStyle w:val="000000100000" w:firstRow="0" w:lastRow="0" w:firstColumn="0" w:lastColumn="0" w:oddVBand="0" w:evenVBand="0" w:oddHBand="1" w:evenHBand="0" w:firstRowFirstColumn="0" w:firstRowLastColumn="0" w:lastRowFirstColumn="0" w:lastRowLastColumn="0"/>
            </w:pPr>
            <w:r>
              <w:t xml:space="preserve">Projektauftrag </w:t>
            </w:r>
            <w:r w:rsidR="006A326D">
              <w:t>eingetragen</w:t>
            </w:r>
          </w:p>
        </w:tc>
        <w:tc>
          <w:tcPr>
            <w:tcW w:w="2214" w:type="dxa"/>
          </w:tcPr>
          <w:p w14:paraId="64B82F78" w14:textId="2BF4AA78" w:rsidR="0846C51B" w:rsidRDefault="006A326D" w:rsidP="0846C51B">
            <w:pPr>
              <w:cnfStyle w:val="000000100000" w:firstRow="0" w:lastRow="0" w:firstColumn="0" w:lastColumn="0" w:oddVBand="0" w:evenVBand="0" w:oddHBand="1" w:evenHBand="0" w:firstRowFirstColumn="0" w:firstRowLastColumn="0" w:lastRowFirstColumn="0" w:lastRowLastColumn="0"/>
            </w:pPr>
            <w:r>
              <w:t>Levyn Schneider</w:t>
            </w:r>
          </w:p>
        </w:tc>
      </w:tr>
      <w:tr w:rsidR="28D4F539" w14:paraId="0CF51743" w14:textId="77777777" w:rsidTr="2BF4CAE9">
        <w:trPr>
          <w:trHeight w:val="300"/>
        </w:trPr>
        <w:tc>
          <w:tcPr>
            <w:cnfStyle w:val="001000000000" w:firstRow="0" w:lastRow="0" w:firstColumn="1" w:lastColumn="0" w:oddVBand="0" w:evenVBand="0" w:oddHBand="0" w:evenHBand="0" w:firstRowFirstColumn="0" w:firstRowLastColumn="0" w:lastRowFirstColumn="0" w:lastRowLastColumn="0"/>
            <w:tcW w:w="2772" w:type="dxa"/>
          </w:tcPr>
          <w:p w14:paraId="0CC3061D" w14:textId="5F7F24B3" w:rsidR="0E8C9854" w:rsidRDefault="0E8C9854" w:rsidP="28D4F539">
            <w:r>
              <w:t>29.08.2023</w:t>
            </w:r>
          </w:p>
        </w:tc>
        <w:tc>
          <w:tcPr>
            <w:tcW w:w="555" w:type="dxa"/>
          </w:tcPr>
          <w:p w14:paraId="2187061C" w14:textId="7480BB4B" w:rsidR="28D4F539" w:rsidRDefault="7CA84D86" w:rsidP="28D4F539">
            <w:pPr>
              <w:cnfStyle w:val="000000000000" w:firstRow="0" w:lastRow="0" w:firstColumn="0" w:lastColumn="0" w:oddVBand="0" w:evenVBand="0" w:oddHBand="0" w:evenHBand="0" w:firstRowFirstColumn="0" w:firstRowLastColumn="0" w:lastRowFirstColumn="0" w:lastRowLastColumn="0"/>
            </w:pPr>
            <w:r>
              <w:t>1.3</w:t>
            </w:r>
          </w:p>
        </w:tc>
        <w:tc>
          <w:tcPr>
            <w:tcW w:w="3526" w:type="dxa"/>
          </w:tcPr>
          <w:p w14:paraId="2D857BE4" w14:textId="54F0B269" w:rsidR="28D4F539" w:rsidRDefault="7CA84D86" w:rsidP="28D4F539">
            <w:pPr>
              <w:cnfStyle w:val="000000000000" w:firstRow="0" w:lastRow="0" w:firstColumn="0" w:lastColumn="0" w:oddVBand="0" w:evenVBand="0" w:oddHBand="0" w:evenHBand="0" w:firstRowFirstColumn="0" w:firstRowLastColumn="0" w:lastRowFirstColumn="0" w:lastRowLastColumn="0"/>
            </w:pPr>
            <w:r>
              <w:t>Soll/Ist-Analyse</w:t>
            </w:r>
          </w:p>
        </w:tc>
        <w:tc>
          <w:tcPr>
            <w:tcW w:w="2214" w:type="dxa"/>
          </w:tcPr>
          <w:p w14:paraId="49C79218" w14:textId="7873D8B1" w:rsidR="28D4F539" w:rsidRDefault="7CA84D86" w:rsidP="28D4F539">
            <w:pPr>
              <w:cnfStyle w:val="000000000000" w:firstRow="0" w:lastRow="0" w:firstColumn="0" w:lastColumn="0" w:oddVBand="0" w:evenVBand="0" w:oddHBand="0" w:evenHBand="0" w:firstRowFirstColumn="0" w:firstRowLastColumn="0" w:lastRowFirstColumn="0" w:lastRowLastColumn="0"/>
            </w:pPr>
            <w:proofErr w:type="spellStart"/>
            <w:r>
              <w:t>Josia</w:t>
            </w:r>
            <w:proofErr w:type="spellEnd"/>
            <w:r>
              <w:t xml:space="preserve"> </w:t>
            </w:r>
            <w:proofErr w:type="spellStart"/>
            <w:r>
              <w:t>Schär</w:t>
            </w:r>
            <w:proofErr w:type="spellEnd"/>
          </w:p>
        </w:tc>
      </w:tr>
      <w:tr w:rsidR="28D4F539" w14:paraId="22E8FAE5" w14:textId="77777777" w:rsidTr="2BF4CA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72" w:type="dxa"/>
          </w:tcPr>
          <w:p w14:paraId="4A65C794" w14:textId="6FDF2F58" w:rsidR="28D4F539" w:rsidRDefault="56D973AD" w:rsidP="28D4F539">
            <w:r>
              <w:t>29.08.2023</w:t>
            </w:r>
          </w:p>
        </w:tc>
        <w:tc>
          <w:tcPr>
            <w:tcW w:w="555" w:type="dxa"/>
          </w:tcPr>
          <w:p w14:paraId="4F8F5789" w14:textId="782F70A5" w:rsidR="28D4F539" w:rsidRDefault="00FF5946" w:rsidP="28D4F539">
            <w:pPr>
              <w:cnfStyle w:val="000000100000" w:firstRow="0" w:lastRow="0" w:firstColumn="0" w:lastColumn="0" w:oddVBand="0" w:evenVBand="0" w:oddHBand="1" w:evenHBand="0" w:firstRowFirstColumn="0" w:firstRowLastColumn="0" w:lastRowFirstColumn="0" w:lastRowLastColumn="0"/>
            </w:pPr>
            <w:r>
              <w:t>1.4</w:t>
            </w:r>
          </w:p>
        </w:tc>
        <w:tc>
          <w:tcPr>
            <w:tcW w:w="3526" w:type="dxa"/>
          </w:tcPr>
          <w:p w14:paraId="7B92B38F" w14:textId="453231D3" w:rsidR="28D4F539" w:rsidRDefault="4D760164" w:rsidP="28D4F539">
            <w:pPr>
              <w:cnfStyle w:val="000000100000" w:firstRow="0" w:lastRow="0" w:firstColumn="0" w:lastColumn="0" w:oddVBand="0" w:evenVBand="0" w:oddHBand="1" w:evenHBand="0" w:firstRowFirstColumn="0" w:firstRowLastColumn="0" w:lastRowFirstColumn="0" w:lastRowLastColumn="0"/>
            </w:pPr>
            <w:r>
              <w:t>Projektstrukturplan</w:t>
            </w:r>
          </w:p>
        </w:tc>
        <w:tc>
          <w:tcPr>
            <w:tcW w:w="2214" w:type="dxa"/>
          </w:tcPr>
          <w:p w14:paraId="2DA51954" w14:textId="70235642" w:rsidR="28D4F539" w:rsidRDefault="1DD504B5" w:rsidP="28D4F539">
            <w:pPr>
              <w:cnfStyle w:val="000000100000" w:firstRow="0" w:lastRow="0" w:firstColumn="0" w:lastColumn="0" w:oddVBand="0" w:evenVBand="0" w:oddHBand="1" w:evenHBand="0" w:firstRowFirstColumn="0" w:firstRowLastColumn="0" w:lastRowFirstColumn="0" w:lastRowLastColumn="0"/>
            </w:pPr>
            <w:r>
              <w:t>David Meer</w:t>
            </w:r>
          </w:p>
        </w:tc>
      </w:tr>
      <w:tr w:rsidR="28D4F539" w14:paraId="0BC1A8EE" w14:textId="77777777" w:rsidTr="2BF4CAE9">
        <w:trPr>
          <w:trHeight w:val="300"/>
        </w:trPr>
        <w:tc>
          <w:tcPr>
            <w:cnfStyle w:val="001000000000" w:firstRow="0" w:lastRow="0" w:firstColumn="1" w:lastColumn="0" w:oddVBand="0" w:evenVBand="0" w:oddHBand="0" w:evenHBand="0" w:firstRowFirstColumn="0" w:firstRowLastColumn="0" w:lastRowFirstColumn="0" w:lastRowLastColumn="0"/>
            <w:tcW w:w="2772" w:type="dxa"/>
          </w:tcPr>
          <w:p w14:paraId="5D2AEEE5" w14:textId="485F00BE" w:rsidR="28D4F539" w:rsidRDefault="00FF5946" w:rsidP="28D4F539">
            <w:r>
              <w:t>29.08.2023</w:t>
            </w:r>
          </w:p>
        </w:tc>
        <w:tc>
          <w:tcPr>
            <w:tcW w:w="555" w:type="dxa"/>
          </w:tcPr>
          <w:p w14:paraId="7543201A" w14:textId="4836E4AE" w:rsidR="28D4F539" w:rsidRDefault="00FF5946" w:rsidP="28D4F539">
            <w:pPr>
              <w:cnfStyle w:val="000000000000" w:firstRow="0" w:lastRow="0" w:firstColumn="0" w:lastColumn="0" w:oddVBand="0" w:evenVBand="0" w:oddHBand="0" w:evenHBand="0" w:firstRowFirstColumn="0" w:firstRowLastColumn="0" w:lastRowFirstColumn="0" w:lastRowLastColumn="0"/>
            </w:pPr>
            <w:r>
              <w:t>1.5</w:t>
            </w:r>
          </w:p>
        </w:tc>
        <w:tc>
          <w:tcPr>
            <w:tcW w:w="3526" w:type="dxa"/>
          </w:tcPr>
          <w:p w14:paraId="43C99C46" w14:textId="002B3495" w:rsidR="28D4F539" w:rsidRDefault="00FF5946" w:rsidP="28D4F539">
            <w:pPr>
              <w:cnfStyle w:val="000000000000" w:firstRow="0" w:lastRow="0" w:firstColumn="0" w:lastColumn="0" w:oddVBand="0" w:evenVBand="0" w:oddHBand="0" w:evenHBand="0" w:firstRowFirstColumn="0" w:firstRowLastColumn="0" w:lastRowFirstColumn="0" w:lastRowLastColumn="0"/>
            </w:pPr>
            <w:r>
              <w:t>Lösungsvariante eingefügt</w:t>
            </w:r>
          </w:p>
        </w:tc>
        <w:tc>
          <w:tcPr>
            <w:tcW w:w="2214" w:type="dxa"/>
          </w:tcPr>
          <w:p w14:paraId="40F8E37E" w14:textId="7CD1D947" w:rsidR="28D4F539" w:rsidRDefault="00FF5946" w:rsidP="28D4F539">
            <w:pPr>
              <w:cnfStyle w:val="000000000000" w:firstRow="0" w:lastRow="0" w:firstColumn="0" w:lastColumn="0" w:oddVBand="0" w:evenVBand="0" w:oddHBand="0" w:evenHBand="0" w:firstRowFirstColumn="0" w:firstRowLastColumn="0" w:lastRowFirstColumn="0" w:lastRowLastColumn="0"/>
            </w:pPr>
            <w:r>
              <w:t>Levyn Schneider</w:t>
            </w:r>
          </w:p>
        </w:tc>
      </w:tr>
      <w:tr w:rsidR="2432E036" w14:paraId="465BDB9D" w14:textId="77777777" w:rsidTr="2BF4CA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72" w:type="dxa"/>
          </w:tcPr>
          <w:p w14:paraId="4AF4CC3F" w14:textId="08062A38" w:rsidR="3E85FA39" w:rsidRDefault="3E85FA39" w:rsidP="2432E036">
            <w:r>
              <w:t>05.09.2023</w:t>
            </w:r>
          </w:p>
        </w:tc>
        <w:tc>
          <w:tcPr>
            <w:tcW w:w="555" w:type="dxa"/>
          </w:tcPr>
          <w:p w14:paraId="55AE3F7E" w14:textId="1EADCA1D" w:rsidR="2432E036" w:rsidRDefault="3E85FA39" w:rsidP="2432E036">
            <w:pPr>
              <w:cnfStyle w:val="000000100000" w:firstRow="0" w:lastRow="0" w:firstColumn="0" w:lastColumn="0" w:oddVBand="0" w:evenVBand="0" w:oddHBand="1" w:evenHBand="0" w:firstRowFirstColumn="0" w:firstRowLastColumn="0" w:lastRowFirstColumn="0" w:lastRowLastColumn="0"/>
            </w:pPr>
            <w:r>
              <w:t>1.6</w:t>
            </w:r>
          </w:p>
        </w:tc>
        <w:tc>
          <w:tcPr>
            <w:tcW w:w="3526" w:type="dxa"/>
          </w:tcPr>
          <w:p w14:paraId="41635FD5" w14:textId="50DE750F" w:rsidR="2432E036" w:rsidRDefault="3E85FA39" w:rsidP="2432E036">
            <w:pPr>
              <w:cnfStyle w:val="000000100000" w:firstRow="0" w:lastRow="0" w:firstColumn="0" w:lastColumn="0" w:oddVBand="0" w:evenVBand="0" w:oddHBand="1" w:evenHBand="0" w:firstRowFirstColumn="0" w:firstRowLastColumn="0" w:lastRowFirstColumn="0" w:lastRowLastColumn="0"/>
            </w:pPr>
            <w:r>
              <w:t>Ziele</w:t>
            </w:r>
          </w:p>
        </w:tc>
        <w:tc>
          <w:tcPr>
            <w:tcW w:w="2214" w:type="dxa"/>
          </w:tcPr>
          <w:p w14:paraId="20EA291F" w14:textId="38EF982D" w:rsidR="2432E036" w:rsidRDefault="3E85FA39" w:rsidP="2432E036">
            <w:pPr>
              <w:cnfStyle w:val="000000100000" w:firstRow="0" w:lastRow="0" w:firstColumn="0" w:lastColumn="0" w:oddVBand="0" w:evenVBand="0" w:oddHBand="1" w:evenHBand="0" w:firstRowFirstColumn="0" w:firstRowLastColumn="0" w:lastRowFirstColumn="0" w:lastRowLastColumn="0"/>
            </w:pPr>
            <w:proofErr w:type="spellStart"/>
            <w:r>
              <w:t>Navaajanan</w:t>
            </w:r>
            <w:proofErr w:type="spellEnd"/>
            <w:r>
              <w:t xml:space="preserve"> </w:t>
            </w:r>
            <w:proofErr w:type="spellStart"/>
            <w:r>
              <w:t>Navagan</w:t>
            </w:r>
            <w:proofErr w:type="spellEnd"/>
          </w:p>
        </w:tc>
      </w:tr>
      <w:tr w:rsidR="3C2455DC" w14:paraId="1F4D4635" w14:textId="77777777" w:rsidTr="2BF4CAE9">
        <w:trPr>
          <w:trHeight w:val="300"/>
        </w:trPr>
        <w:tc>
          <w:tcPr>
            <w:cnfStyle w:val="001000000000" w:firstRow="0" w:lastRow="0" w:firstColumn="1" w:lastColumn="0" w:oddVBand="0" w:evenVBand="0" w:oddHBand="0" w:evenHBand="0" w:firstRowFirstColumn="0" w:firstRowLastColumn="0" w:lastRowFirstColumn="0" w:lastRowLastColumn="0"/>
            <w:tcW w:w="2772" w:type="dxa"/>
          </w:tcPr>
          <w:p w14:paraId="4AE61954" w14:textId="57684393" w:rsidR="3C2455DC" w:rsidRDefault="3E85FA39" w:rsidP="3C2455DC">
            <w:r>
              <w:t>05.09.2023</w:t>
            </w:r>
          </w:p>
        </w:tc>
        <w:tc>
          <w:tcPr>
            <w:tcW w:w="555" w:type="dxa"/>
          </w:tcPr>
          <w:p w14:paraId="7F3E633F" w14:textId="47AFAA47" w:rsidR="3C2455DC" w:rsidRDefault="63959DB3" w:rsidP="3C2455DC">
            <w:pPr>
              <w:cnfStyle w:val="000000000000" w:firstRow="0" w:lastRow="0" w:firstColumn="0" w:lastColumn="0" w:oddVBand="0" w:evenVBand="0" w:oddHBand="0" w:evenHBand="0" w:firstRowFirstColumn="0" w:firstRowLastColumn="0" w:lastRowFirstColumn="0" w:lastRowLastColumn="0"/>
            </w:pPr>
            <w:r>
              <w:t>1.4.1</w:t>
            </w:r>
          </w:p>
        </w:tc>
        <w:tc>
          <w:tcPr>
            <w:tcW w:w="3526" w:type="dxa"/>
          </w:tcPr>
          <w:p w14:paraId="518954B0" w14:textId="3ACA0C5B" w:rsidR="3C2455DC" w:rsidRDefault="63959DB3" w:rsidP="3C2455DC">
            <w:pPr>
              <w:cnfStyle w:val="000000000000" w:firstRow="0" w:lastRow="0" w:firstColumn="0" w:lastColumn="0" w:oddVBand="0" w:evenVBand="0" w:oddHBand="0" w:evenHBand="0" w:firstRowFirstColumn="0" w:firstRowLastColumn="0" w:lastRowFirstColumn="0" w:lastRowLastColumn="0"/>
            </w:pPr>
            <w:r>
              <w:t>Projektstrukturplan</w:t>
            </w:r>
          </w:p>
        </w:tc>
        <w:tc>
          <w:tcPr>
            <w:tcW w:w="2214" w:type="dxa"/>
          </w:tcPr>
          <w:p w14:paraId="75211082" w14:textId="37B452E5" w:rsidR="3C2455DC" w:rsidRDefault="63959DB3" w:rsidP="3C2455DC">
            <w:pPr>
              <w:cnfStyle w:val="000000000000" w:firstRow="0" w:lastRow="0" w:firstColumn="0" w:lastColumn="0" w:oddVBand="0" w:evenVBand="0" w:oddHBand="0" w:evenHBand="0" w:firstRowFirstColumn="0" w:firstRowLastColumn="0" w:lastRowFirstColumn="0" w:lastRowLastColumn="0"/>
            </w:pPr>
            <w:r>
              <w:t>David Meer, Levyn Schneider</w:t>
            </w:r>
          </w:p>
        </w:tc>
      </w:tr>
      <w:tr w:rsidR="7B4D9C8F" w14:paraId="1CFA44D2" w14:textId="77777777" w:rsidTr="2BF4CAE9">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772" w:type="dxa"/>
          </w:tcPr>
          <w:p w14:paraId="0941A0A2" w14:textId="185F384D" w:rsidR="7B4D9C8F" w:rsidRDefault="7B4D9C8F">
            <w:r>
              <w:t>05.09.2023</w:t>
            </w:r>
          </w:p>
        </w:tc>
        <w:tc>
          <w:tcPr>
            <w:tcW w:w="555" w:type="dxa"/>
          </w:tcPr>
          <w:p w14:paraId="73427632" w14:textId="37EB6FC5" w:rsidR="7B4D9C8F" w:rsidRDefault="7B4D9C8F">
            <w:pPr>
              <w:cnfStyle w:val="000000100000" w:firstRow="0" w:lastRow="0" w:firstColumn="0" w:lastColumn="0" w:oddVBand="0" w:evenVBand="0" w:oddHBand="1" w:evenHBand="0" w:firstRowFirstColumn="0" w:firstRowLastColumn="0" w:lastRowFirstColumn="0" w:lastRowLastColumn="0"/>
            </w:pPr>
            <w:r>
              <w:t>1.</w:t>
            </w:r>
            <w:r w:rsidR="15891382">
              <w:t>7</w:t>
            </w:r>
          </w:p>
        </w:tc>
        <w:tc>
          <w:tcPr>
            <w:tcW w:w="3526" w:type="dxa"/>
          </w:tcPr>
          <w:p w14:paraId="0C055945" w14:textId="3C2AFFE5" w:rsidR="7B4D9C8F" w:rsidRDefault="7B4D9C8F">
            <w:pPr>
              <w:cnfStyle w:val="000000100000" w:firstRow="0" w:lastRow="0" w:firstColumn="0" w:lastColumn="0" w:oddVBand="0" w:evenVBand="0" w:oddHBand="1" w:evenHBand="0" w:firstRowFirstColumn="0" w:firstRowLastColumn="0" w:lastRowFirstColumn="0" w:lastRowLastColumn="0"/>
            </w:pPr>
            <w:r>
              <w:t>Zeitplan</w:t>
            </w:r>
          </w:p>
        </w:tc>
        <w:tc>
          <w:tcPr>
            <w:tcW w:w="2214" w:type="dxa"/>
          </w:tcPr>
          <w:p w14:paraId="0ED82A94" w14:textId="166853D9" w:rsidR="7B4D9C8F" w:rsidRDefault="7B4D9C8F">
            <w:pPr>
              <w:cnfStyle w:val="000000100000" w:firstRow="0" w:lastRow="0" w:firstColumn="0" w:lastColumn="0" w:oddVBand="0" w:evenVBand="0" w:oddHBand="1" w:evenHBand="0" w:firstRowFirstColumn="0" w:firstRowLastColumn="0" w:lastRowFirstColumn="0" w:lastRowLastColumn="0"/>
            </w:pPr>
            <w:proofErr w:type="spellStart"/>
            <w:r>
              <w:t>Josia</w:t>
            </w:r>
            <w:proofErr w:type="spellEnd"/>
            <w:r>
              <w:t xml:space="preserve"> </w:t>
            </w:r>
            <w:proofErr w:type="spellStart"/>
            <w:r>
              <w:t>Schär</w:t>
            </w:r>
            <w:proofErr w:type="spellEnd"/>
          </w:p>
        </w:tc>
      </w:tr>
      <w:tr w:rsidR="5303373F" w14:paraId="09766ABB" w14:textId="77777777" w:rsidTr="2BF4CAE9">
        <w:trPr>
          <w:trHeight w:val="345"/>
        </w:trPr>
        <w:tc>
          <w:tcPr>
            <w:cnfStyle w:val="001000000000" w:firstRow="0" w:lastRow="0" w:firstColumn="1" w:lastColumn="0" w:oddVBand="0" w:evenVBand="0" w:oddHBand="0" w:evenHBand="0" w:firstRowFirstColumn="0" w:firstRowLastColumn="0" w:lastRowFirstColumn="0" w:lastRowLastColumn="0"/>
            <w:tcW w:w="2772" w:type="dxa"/>
          </w:tcPr>
          <w:p w14:paraId="5F608EFA" w14:textId="185F384D" w:rsidR="5303373F" w:rsidRDefault="5303373F">
            <w:r>
              <w:t>05.09.2023</w:t>
            </w:r>
          </w:p>
        </w:tc>
        <w:tc>
          <w:tcPr>
            <w:tcW w:w="555" w:type="dxa"/>
          </w:tcPr>
          <w:p w14:paraId="6370ED21" w14:textId="07C19605" w:rsidR="5303373F" w:rsidRDefault="5303373F">
            <w:pPr>
              <w:cnfStyle w:val="000000000000" w:firstRow="0" w:lastRow="0" w:firstColumn="0" w:lastColumn="0" w:oddVBand="0" w:evenVBand="0" w:oddHBand="0" w:evenHBand="0" w:firstRowFirstColumn="0" w:firstRowLastColumn="0" w:lastRowFirstColumn="0" w:lastRowLastColumn="0"/>
            </w:pPr>
            <w:r>
              <w:t>1.</w:t>
            </w:r>
            <w:r w:rsidR="2E032A65">
              <w:t>8</w:t>
            </w:r>
          </w:p>
        </w:tc>
        <w:tc>
          <w:tcPr>
            <w:tcW w:w="3526" w:type="dxa"/>
          </w:tcPr>
          <w:p w14:paraId="4E10899E" w14:textId="7BC12A6B" w:rsidR="5303373F" w:rsidRDefault="2E032A65">
            <w:pPr>
              <w:cnfStyle w:val="000000000000" w:firstRow="0" w:lastRow="0" w:firstColumn="0" w:lastColumn="0" w:oddVBand="0" w:evenVBand="0" w:oddHBand="0" w:evenHBand="0" w:firstRowFirstColumn="0" w:firstRowLastColumn="0" w:lastRowFirstColumn="0" w:lastRowLastColumn="0"/>
            </w:pPr>
            <w:r>
              <w:t>Materialliste</w:t>
            </w:r>
          </w:p>
        </w:tc>
        <w:tc>
          <w:tcPr>
            <w:tcW w:w="2214" w:type="dxa"/>
          </w:tcPr>
          <w:p w14:paraId="5484EBBF" w14:textId="7A8F5422" w:rsidR="5303373F" w:rsidRDefault="2E032A65">
            <w:pPr>
              <w:cnfStyle w:val="000000000000" w:firstRow="0" w:lastRow="0" w:firstColumn="0" w:lastColumn="0" w:oddVBand="0" w:evenVBand="0" w:oddHBand="0" w:evenHBand="0" w:firstRowFirstColumn="0" w:firstRowLastColumn="0" w:lastRowFirstColumn="0" w:lastRowLastColumn="0"/>
            </w:pPr>
            <w:r>
              <w:t>David Meer</w:t>
            </w:r>
          </w:p>
        </w:tc>
      </w:tr>
      <w:tr w:rsidR="005B0551" w14:paraId="2CC0808D" w14:textId="77777777" w:rsidTr="2BF4CAE9">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772" w:type="dxa"/>
          </w:tcPr>
          <w:p w14:paraId="0035E40D" w14:textId="4E4B8288" w:rsidR="005B0551" w:rsidRDefault="005B0551">
            <w:r>
              <w:t>05.09.2023</w:t>
            </w:r>
          </w:p>
        </w:tc>
        <w:tc>
          <w:tcPr>
            <w:tcW w:w="555" w:type="dxa"/>
          </w:tcPr>
          <w:p w14:paraId="2E7A697E" w14:textId="52F549AE" w:rsidR="005B0551" w:rsidRDefault="005B0551">
            <w:pPr>
              <w:cnfStyle w:val="000000100000" w:firstRow="0" w:lastRow="0" w:firstColumn="0" w:lastColumn="0" w:oddVBand="0" w:evenVBand="0" w:oddHBand="1" w:evenHBand="0" w:firstRowFirstColumn="0" w:firstRowLastColumn="0" w:lastRowFirstColumn="0" w:lastRowLastColumn="0"/>
            </w:pPr>
            <w:r>
              <w:t>1.9</w:t>
            </w:r>
          </w:p>
        </w:tc>
        <w:tc>
          <w:tcPr>
            <w:tcW w:w="3526" w:type="dxa"/>
          </w:tcPr>
          <w:p w14:paraId="292DC50B" w14:textId="41EAF918" w:rsidR="005B0551" w:rsidRDefault="005B0551">
            <w:pPr>
              <w:cnfStyle w:val="000000100000" w:firstRow="0" w:lastRow="0" w:firstColumn="0" w:lastColumn="0" w:oddVBand="0" w:evenVBand="0" w:oddHBand="1" w:evenHBand="0" w:firstRowFirstColumn="0" w:firstRowLastColumn="0" w:lastRowFirstColumn="0" w:lastRowLastColumn="0"/>
            </w:pPr>
            <w:r>
              <w:t>Blackbox</w:t>
            </w:r>
          </w:p>
        </w:tc>
        <w:tc>
          <w:tcPr>
            <w:tcW w:w="2214" w:type="dxa"/>
          </w:tcPr>
          <w:p w14:paraId="5BECF6AF" w14:textId="69887BE2" w:rsidR="005B0551" w:rsidRDefault="005B0551">
            <w:pPr>
              <w:cnfStyle w:val="000000100000" w:firstRow="0" w:lastRow="0" w:firstColumn="0" w:lastColumn="0" w:oddVBand="0" w:evenVBand="0" w:oddHBand="1" w:evenHBand="0" w:firstRowFirstColumn="0" w:firstRowLastColumn="0" w:lastRowFirstColumn="0" w:lastRowLastColumn="0"/>
            </w:pPr>
            <w:proofErr w:type="spellStart"/>
            <w:r>
              <w:t>Navaajanan</w:t>
            </w:r>
            <w:proofErr w:type="spellEnd"/>
            <w:r>
              <w:t xml:space="preserve"> </w:t>
            </w:r>
            <w:proofErr w:type="spellStart"/>
            <w:r>
              <w:t>Navagan</w:t>
            </w:r>
            <w:proofErr w:type="spellEnd"/>
          </w:p>
        </w:tc>
      </w:tr>
      <w:tr w:rsidR="005B0551" w14:paraId="5F2CDFA6" w14:textId="77777777" w:rsidTr="2BF4CAE9">
        <w:trPr>
          <w:trHeight w:val="345"/>
        </w:trPr>
        <w:tc>
          <w:tcPr>
            <w:cnfStyle w:val="001000000000" w:firstRow="0" w:lastRow="0" w:firstColumn="1" w:lastColumn="0" w:oddVBand="0" w:evenVBand="0" w:oddHBand="0" w:evenHBand="0" w:firstRowFirstColumn="0" w:firstRowLastColumn="0" w:lastRowFirstColumn="0" w:lastRowLastColumn="0"/>
            <w:tcW w:w="2772" w:type="dxa"/>
          </w:tcPr>
          <w:p w14:paraId="0ECBD7E1" w14:textId="5D25DFA7" w:rsidR="005B0551" w:rsidRDefault="005B0551">
            <w:r>
              <w:t>05.09.2023</w:t>
            </w:r>
          </w:p>
        </w:tc>
        <w:tc>
          <w:tcPr>
            <w:tcW w:w="555" w:type="dxa"/>
          </w:tcPr>
          <w:p w14:paraId="3D258B03" w14:textId="5584F90A" w:rsidR="005B0551" w:rsidRDefault="005B0551">
            <w:pPr>
              <w:cnfStyle w:val="000000000000" w:firstRow="0" w:lastRow="0" w:firstColumn="0" w:lastColumn="0" w:oddVBand="0" w:evenVBand="0" w:oddHBand="0" w:evenHBand="0" w:firstRowFirstColumn="0" w:firstRowLastColumn="0" w:lastRowFirstColumn="0" w:lastRowLastColumn="0"/>
            </w:pPr>
            <w:r>
              <w:t>1.</w:t>
            </w:r>
            <w:r w:rsidR="39E14A61">
              <w:t>1</w:t>
            </w:r>
            <w:r w:rsidR="78D4BF8E">
              <w:t>0</w:t>
            </w:r>
          </w:p>
        </w:tc>
        <w:tc>
          <w:tcPr>
            <w:tcW w:w="3526" w:type="dxa"/>
          </w:tcPr>
          <w:p w14:paraId="6452B560" w14:textId="6623EC5B" w:rsidR="005B0551" w:rsidRDefault="008D2A4C">
            <w:pPr>
              <w:cnfStyle w:val="000000000000" w:firstRow="0" w:lastRow="0" w:firstColumn="0" w:lastColumn="0" w:oddVBand="0" w:evenVBand="0" w:oddHBand="0" w:evenHBand="0" w:firstRowFirstColumn="0" w:firstRowLastColumn="0" w:lastRowFirstColumn="0" w:lastRowLastColumn="0"/>
            </w:pPr>
            <w:r>
              <w:t>Whitebox</w:t>
            </w:r>
          </w:p>
        </w:tc>
        <w:tc>
          <w:tcPr>
            <w:tcW w:w="2214" w:type="dxa"/>
          </w:tcPr>
          <w:p w14:paraId="5405020F" w14:textId="0549CDB4" w:rsidR="005B0551" w:rsidRDefault="005B0551">
            <w:pPr>
              <w:cnfStyle w:val="000000000000" w:firstRow="0" w:lastRow="0" w:firstColumn="0" w:lastColumn="0" w:oddVBand="0" w:evenVBand="0" w:oddHBand="0" w:evenHBand="0" w:firstRowFirstColumn="0" w:firstRowLastColumn="0" w:lastRowFirstColumn="0" w:lastRowLastColumn="0"/>
            </w:pPr>
            <w:r>
              <w:t>Levyn Schneider</w:t>
            </w:r>
          </w:p>
        </w:tc>
      </w:tr>
      <w:tr w:rsidR="005B0551" w14:paraId="29F5A712" w14:textId="77777777" w:rsidTr="2BF4CAE9">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772" w:type="dxa"/>
          </w:tcPr>
          <w:p w14:paraId="23AF47B3" w14:textId="5D18DC0B" w:rsidR="005B0551" w:rsidRDefault="550C2F46">
            <w:r>
              <w:t>12.09.2023</w:t>
            </w:r>
          </w:p>
        </w:tc>
        <w:tc>
          <w:tcPr>
            <w:tcW w:w="555" w:type="dxa"/>
          </w:tcPr>
          <w:p w14:paraId="165E50AF" w14:textId="38A11A61" w:rsidR="005B0551" w:rsidRDefault="17020F96">
            <w:pPr>
              <w:cnfStyle w:val="000000100000" w:firstRow="0" w:lastRow="0" w:firstColumn="0" w:lastColumn="0" w:oddVBand="0" w:evenVBand="0" w:oddHBand="1" w:evenHBand="0" w:firstRowFirstColumn="0" w:firstRowLastColumn="0" w:lastRowFirstColumn="0" w:lastRowLastColumn="0"/>
            </w:pPr>
            <w:r>
              <w:t>2</w:t>
            </w:r>
            <w:r w:rsidR="550C2F46">
              <w:t>.1</w:t>
            </w:r>
          </w:p>
        </w:tc>
        <w:tc>
          <w:tcPr>
            <w:tcW w:w="3526" w:type="dxa"/>
          </w:tcPr>
          <w:p w14:paraId="3B4A0076" w14:textId="3F7CE69C" w:rsidR="005B0551" w:rsidRDefault="550C2F46">
            <w:pPr>
              <w:cnfStyle w:val="000000100000" w:firstRow="0" w:lastRow="0" w:firstColumn="0" w:lastColumn="0" w:oddVBand="0" w:evenVBand="0" w:oddHBand="1" w:evenHBand="0" w:firstRowFirstColumn="0" w:firstRowLastColumn="0" w:lastRowFirstColumn="0" w:lastRowLastColumn="0"/>
            </w:pPr>
            <w:r>
              <w:t>Bauplan/Installation</w:t>
            </w:r>
          </w:p>
        </w:tc>
        <w:tc>
          <w:tcPr>
            <w:tcW w:w="2214" w:type="dxa"/>
          </w:tcPr>
          <w:p w14:paraId="21007783" w14:textId="4CE981D1" w:rsidR="005B0551" w:rsidRDefault="550C2F46">
            <w:pPr>
              <w:cnfStyle w:val="000000100000" w:firstRow="0" w:lastRow="0" w:firstColumn="0" w:lastColumn="0" w:oddVBand="0" w:evenVBand="0" w:oddHBand="1" w:evenHBand="0" w:firstRowFirstColumn="0" w:firstRowLastColumn="0" w:lastRowFirstColumn="0" w:lastRowLastColumn="0"/>
            </w:pPr>
            <w:proofErr w:type="spellStart"/>
            <w:r>
              <w:t>Navaajanan</w:t>
            </w:r>
            <w:proofErr w:type="spellEnd"/>
            <w:r>
              <w:t xml:space="preserve"> </w:t>
            </w:r>
            <w:proofErr w:type="spellStart"/>
            <w:r>
              <w:t>Navagan</w:t>
            </w:r>
            <w:proofErr w:type="spellEnd"/>
            <w:r>
              <w:t xml:space="preserve"> </w:t>
            </w:r>
          </w:p>
        </w:tc>
      </w:tr>
      <w:tr w:rsidR="005B0551" w14:paraId="5BDBA742" w14:textId="77777777" w:rsidTr="2BF4CAE9">
        <w:trPr>
          <w:trHeight w:val="345"/>
        </w:trPr>
        <w:tc>
          <w:tcPr>
            <w:cnfStyle w:val="001000000000" w:firstRow="0" w:lastRow="0" w:firstColumn="1" w:lastColumn="0" w:oddVBand="0" w:evenVBand="0" w:oddHBand="0" w:evenHBand="0" w:firstRowFirstColumn="0" w:firstRowLastColumn="0" w:lastRowFirstColumn="0" w:lastRowLastColumn="0"/>
            <w:tcW w:w="2772" w:type="dxa"/>
          </w:tcPr>
          <w:p w14:paraId="505C4343" w14:textId="74F43C1F" w:rsidR="005B0551" w:rsidRDefault="000E5C8D">
            <w:r>
              <w:t>12.09.2023</w:t>
            </w:r>
          </w:p>
        </w:tc>
        <w:tc>
          <w:tcPr>
            <w:tcW w:w="555" w:type="dxa"/>
          </w:tcPr>
          <w:p w14:paraId="7E8D4870" w14:textId="31B944A4" w:rsidR="005B0551" w:rsidRDefault="000E5C8D">
            <w:pPr>
              <w:cnfStyle w:val="000000000000" w:firstRow="0" w:lastRow="0" w:firstColumn="0" w:lastColumn="0" w:oddVBand="0" w:evenVBand="0" w:oddHBand="0" w:evenHBand="0" w:firstRowFirstColumn="0" w:firstRowLastColumn="0" w:lastRowFirstColumn="0" w:lastRowLastColumn="0"/>
            </w:pPr>
            <w:r>
              <w:t>2.2</w:t>
            </w:r>
          </w:p>
        </w:tc>
        <w:tc>
          <w:tcPr>
            <w:tcW w:w="3526" w:type="dxa"/>
          </w:tcPr>
          <w:p w14:paraId="0D20EE7F" w14:textId="6A3AA963" w:rsidR="005B0551" w:rsidRDefault="000E5C8D">
            <w:pPr>
              <w:cnfStyle w:val="000000000000" w:firstRow="0" w:lastRow="0" w:firstColumn="0" w:lastColumn="0" w:oddVBand="0" w:evenVBand="0" w:oddHBand="0" w:evenHBand="0" w:firstRowFirstColumn="0" w:firstRowLastColumn="0" w:lastRowFirstColumn="0" w:lastRowLastColumn="0"/>
            </w:pPr>
            <w:r>
              <w:t>Whitebox, Blackbox und Komponentendiagram</w:t>
            </w:r>
          </w:p>
        </w:tc>
        <w:tc>
          <w:tcPr>
            <w:tcW w:w="2214" w:type="dxa"/>
          </w:tcPr>
          <w:p w14:paraId="436A30B7" w14:textId="32296AE5" w:rsidR="005B0551" w:rsidRDefault="000E5C8D">
            <w:pPr>
              <w:cnfStyle w:val="000000000000" w:firstRow="0" w:lastRow="0" w:firstColumn="0" w:lastColumn="0" w:oddVBand="0" w:evenVBand="0" w:oddHBand="0" w:evenHBand="0" w:firstRowFirstColumn="0" w:firstRowLastColumn="0" w:lastRowFirstColumn="0" w:lastRowLastColumn="0"/>
            </w:pPr>
            <w:r>
              <w:t>Levyn Schneider</w:t>
            </w:r>
          </w:p>
        </w:tc>
      </w:tr>
      <w:tr w:rsidR="00D42BE3" w14:paraId="29C53352" w14:textId="77777777" w:rsidTr="2BF4CAE9">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772" w:type="dxa"/>
          </w:tcPr>
          <w:p w14:paraId="56BCB21A" w14:textId="71A6F185" w:rsidR="00D42BE3" w:rsidRDefault="3A1EB49D" w:rsidP="2BF4CAE9">
            <w:pPr>
              <w:spacing w:line="259" w:lineRule="auto"/>
            </w:pPr>
            <w:r>
              <w:t>19.09.2023</w:t>
            </w:r>
          </w:p>
        </w:tc>
        <w:tc>
          <w:tcPr>
            <w:tcW w:w="555" w:type="dxa"/>
          </w:tcPr>
          <w:p w14:paraId="2009816A" w14:textId="2B88A7A1" w:rsidR="00D42BE3" w:rsidRDefault="00D42BE3">
            <w:pPr>
              <w:cnfStyle w:val="000000100000" w:firstRow="0" w:lastRow="0" w:firstColumn="0" w:lastColumn="0" w:oddVBand="0" w:evenVBand="0" w:oddHBand="1" w:evenHBand="0" w:firstRowFirstColumn="0" w:firstRowLastColumn="0" w:lastRowFirstColumn="0" w:lastRowLastColumn="0"/>
            </w:pPr>
            <w:r>
              <w:t>2.</w:t>
            </w:r>
            <w:r w:rsidR="13D07F5A">
              <w:t>3</w:t>
            </w:r>
          </w:p>
        </w:tc>
        <w:tc>
          <w:tcPr>
            <w:tcW w:w="3526" w:type="dxa"/>
          </w:tcPr>
          <w:p w14:paraId="27B67D8D" w14:textId="2172AC3A" w:rsidR="00D42BE3" w:rsidRDefault="13D07F5A">
            <w:pPr>
              <w:cnfStyle w:val="000000100000" w:firstRow="0" w:lastRow="0" w:firstColumn="0" w:lastColumn="0" w:oddVBand="0" w:evenVBand="0" w:oddHBand="1" w:evenHBand="0" w:firstRowFirstColumn="0" w:firstRowLastColumn="0" w:lastRowFirstColumn="0" w:lastRowLastColumn="0"/>
            </w:pPr>
            <w:r>
              <w:t>Domain</w:t>
            </w:r>
            <w:r w:rsidR="59D6D084">
              <w:t>/Testkonzept</w:t>
            </w:r>
          </w:p>
        </w:tc>
        <w:tc>
          <w:tcPr>
            <w:tcW w:w="2214" w:type="dxa"/>
          </w:tcPr>
          <w:p w14:paraId="738C6E96" w14:textId="0F109E25" w:rsidR="00D42BE3" w:rsidRDefault="13D07F5A">
            <w:pPr>
              <w:cnfStyle w:val="000000100000" w:firstRow="0" w:lastRow="0" w:firstColumn="0" w:lastColumn="0" w:oddVBand="0" w:evenVBand="0" w:oddHBand="1" w:evenHBand="0" w:firstRowFirstColumn="0" w:firstRowLastColumn="0" w:lastRowFirstColumn="0" w:lastRowLastColumn="0"/>
            </w:pPr>
            <w:r>
              <w:t>NN</w:t>
            </w:r>
          </w:p>
          <w:p w14:paraId="1EFB4CFC" w14:textId="6EF2FFE0" w:rsidR="00D42BE3" w:rsidRDefault="00D42BE3" w:rsidP="2BF4CAE9">
            <w:pPr>
              <w:cnfStyle w:val="000000100000" w:firstRow="0" w:lastRow="0" w:firstColumn="0" w:lastColumn="0" w:oddVBand="0" w:evenVBand="0" w:oddHBand="1" w:evenHBand="0" w:firstRowFirstColumn="0" w:firstRowLastColumn="0" w:lastRowFirstColumn="0" w:lastRowLastColumn="0"/>
            </w:pPr>
          </w:p>
        </w:tc>
      </w:tr>
      <w:tr w:rsidR="2BF4CAE9" w14:paraId="7A11ED56" w14:textId="77777777" w:rsidTr="2BF4CAE9">
        <w:trPr>
          <w:trHeight w:val="345"/>
        </w:trPr>
        <w:tc>
          <w:tcPr>
            <w:cnfStyle w:val="001000000000" w:firstRow="0" w:lastRow="0" w:firstColumn="1" w:lastColumn="0" w:oddVBand="0" w:evenVBand="0" w:oddHBand="0" w:evenHBand="0" w:firstRowFirstColumn="0" w:firstRowLastColumn="0" w:lastRowFirstColumn="0" w:lastRowLastColumn="0"/>
            <w:tcW w:w="2772" w:type="dxa"/>
          </w:tcPr>
          <w:p w14:paraId="28E8C915" w14:textId="1B3CD81B" w:rsidR="2F09613E" w:rsidRDefault="2F09613E" w:rsidP="2BF4CAE9">
            <w:pPr>
              <w:spacing w:line="259" w:lineRule="auto"/>
            </w:pPr>
            <w:r>
              <w:t>19.09.2023</w:t>
            </w:r>
          </w:p>
        </w:tc>
        <w:tc>
          <w:tcPr>
            <w:tcW w:w="555" w:type="dxa"/>
          </w:tcPr>
          <w:p w14:paraId="612E6191" w14:textId="2F3841A1" w:rsidR="2F09613E" w:rsidRDefault="2F09613E" w:rsidP="2BF4CAE9">
            <w:pPr>
              <w:cnfStyle w:val="000000000000" w:firstRow="0" w:lastRow="0" w:firstColumn="0" w:lastColumn="0" w:oddVBand="0" w:evenVBand="0" w:oddHBand="0" w:evenHBand="0" w:firstRowFirstColumn="0" w:firstRowLastColumn="0" w:lastRowFirstColumn="0" w:lastRowLastColumn="0"/>
            </w:pPr>
            <w:r>
              <w:t>2.4</w:t>
            </w:r>
          </w:p>
        </w:tc>
        <w:tc>
          <w:tcPr>
            <w:tcW w:w="3526" w:type="dxa"/>
          </w:tcPr>
          <w:p w14:paraId="1C9DBDC4" w14:textId="5F4057D3" w:rsidR="2F09613E" w:rsidRDefault="7F4F614A" w:rsidP="2BF4CAE9">
            <w:pPr>
              <w:cnfStyle w:val="000000000000" w:firstRow="0" w:lastRow="0" w:firstColumn="0" w:lastColumn="0" w:oddVBand="0" w:evenVBand="0" w:oddHBand="0" w:evenHBand="0" w:firstRowFirstColumn="0" w:firstRowLastColumn="0" w:lastRowFirstColumn="0" w:lastRowLastColumn="0"/>
            </w:pPr>
            <w:r>
              <w:t>Webseite</w:t>
            </w:r>
          </w:p>
        </w:tc>
        <w:tc>
          <w:tcPr>
            <w:tcW w:w="2214" w:type="dxa"/>
          </w:tcPr>
          <w:p w14:paraId="6B3CE898" w14:textId="49CB6650" w:rsidR="2F09613E" w:rsidRDefault="7F4F614A" w:rsidP="2BF4CAE9">
            <w:pPr>
              <w:cnfStyle w:val="000000000000" w:firstRow="0" w:lastRow="0" w:firstColumn="0" w:lastColumn="0" w:oddVBand="0" w:evenVBand="0" w:oddHBand="0" w:evenHBand="0" w:firstRowFirstColumn="0" w:firstRowLastColumn="0" w:lastRowFirstColumn="0" w:lastRowLastColumn="0"/>
            </w:pPr>
            <w:r>
              <w:t>LS</w:t>
            </w:r>
          </w:p>
        </w:tc>
      </w:tr>
      <w:tr w:rsidR="2BF4CAE9" w14:paraId="0ED9CB9A" w14:textId="77777777" w:rsidTr="2BF4CAE9">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772" w:type="dxa"/>
          </w:tcPr>
          <w:p w14:paraId="77A4C563" w14:textId="3A3B34FE" w:rsidR="2F09613E" w:rsidRDefault="2F09613E" w:rsidP="2BF4CAE9">
            <w:pPr>
              <w:spacing w:line="259" w:lineRule="auto"/>
            </w:pPr>
            <w:r>
              <w:t>19.09.2023</w:t>
            </w:r>
          </w:p>
          <w:p w14:paraId="7E60AC68" w14:textId="29185B35" w:rsidR="2BF4CAE9" w:rsidRDefault="2BF4CAE9" w:rsidP="2BF4CAE9">
            <w:pPr>
              <w:spacing w:line="259" w:lineRule="auto"/>
            </w:pPr>
          </w:p>
        </w:tc>
        <w:tc>
          <w:tcPr>
            <w:tcW w:w="555" w:type="dxa"/>
          </w:tcPr>
          <w:p w14:paraId="1E2B10F0" w14:textId="12F965BB" w:rsidR="2F09613E" w:rsidRDefault="2F09613E" w:rsidP="2BF4CAE9">
            <w:pPr>
              <w:cnfStyle w:val="000000100000" w:firstRow="0" w:lastRow="0" w:firstColumn="0" w:lastColumn="0" w:oddVBand="0" w:evenVBand="0" w:oddHBand="1" w:evenHBand="0" w:firstRowFirstColumn="0" w:firstRowLastColumn="0" w:lastRowFirstColumn="0" w:lastRowLastColumn="0"/>
            </w:pPr>
            <w:r>
              <w:t>2.5</w:t>
            </w:r>
          </w:p>
        </w:tc>
        <w:tc>
          <w:tcPr>
            <w:tcW w:w="3526" w:type="dxa"/>
          </w:tcPr>
          <w:p w14:paraId="156951BE" w14:textId="1EF5AE6F" w:rsidR="2F09613E" w:rsidRDefault="0F111702" w:rsidP="2BF4CAE9">
            <w:pPr>
              <w:cnfStyle w:val="000000100000" w:firstRow="0" w:lastRow="0" w:firstColumn="0" w:lastColumn="0" w:oddVBand="0" w:evenVBand="0" w:oddHBand="1" w:evenHBand="0" w:firstRowFirstColumn="0" w:firstRowLastColumn="0" w:lastRowFirstColumn="0" w:lastRowLastColumn="0"/>
            </w:pPr>
            <w:r>
              <w:t>Materiellste</w:t>
            </w:r>
          </w:p>
        </w:tc>
        <w:tc>
          <w:tcPr>
            <w:tcW w:w="2214" w:type="dxa"/>
          </w:tcPr>
          <w:p w14:paraId="3A25CA5A" w14:textId="73641B29" w:rsidR="2F09613E" w:rsidRDefault="2F09613E" w:rsidP="2BF4CAE9">
            <w:pPr>
              <w:cnfStyle w:val="000000100000" w:firstRow="0" w:lastRow="0" w:firstColumn="0" w:lastColumn="0" w:oddVBand="0" w:evenVBand="0" w:oddHBand="1" w:evenHBand="0" w:firstRowFirstColumn="0" w:firstRowLastColumn="0" w:lastRowFirstColumn="0" w:lastRowLastColumn="0"/>
            </w:pPr>
            <w:r>
              <w:t>JS</w:t>
            </w:r>
          </w:p>
        </w:tc>
      </w:tr>
      <w:tr w:rsidR="2BF4CAE9" w14:paraId="13801412" w14:textId="77777777" w:rsidTr="2BF4CAE9">
        <w:trPr>
          <w:trHeight w:val="345"/>
        </w:trPr>
        <w:tc>
          <w:tcPr>
            <w:cnfStyle w:val="001000000000" w:firstRow="0" w:lastRow="0" w:firstColumn="1" w:lastColumn="0" w:oddVBand="0" w:evenVBand="0" w:oddHBand="0" w:evenHBand="0" w:firstRowFirstColumn="0" w:firstRowLastColumn="0" w:lastRowFirstColumn="0" w:lastRowLastColumn="0"/>
            <w:tcW w:w="2772" w:type="dxa"/>
          </w:tcPr>
          <w:p w14:paraId="71894EDD" w14:textId="1B3CD81B" w:rsidR="2F09613E" w:rsidRDefault="2F09613E" w:rsidP="2BF4CAE9">
            <w:pPr>
              <w:spacing w:line="259" w:lineRule="auto"/>
            </w:pPr>
            <w:r>
              <w:t>19.09.2023</w:t>
            </w:r>
          </w:p>
          <w:p w14:paraId="2D2F6179" w14:textId="0A75B721" w:rsidR="2BF4CAE9" w:rsidRDefault="2BF4CAE9" w:rsidP="2BF4CAE9">
            <w:pPr>
              <w:spacing w:line="259" w:lineRule="auto"/>
            </w:pPr>
          </w:p>
        </w:tc>
        <w:tc>
          <w:tcPr>
            <w:tcW w:w="555" w:type="dxa"/>
          </w:tcPr>
          <w:p w14:paraId="5CF324B1" w14:textId="5379A130" w:rsidR="2F09613E" w:rsidRDefault="2F09613E" w:rsidP="2BF4CAE9">
            <w:pPr>
              <w:cnfStyle w:val="000000000000" w:firstRow="0" w:lastRow="0" w:firstColumn="0" w:lastColumn="0" w:oddVBand="0" w:evenVBand="0" w:oddHBand="0" w:evenHBand="0" w:firstRowFirstColumn="0" w:firstRowLastColumn="0" w:lastRowFirstColumn="0" w:lastRowLastColumn="0"/>
            </w:pPr>
            <w:r>
              <w:t>2.6</w:t>
            </w:r>
          </w:p>
        </w:tc>
        <w:tc>
          <w:tcPr>
            <w:tcW w:w="3526" w:type="dxa"/>
          </w:tcPr>
          <w:p w14:paraId="04D5B200" w14:textId="335EF8FA" w:rsidR="1548D5B1" w:rsidRDefault="1548D5B1" w:rsidP="2BF4CAE9">
            <w:pPr>
              <w:spacing w:line="259" w:lineRule="auto"/>
              <w:cnfStyle w:val="000000000000" w:firstRow="0" w:lastRow="0" w:firstColumn="0" w:lastColumn="0" w:oddVBand="0" w:evenVBand="0" w:oddHBand="0" w:evenHBand="0" w:firstRowFirstColumn="0" w:firstRowLastColumn="0" w:lastRowFirstColumn="0" w:lastRowLastColumn="0"/>
            </w:pPr>
            <w:r>
              <w:t>Webdesign erstellt</w:t>
            </w:r>
          </w:p>
        </w:tc>
        <w:tc>
          <w:tcPr>
            <w:tcW w:w="2214" w:type="dxa"/>
          </w:tcPr>
          <w:p w14:paraId="6108E1BB" w14:textId="6CB4D93A" w:rsidR="1548D5B1" w:rsidRDefault="7A04CFDF" w:rsidP="2BF4CAE9">
            <w:pPr>
              <w:cnfStyle w:val="000000000000" w:firstRow="0" w:lastRow="0" w:firstColumn="0" w:lastColumn="0" w:oddVBand="0" w:evenVBand="0" w:oddHBand="0" w:evenHBand="0" w:firstRowFirstColumn="0" w:firstRowLastColumn="0" w:lastRowFirstColumn="0" w:lastRowLastColumn="0"/>
            </w:pPr>
            <w:r>
              <w:t>JS</w:t>
            </w:r>
            <w:r w:rsidR="1548D5B1">
              <w:t>/DM</w:t>
            </w:r>
          </w:p>
        </w:tc>
      </w:tr>
      <w:tr w:rsidR="2BF4CAE9" w14:paraId="5CED126C" w14:textId="77777777" w:rsidTr="2BF4CAE9">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772" w:type="dxa"/>
          </w:tcPr>
          <w:p w14:paraId="7F989734" w14:textId="167912A6" w:rsidR="2BF4CAE9" w:rsidRDefault="1D8CE04C" w:rsidP="2BF4CAE9">
            <w:pPr>
              <w:spacing w:line="259" w:lineRule="auto"/>
            </w:pPr>
            <w:r>
              <w:t>17.10.</w:t>
            </w:r>
            <w:r w:rsidR="15A0B4ED">
              <w:t>2023</w:t>
            </w:r>
          </w:p>
        </w:tc>
        <w:tc>
          <w:tcPr>
            <w:tcW w:w="555" w:type="dxa"/>
          </w:tcPr>
          <w:p w14:paraId="77D35BA7" w14:textId="629D0AE9" w:rsidR="2BF4CAE9" w:rsidRDefault="15807E15" w:rsidP="2BF4CAE9">
            <w:pPr>
              <w:cnfStyle w:val="000000100000" w:firstRow="0" w:lastRow="0" w:firstColumn="0" w:lastColumn="0" w:oddVBand="0" w:evenVBand="0" w:oddHBand="1" w:evenHBand="0" w:firstRowFirstColumn="0" w:firstRowLastColumn="0" w:lastRowFirstColumn="0" w:lastRowLastColumn="0"/>
            </w:pPr>
            <w:r>
              <w:t xml:space="preserve">3.1  </w:t>
            </w:r>
          </w:p>
        </w:tc>
        <w:tc>
          <w:tcPr>
            <w:tcW w:w="3526" w:type="dxa"/>
          </w:tcPr>
          <w:p w14:paraId="2AFD9F70" w14:textId="1567A3AD" w:rsidR="2BF4CAE9" w:rsidRDefault="0EA123A1" w:rsidP="2BF4CAE9">
            <w:pPr>
              <w:cnfStyle w:val="000000100000" w:firstRow="0" w:lastRow="0" w:firstColumn="0" w:lastColumn="0" w:oddVBand="0" w:evenVBand="0" w:oddHBand="1" w:evenHBand="0" w:firstRowFirstColumn="0" w:firstRowLastColumn="0" w:lastRowFirstColumn="0" w:lastRowLastColumn="0"/>
            </w:pPr>
            <w:r>
              <w:t>Arbeitsjournal/Dokumentation</w:t>
            </w:r>
          </w:p>
        </w:tc>
        <w:tc>
          <w:tcPr>
            <w:tcW w:w="2214" w:type="dxa"/>
          </w:tcPr>
          <w:p w14:paraId="6B37A14C" w14:textId="48246E28" w:rsidR="2BF4CAE9" w:rsidRDefault="0EA123A1" w:rsidP="2BF4CAE9">
            <w:pPr>
              <w:cnfStyle w:val="000000100000" w:firstRow="0" w:lastRow="0" w:firstColumn="0" w:lastColumn="0" w:oddVBand="0" w:evenVBand="0" w:oddHBand="1" w:evenHBand="0" w:firstRowFirstColumn="0" w:firstRowLastColumn="0" w:lastRowFirstColumn="0" w:lastRowLastColumn="0"/>
            </w:pPr>
            <w:r>
              <w:t>NN</w:t>
            </w:r>
          </w:p>
        </w:tc>
      </w:tr>
      <w:tr w:rsidR="2BF4CAE9" w14:paraId="26526736" w14:textId="77777777" w:rsidTr="2BF4CAE9">
        <w:trPr>
          <w:trHeight w:val="345"/>
        </w:trPr>
        <w:tc>
          <w:tcPr>
            <w:cnfStyle w:val="001000000000" w:firstRow="0" w:lastRow="0" w:firstColumn="1" w:lastColumn="0" w:oddVBand="0" w:evenVBand="0" w:oddHBand="0" w:evenHBand="0" w:firstRowFirstColumn="0" w:firstRowLastColumn="0" w:lastRowFirstColumn="0" w:lastRowLastColumn="0"/>
            <w:tcW w:w="2772" w:type="dxa"/>
          </w:tcPr>
          <w:p w14:paraId="6D7E68A2" w14:textId="640C31F9" w:rsidR="2BF4CAE9" w:rsidRDefault="0EA123A1" w:rsidP="2BF4CAE9">
            <w:pPr>
              <w:spacing w:line="259" w:lineRule="auto"/>
            </w:pPr>
            <w:r>
              <w:t>17.10.2023</w:t>
            </w:r>
          </w:p>
        </w:tc>
        <w:tc>
          <w:tcPr>
            <w:tcW w:w="555" w:type="dxa"/>
          </w:tcPr>
          <w:p w14:paraId="4BE29563" w14:textId="3E1AFBCE" w:rsidR="2BF4CAE9" w:rsidRDefault="0EA123A1" w:rsidP="2BF4CAE9">
            <w:pPr>
              <w:cnfStyle w:val="000000000000" w:firstRow="0" w:lastRow="0" w:firstColumn="0" w:lastColumn="0" w:oddVBand="0" w:evenVBand="0" w:oddHBand="0" w:evenHBand="0" w:firstRowFirstColumn="0" w:firstRowLastColumn="0" w:lastRowFirstColumn="0" w:lastRowLastColumn="0"/>
            </w:pPr>
            <w:r>
              <w:t>3.2</w:t>
            </w:r>
          </w:p>
        </w:tc>
        <w:tc>
          <w:tcPr>
            <w:tcW w:w="3526" w:type="dxa"/>
          </w:tcPr>
          <w:p w14:paraId="334E4B93" w14:textId="677A33E6" w:rsidR="2BF4CAE9" w:rsidRDefault="0EA123A1" w:rsidP="2BF4CAE9">
            <w:pPr>
              <w:cnfStyle w:val="000000000000" w:firstRow="0" w:lastRow="0" w:firstColumn="0" w:lastColumn="0" w:oddVBand="0" w:evenVBand="0" w:oddHBand="0" w:evenHBand="0" w:firstRowFirstColumn="0" w:firstRowLastColumn="0" w:lastRowFirstColumn="0" w:lastRowLastColumn="0"/>
            </w:pPr>
            <w:r>
              <w:t>Impressum/Bilder für Dokumentation</w:t>
            </w:r>
          </w:p>
        </w:tc>
        <w:tc>
          <w:tcPr>
            <w:tcW w:w="2214" w:type="dxa"/>
          </w:tcPr>
          <w:p w14:paraId="6075DB55" w14:textId="11002CFA" w:rsidR="2BF4CAE9" w:rsidRDefault="0EA123A1" w:rsidP="2BF4CAE9">
            <w:pPr>
              <w:cnfStyle w:val="000000000000" w:firstRow="0" w:lastRow="0" w:firstColumn="0" w:lastColumn="0" w:oddVBand="0" w:evenVBand="0" w:oddHBand="0" w:evenHBand="0" w:firstRowFirstColumn="0" w:firstRowLastColumn="0" w:lastRowFirstColumn="0" w:lastRowLastColumn="0"/>
            </w:pPr>
            <w:r>
              <w:t>DM</w:t>
            </w:r>
          </w:p>
          <w:p w14:paraId="57C830FE" w14:textId="69070266" w:rsidR="2BF4CAE9" w:rsidRDefault="2BF4CAE9" w:rsidP="2BF4CAE9">
            <w:pPr>
              <w:cnfStyle w:val="000000000000" w:firstRow="0" w:lastRow="0" w:firstColumn="0" w:lastColumn="0" w:oddVBand="0" w:evenVBand="0" w:oddHBand="0" w:evenHBand="0" w:firstRowFirstColumn="0" w:firstRowLastColumn="0" w:lastRowFirstColumn="0" w:lastRowLastColumn="0"/>
            </w:pPr>
          </w:p>
        </w:tc>
      </w:tr>
      <w:tr w:rsidR="5B2B1C9D" w14:paraId="17B61F06" w14:textId="77777777" w:rsidTr="5B2B1C9D">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772" w:type="dxa"/>
          </w:tcPr>
          <w:p w14:paraId="666B682F" w14:textId="76BF7B5B" w:rsidR="0EA123A1" w:rsidRDefault="0EA123A1" w:rsidP="5B2B1C9D">
            <w:pPr>
              <w:spacing w:line="259" w:lineRule="auto"/>
            </w:pPr>
            <w:r w:rsidRPr="5B2B1C9D">
              <w:rPr>
                <w:rFonts w:ascii="Arial" w:eastAsiaTheme="minorEastAsia" w:hAnsi="Arial" w:cs="Times New Roman"/>
                <w:sz w:val="2"/>
                <w:szCs w:val="2"/>
              </w:rPr>
              <w:t>￼</w:t>
            </w:r>
            <w:r>
              <w:t>17.10.2023</w:t>
            </w:r>
          </w:p>
        </w:tc>
        <w:tc>
          <w:tcPr>
            <w:tcW w:w="555" w:type="dxa"/>
          </w:tcPr>
          <w:p w14:paraId="65B32504" w14:textId="2C9AD06A" w:rsidR="5B2B1C9D" w:rsidRDefault="0EA123A1" w:rsidP="5B2B1C9D">
            <w:pPr>
              <w:cnfStyle w:val="000000100000" w:firstRow="0" w:lastRow="0" w:firstColumn="0" w:lastColumn="0" w:oddVBand="0" w:evenVBand="0" w:oddHBand="1" w:evenHBand="0" w:firstRowFirstColumn="0" w:firstRowLastColumn="0" w:lastRowFirstColumn="0" w:lastRowLastColumn="0"/>
            </w:pPr>
            <w:r w:rsidRPr="7F9EEF38">
              <w:rPr>
                <w:rFonts w:ascii="Arial" w:eastAsiaTheme="minorEastAsia" w:hAnsi="Arial" w:cs="Times New Roman"/>
                <w:sz w:val="2"/>
                <w:szCs w:val="2"/>
              </w:rPr>
              <w:t>￼</w:t>
            </w:r>
            <w:r>
              <w:t xml:space="preserve">3.3 </w:t>
            </w:r>
          </w:p>
        </w:tc>
        <w:tc>
          <w:tcPr>
            <w:tcW w:w="3526" w:type="dxa"/>
          </w:tcPr>
          <w:p w14:paraId="6870AC45" w14:textId="4BF70B33" w:rsidR="5B2B1C9D" w:rsidRDefault="0EA123A1" w:rsidP="5B2B1C9D">
            <w:pPr>
              <w:cnfStyle w:val="000000100000" w:firstRow="0" w:lastRow="0" w:firstColumn="0" w:lastColumn="0" w:oddVBand="0" w:evenVBand="0" w:oddHBand="1" w:evenHBand="0" w:firstRowFirstColumn="0" w:firstRowLastColumn="0" w:lastRowFirstColumn="0" w:lastRowLastColumn="0"/>
            </w:pPr>
            <w:r w:rsidRPr="1AB6FCA0">
              <w:rPr>
                <w:rFonts w:ascii="Arial" w:eastAsiaTheme="minorEastAsia" w:hAnsi="Arial" w:cs="Times New Roman"/>
                <w:sz w:val="2"/>
                <w:szCs w:val="2"/>
              </w:rPr>
              <w:t>￼</w:t>
            </w:r>
            <w:r>
              <w:t>Zeitplan aktualisiert</w:t>
            </w:r>
            <w:r w:rsidR="194CBF5C">
              <w:t xml:space="preserve">/ </w:t>
            </w:r>
            <w:proofErr w:type="spellStart"/>
            <w:r w:rsidR="194CBF5C">
              <w:t>Kahoot</w:t>
            </w:r>
            <w:proofErr w:type="spellEnd"/>
            <w:r w:rsidR="194CBF5C">
              <w:t xml:space="preserve"> frage</w:t>
            </w:r>
          </w:p>
        </w:tc>
        <w:tc>
          <w:tcPr>
            <w:tcW w:w="2214" w:type="dxa"/>
          </w:tcPr>
          <w:p w14:paraId="261CCE04" w14:textId="04F6714E" w:rsidR="5B2B1C9D" w:rsidRDefault="0EA123A1" w:rsidP="5B2B1C9D">
            <w:pPr>
              <w:cnfStyle w:val="000000100000" w:firstRow="0" w:lastRow="0" w:firstColumn="0" w:lastColumn="0" w:oddVBand="0" w:evenVBand="0" w:oddHBand="1" w:evenHBand="0" w:firstRowFirstColumn="0" w:firstRowLastColumn="0" w:lastRowFirstColumn="0" w:lastRowLastColumn="0"/>
            </w:pPr>
            <w:r w:rsidRPr="53B01EB9">
              <w:rPr>
                <w:rFonts w:ascii="Arial" w:eastAsiaTheme="minorEastAsia" w:hAnsi="Arial" w:cs="Times New Roman"/>
                <w:sz w:val="2"/>
                <w:szCs w:val="2"/>
              </w:rPr>
              <w:t>￼</w:t>
            </w:r>
            <w:r>
              <w:t>JS</w:t>
            </w:r>
          </w:p>
        </w:tc>
      </w:tr>
      <w:tr w:rsidR="09723789" w14:paraId="0B982824" w14:textId="77777777" w:rsidTr="09723789">
        <w:trPr>
          <w:trHeight w:val="345"/>
        </w:trPr>
        <w:tc>
          <w:tcPr>
            <w:cnfStyle w:val="001000000000" w:firstRow="0" w:lastRow="0" w:firstColumn="1" w:lastColumn="0" w:oddVBand="0" w:evenVBand="0" w:oddHBand="0" w:evenHBand="0" w:firstRowFirstColumn="0" w:firstRowLastColumn="0" w:lastRowFirstColumn="0" w:lastRowLastColumn="0"/>
            <w:tcW w:w="2772" w:type="dxa"/>
          </w:tcPr>
          <w:p w14:paraId="3B82D936" w14:textId="71C133E7" w:rsidR="0EA123A1" w:rsidRDefault="0EA123A1" w:rsidP="09723789">
            <w:pPr>
              <w:spacing w:line="259" w:lineRule="auto"/>
            </w:pPr>
            <w:r w:rsidRPr="09723789">
              <w:rPr>
                <w:rFonts w:ascii="Arial" w:eastAsiaTheme="minorEastAsia" w:hAnsi="Arial" w:cs="Times New Roman"/>
                <w:sz w:val="2"/>
                <w:szCs w:val="2"/>
              </w:rPr>
              <w:t>￼</w:t>
            </w:r>
            <w:r>
              <w:t>17.10.2023</w:t>
            </w:r>
          </w:p>
        </w:tc>
        <w:tc>
          <w:tcPr>
            <w:tcW w:w="555" w:type="dxa"/>
          </w:tcPr>
          <w:p w14:paraId="0019566D" w14:textId="1153DE59" w:rsidR="09723789" w:rsidRDefault="7DC32E23" w:rsidP="09723789">
            <w:pPr>
              <w:cnfStyle w:val="000000000000" w:firstRow="0" w:lastRow="0" w:firstColumn="0" w:lastColumn="0" w:oddVBand="0" w:evenVBand="0" w:oddHBand="0" w:evenHBand="0" w:firstRowFirstColumn="0" w:firstRowLastColumn="0" w:lastRowFirstColumn="0" w:lastRowLastColumn="0"/>
            </w:pPr>
            <w:r w:rsidRPr="7890BBC1">
              <w:rPr>
                <w:rFonts w:ascii="Arial" w:eastAsiaTheme="minorEastAsia" w:hAnsi="Arial" w:cs="Times New Roman"/>
                <w:sz w:val="2"/>
                <w:szCs w:val="2"/>
              </w:rPr>
              <w:t>￼</w:t>
            </w:r>
            <w:r>
              <w:t>3.4</w:t>
            </w:r>
          </w:p>
        </w:tc>
        <w:tc>
          <w:tcPr>
            <w:tcW w:w="3526" w:type="dxa"/>
          </w:tcPr>
          <w:p w14:paraId="09E00B27" w14:textId="1D6A3023" w:rsidR="09723789" w:rsidRDefault="7DC32E23" w:rsidP="09723789">
            <w:pPr>
              <w:cnfStyle w:val="000000000000" w:firstRow="0" w:lastRow="0" w:firstColumn="0" w:lastColumn="0" w:oddVBand="0" w:evenVBand="0" w:oddHBand="0" w:evenHBand="0" w:firstRowFirstColumn="0" w:firstRowLastColumn="0" w:lastRowFirstColumn="0" w:lastRowLastColumn="0"/>
            </w:pPr>
            <w:r w:rsidRPr="5D381726">
              <w:rPr>
                <w:rFonts w:ascii="Arial" w:eastAsiaTheme="minorEastAsia" w:hAnsi="Arial" w:cs="Times New Roman"/>
                <w:sz w:val="2"/>
                <w:szCs w:val="2"/>
              </w:rPr>
              <w:t>￼</w:t>
            </w:r>
            <w:proofErr w:type="spellStart"/>
            <w:r>
              <w:t>Testscript</w:t>
            </w:r>
            <w:proofErr w:type="spellEnd"/>
            <w:r>
              <w:t>/ Sensoren mit Hotspot von NN erfolgreich getestet</w:t>
            </w:r>
          </w:p>
        </w:tc>
        <w:tc>
          <w:tcPr>
            <w:tcW w:w="2214" w:type="dxa"/>
          </w:tcPr>
          <w:p w14:paraId="67DF5C96" w14:textId="7F967CB4" w:rsidR="09723789" w:rsidRDefault="7DC32E23" w:rsidP="09723789">
            <w:pPr>
              <w:cnfStyle w:val="000000000000" w:firstRow="0" w:lastRow="0" w:firstColumn="0" w:lastColumn="0" w:oddVBand="0" w:evenVBand="0" w:oddHBand="0" w:evenHBand="0" w:firstRowFirstColumn="0" w:firstRowLastColumn="0" w:lastRowFirstColumn="0" w:lastRowLastColumn="0"/>
            </w:pPr>
            <w:r w:rsidRPr="09CC9734">
              <w:rPr>
                <w:rFonts w:ascii="Arial" w:eastAsiaTheme="minorEastAsia" w:hAnsi="Arial" w:cs="Times New Roman"/>
                <w:sz w:val="2"/>
                <w:szCs w:val="2"/>
              </w:rPr>
              <w:t>￼</w:t>
            </w:r>
            <w:r>
              <w:t>LS</w:t>
            </w:r>
          </w:p>
        </w:tc>
      </w:tr>
      <w:tr w:rsidR="11495DEF" w14:paraId="7CD2AB25" w14:textId="77777777" w:rsidTr="11495DE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772" w:type="dxa"/>
          </w:tcPr>
          <w:p w14:paraId="62FA1944" w14:textId="07B797FE" w:rsidR="11495DEF" w:rsidRDefault="5C420549" w:rsidP="11495DEF">
            <w:pPr>
              <w:spacing w:line="259" w:lineRule="auto"/>
              <w:rPr>
                <w:rFonts w:ascii="Arial" w:eastAsiaTheme="minorEastAsia" w:hAnsi="Arial" w:cs="Times New Roman"/>
                <w:sz w:val="20"/>
                <w:szCs w:val="20"/>
              </w:rPr>
            </w:pPr>
            <w:r w:rsidRPr="34A4F513">
              <w:rPr>
                <w:rFonts w:ascii="Arial" w:eastAsiaTheme="minorEastAsia" w:hAnsi="Arial" w:cs="Times New Roman"/>
                <w:sz w:val="20"/>
                <w:szCs w:val="20"/>
              </w:rPr>
              <w:t>24.</w:t>
            </w:r>
            <w:r w:rsidR="76473FE6" w:rsidRPr="5AE22D09">
              <w:rPr>
                <w:rFonts w:ascii="Arial" w:eastAsiaTheme="minorEastAsia" w:hAnsi="Arial" w:cs="Times New Roman"/>
                <w:sz w:val="20"/>
                <w:szCs w:val="20"/>
              </w:rPr>
              <w:t>10</w:t>
            </w:r>
            <w:r w:rsidRPr="477E9A1F">
              <w:rPr>
                <w:rFonts w:ascii="Arial" w:eastAsiaTheme="minorEastAsia" w:hAnsi="Arial" w:cs="Times New Roman"/>
                <w:sz w:val="20"/>
                <w:szCs w:val="20"/>
              </w:rPr>
              <w:t>.2023</w:t>
            </w:r>
          </w:p>
        </w:tc>
        <w:tc>
          <w:tcPr>
            <w:tcW w:w="555" w:type="dxa"/>
          </w:tcPr>
          <w:p w14:paraId="66AE10F6" w14:textId="428D6C78" w:rsidR="11495DEF" w:rsidRDefault="5C420549" w:rsidP="11495DEF">
            <w:pPr>
              <w:cnfStyle w:val="000000100000" w:firstRow="0" w:lastRow="0" w:firstColumn="0" w:lastColumn="0" w:oddVBand="0" w:evenVBand="0" w:oddHBand="1" w:evenHBand="0" w:firstRowFirstColumn="0" w:firstRowLastColumn="0" w:lastRowFirstColumn="0" w:lastRowLastColumn="0"/>
              <w:rPr>
                <w:rFonts w:ascii="Arial" w:eastAsiaTheme="minorEastAsia" w:hAnsi="Arial" w:cs="Times New Roman"/>
                <w:sz w:val="20"/>
                <w:szCs w:val="20"/>
              </w:rPr>
            </w:pPr>
            <w:r w:rsidRPr="1FEB202F">
              <w:rPr>
                <w:rFonts w:ascii="Arial" w:eastAsiaTheme="minorEastAsia" w:hAnsi="Arial" w:cs="Times New Roman"/>
                <w:sz w:val="20"/>
                <w:szCs w:val="20"/>
              </w:rPr>
              <w:t>3.</w:t>
            </w:r>
            <w:r w:rsidRPr="241CAA07">
              <w:rPr>
                <w:rFonts w:ascii="Arial" w:eastAsiaTheme="minorEastAsia" w:hAnsi="Arial" w:cs="Times New Roman"/>
                <w:sz w:val="20"/>
                <w:szCs w:val="20"/>
              </w:rPr>
              <w:t>5</w:t>
            </w:r>
          </w:p>
        </w:tc>
        <w:tc>
          <w:tcPr>
            <w:tcW w:w="3526" w:type="dxa"/>
          </w:tcPr>
          <w:p w14:paraId="4EF58E48" w14:textId="44D5B991" w:rsidR="11495DEF" w:rsidRDefault="5C420549" w:rsidP="11495DEF">
            <w:pPr>
              <w:cnfStyle w:val="000000100000" w:firstRow="0" w:lastRow="0" w:firstColumn="0" w:lastColumn="0" w:oddVBand="0" w:evenVBand="0" w:oddHBand="1" w:evenHBand="0" w:firstRowFirstColumn="0" w:firstRowLastColumn="0" w:lastRowFirstColumn="0" w:lastRowLastColumn="0"/>
              <w:rPr>
                <w:rFonts w:ascii="Arial" w:eastAsiaTheme="minorEastAsia" w:hAnsi="Arial" w:cs="Times New Roman"/>
                <w:sz w:val="20"/>
                <w:szCs w:val="20"/>
              </w:rPr>
            </w:pPr>
            <w:r w:rsidRPr="1E016F3A">
              <w:rPr>
                <w:rFonts w:ascii="Arial" w:eastAsiaTheme="minorEastAsia" w:hAnsi="Arial" w:cs="Times New Roman"/>
                <w:sz w:val="20"/>
                <w:szCs w:val="20"/>
              </w:rPr>
              <w:t>Arbeitsjournal</w:t>
            </w:r>
          </w:p>
        </w:tc>
        <w:tc>
          <w:tcPr>
            <w:tcW w:w="2214" w:type="dxa"/>
          </w:tcPr>
          <w:p w14:paraId="16764EE1" w14:textId="6721CDB8" w:rsidR="11495DEF" w:rsidRDefault="5C420549" w:rsidP="11495DEF">
            <w:pPr>
              <w:cnfStyle w:val="000000100000" w:firstRow="0" w:lastRow="0" w:firstColumn="0" w:lastColumn="0" w:oddVBand="0" w:evenVBand="0" w:oddHBand="1" w:evenHBand="0" w:firstRowFirstColumn="0" w:firstRowLastColumn="0" w:lastRowFirstColumn="0" w:lastRowLastColumn="0"/>
              <w:rPr>
                <w:rFonts w:ascii="Arial" w:eastAsiaTheme="minorEastAsia" w:hAnsi="Arial" w:cs="Times New Roman"/>
                <w:sz w:val="20"/>
                <w:szCs w:val="20"/>
              </w:rPr>
            </w:pPr>
            <w:r w:rsidRPr="07F7B150">
              <w:rPr>
                <w:rFonts w:ascii="Arial" w:eastAsiaTheme="minorEastAsia" w:hAnsi="Arial" w:cs="Times New Roman"/>
                <w:sz w:val="20"/>
                <w:szCs w:val="20"/>
              </w:rPr>
              <w:t>NN</w:t>
            </w:r>
          </w:p>
        </w:tc>
      </w:tr>
      <w:tr w:rsidR="11495DEF" w14:paraId="2BCCD6B1" w14:textId="77777777" w:rsidTr="11495DEF">
        <w:trPr>
          <w:trHeight w:val="345"/>
        </w:trPr>
        <w:tc>
          <w:tcPr>
            <w:cnfStyle w:val="001000000000" w:firstRow="0" w:lastRow="0" w:firstColumn="1" w:lastColumn="0" w:oddVBand="0" w:evenVBand="0" w:oddHBand="0" w:evenHBand="0" w:firstRowFirstColumn="0" w:firstRowLastColumn="0" w:lastRowFirstColumn="0" w:lastRowLastColumn="0"/>
            <w:tcW w:w="2772" w:type="dxa"/>
          </w:tcPr>
          <w:p w14:paraId="5BAAE7FF" w14:textId="7CD7EEC7" w:rsidR="11495DEF" w:rsidRDefault="5C420549" w:rsidP="11495DEF">
            <w:pPr>
              <w:spacing w:line="259" w:lineRule="auto"/>
              <w:rPr>
                <w:rFonts w:ascii="Arial" w:eastAsiaTheme="minorEastAsia" w:hAnsi="Arial" w:cs="Times New Roman"/>
                <w:sz w:val="20"/>
                <w:szCs w:val="20"/>
              </w:rPr>
            </w:pPr>
            <w:r w:rsidRPr="34ABE57F">
              <w:rPr>
                <w:rFonts w:ascii="Arial" w:eastAsiaTheme="minorEastAsia" w:hAnsi="Arial" w:cs="Times New Roman"/>
                <w:sz w:val="20"/>
                <w:szCs w:val="20"/>
              </w:rPr>
              <w:t>24.10.2023</w:t>
            </w:r>
          </w:p>
        </w:tc>
        <w:tc>
          <w:tcPr>
            <w:tcW w:w="555" w:type="dxa"/>
          </w:tcPr>
          <w:p w14:paraId="2C1C9FAA" w14:textId="6E3D2476" w:rsidR="11495DEF" w:rsidRDefault="5C420549" w:rsidP="11495DEF">
            <w:pPr>
              <w:cnfStyle w:val="000000000000" w:firstRow="0" w:lastRow="0" w:firstColumn="0" w:lastColumn="0" w:oddVBand="0" w:evenVBand="0" w:oddHBand="0" w:evenHBand="0" w:firstRowFirstColumn="0" w:firstRowLastColumn="0" w:lastRowFirstColumn="0" w:lastRowLastColumn="0"/>
              <w:rPr>
                <w:rFonts w:ascii="Arial" w:eastAsiaTheme="minorEastAsia" w:hAnsi="Arial" w:cs="Times New Roman"/>
                <w:sz w:val="20"/>
                <w:szCs w:val="20"/>
              </w:rPr>
            </w:pPr>
            <w:r w:rsidRPr="241CAA07">
              <w:rPr>
                <w:rFonts w:ascii="Arial" w:eastAsiaTheme="minorEastAsia" w:hAnsi="Arial" w:cs="Times New Roman"/>
                <w:sz w:val="20"/>
                <w:szCs w:val="20"/>
              </w:rPr>
              <w:t>3.6</w:t>
            </w:r>
          </w:p>
        </w:tc>
        <w:tc>
          <w:tcPr>
            <w:tcW w:w="3526" w:type="dxa"/>
          </w:tcPr>
          <w:p w14:paraId="713C44A4" w14:textId="1A719A4F" w:rsidR="11495DEF" w:rsidRDefault="11495DEF" w:rsidP="11495DEF">
            <w:pPr>
              <w:cnfStyle w:val="000000000000" w:firstRow="0" w:lastRow="0" w:firstColumn="0" w:lastColumn="0" w:oddVBand="0" w:evenVBand="0" w:oddHBand="0" w:evenHBand="0" w:firstRowFirstColumn="0" w:firstRowLastColumn="0" w:lastRowFirstColumn="0" w:lastRowLastColumn="0"/>
              <w:rPr>
                <w:rFonts w:ascii="Arial" w:eastAsiaTheme="minorEastAsia" w:hAnsi="Arial" w:cs="Times New Roman"/>
                <w:sz w:val="20"/>
                <w:szCs w:val="20"/>
              </w:rPr>
            </w:pPr>
          </w:p>
        </w:tc>
        <w:tc>
          <w:tcPr>
            <w:tcW w:w="2214" w:type="dxa"/>
          </w:tcPr>
          <w:p w14:paraId="5D96A5C6" w14:textId="7712DA1C" w:rsidR="11495DEF" w:rsidRDefault="11495DEF" w:rsidP="11495DEF">
            <w:pPr>
              <w:cnfStyle w:val="000000000000" w:firstRow="0" w:lastRow="0" w:firstColumn="0" w:lastColumn="0" w:oddVBand="0" w:evenVBand="0" w:oddHBand="0" w:evenHBand="0" w:firstRowFirstColumn="0" w:firstRowLastColumn="0" w:lastRowFirstColumn="0" w:lastRowLastColumn="0"/>
              <w:rPr>
                <w:rFonts w:ascii="Arial" w:eastAsiaTheme="minorEastAsia" w:hAnsi="Arial" w:cs="Times New Roman"/>
                <w:sz w:val="20"/>
                <w:szCs w:val="20"/>
              </w:rPr>
            </w:pPr>
          </w:p>
        </w:tc>
      </w:tr>
      <w:tr w:rsidR="11495DEF" w14:paraId="6E77B421" w14:textId="77777777" w:rsidTr="11495DE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772" w:type="dxa"/>
          </w:tcPr>
          <w:p w14:paraId="0A76E358" w14:textId="0F33719D" w:rsidR="11495DEF" w:rsidRDefault="5C420549" w:rsidP="11495DEF">
            <w:pPr>
              <w:spacing w:line="259" w:lineRule="auto"/>
              <w:rPr>
                <w:rFonts w:ascii="Arial" w:eastAsiaTheme="minorEastAsia" w:hAnsi="Arial" w:cs="Times New Roman"/>
                <w:sz w:val="20"/>
                <w:szCs w:val="20"/>
              </w:rPr>
            </w:pPr>
            <w:r w:rsidRPr="1813C967">
              <w:rPr>
                <w:rFonts w:ascii="Arial" w:eastAsiaTheme="minorEastAsia" w:hAnsi="Arial" w:cs="Times New Roman"/>
                <w:sz w:val="20"/>
                <w:szCs w:val="20"/>
              </w:rPr>
              <w:lastRenderedPageBreak/>
              <w:t>24.10.2023</w:t>
            </w:r>
          </w:p>
        </w:tc>
        <w:tc>
          <w:tcPr>
            <w:tcW w:w="555" w:type="dxa"/>
          </w:tcPr>
          <w:p w14:paraId="73B4B9B5" w14:textId="0B449178" w:rsidR="11495DEF" w:rsidRDefault="5C420549" w:rsidP="11495DEF">
            <w:pPr>
              <w:cnfStyle w:val="000000100000" w:firstRow="0" w:lastRow="0" w:firstColumn="0" w:lastColumn="0" w:oddVBand="0" w:evenVBand="0" w:oddHBand="1" w:evenHBand="0" w:firstRowFirstColumn="0" w:firstRowLastColumn="0" w:lastRowFirstColumn="0" w:lastRowLastColumn="0"/>
              <w:rPr>
                <w:rFonts w:ascii="Arial" w:eastAsiaTheme="minorEastAsia" w:hAnsi="Arial" w:cs="Times New Roman"/>
                <w:sz w:val="20"/>
                <w:szCs w:val="20"/>
              </w:rPr>
            </w:pPr>
            <w:r w:rsidRPr="462F4891">
              <w:rPr>
                <w:rFonts w:ascii="Arial" w:eastAsiaTheme="minorEastAsia" w:hAnsi="Arial" w:cs="Times New Roman"/>
                <w:sz w:val="20"/>
                <w:szCs w:val="20"/>
              </w:rPr>
              <w:t>3.7</w:t>
            </w:r>
          </w:p>
        </w:tc>
        <w:tc>
          <w:tcPr>
            <w:tcW w:w="3526" w:type="dxa"/>
          </w:tcPr>
          <w:p w14:paraId="1021DFA9" w14:textId="1BDAA5B8" w:rsidR="11495DEF" w:rsidRDefault="11495DEF" w:rsidP="11495DEF">
            <w:pPr>
              <w:cnfStyle w:val="000000100000" w:firstRow="0" w:lastRow="0" w:firstColumn="0" w:lastColumn="0" w:oddVBand="0" w:evenVBand="0" w:oddHBand="1" w:evenHBand="0" w:firstRowFirstColumn="0" w:firstRowLastColumn="0" w:lastRowFirstColumn="0" w:lastRowLastColumn="0"/>
              <w:rPr>
                <w:rFonts w:ascii="Arial" w:eastAsiaTheme="minorEastAsia" w:hAnsi="Arial" w:cs="Times New Roman"/>
                <w:sz w:val="20"/>
                <w:szCs w:val="20"/>
              </w:rPr>
            </w:pPr>
          </w:p>
        </w:tc>
        <w:tc>
          <w:tcPr>
            <w:tcW w:w="2214" w:type="dxa"/>
          </w:tcPr>
          <w:p w14:paraId="0A16C03B" w14:textId="5007FCAD" w:rsidR="11495DEF" w:rsidRDefault="11495DEF" w:rsidP="11495DEF">
            <w:pPr>
              <w:cnfStyle w:val="000000100000" w:firstRow="0" w:lastRow="0" w:firstColumn="0" w:lastColumn="0" w:oddVBand="0" w:evenVBand="0" w:oddHBand="1" w:evenHBand="0" w:firstRowFirstColumn="0" w:firstRowLastColumn="0" w:lastRowFirstColumn="0" w:lastRowLastColumn="0"/>
              <w:rPr>
                <w:rFonts w:ascii="Arial" w:eastAsiaTheme="minorEastAsia" w:hAnsi="Arial" w:cs="Times New Roman"/>
                <w:sz w:val="20"/>
                <w:szCs w:val="20"/>
              </w:rPr>
            </w:pPr>
          </w:p>
        </w:tc>
      </w:tr>
      <w:tr w:rsidR="1FEB202F" w14:paraId="5CED860D" w14:textId="77777777" w:rsidTr="1FEB202F">
        <w:trPr>
          <w:trHeight w:val="345"/>
        </w:trPr>
        <w:tc>
          <w:tcPr>
            <w:cnfStyle w:val="001000000000" w:firstRow="0" w:lastRow="0" w:firstColumn="1" w:lastColumn="0" w:oddVBand="0" w:evenVBand="0" w:oddHBand="0" w:evenHBand="0" w:firstRowFirstColumn="0" w:firstRowLastColumn="0" w:lastRowFirstColumn="0" w:lastRowLastColumn="0"/>
            <w:tcW w:w="2772" w:type="dxa"/>
          </w:tcPr>
          <w:p w14:paraId="01A4E126" w14:textId="1B92B85F" w:rsidR="5C420549" w:rsidRDefault="5C420549" w:rsidP="1FEB202F">
            <w:pPr>
              <w:spacing w:line="259" w:lineRule="auto"/>
              <w:rPr>
                <w:rFonts w:ascii="Arial" w:eastAsiaTheme="minorEastAsia" w:hAnsi="Arial" w:cs="Times New Roman"/>
                <w:sz w:val="20"/>
                <w:szCs w:val="20"/>
              </w:rPr>
            </w:pPr>
            <w:r w:rsidRPr="1FEB202F">
              <w:rPr>
                <w:rFonts w:ascii="Arial" w:eastAsiaTheme="minorEastAsia" w:hAnsi="Arial" w:cs="Times New Roman"/>
                <w:sz w:val="20"/>
                <w:szCs w:val="20"/>
              </w:rPr>
              <w:t>24.10.2023</w:t>
            </w:r>
          </w:p>
        </w:tc>
        <w:tc>
          <w:tcPr>
            <w:tcW w:w="555" w:type="dxa"/>
          </w:tcPr>
          <w:p w14:paraId="52708F59" w14:textId="64425B2B" w:rsidR="1FEB202F" w:rsidRDefault="5C420549" w:rsidP="1FEB202F">
            <w:pPr>
              <w:cnfStyle w:val="000000000000" w:firstRow="0" w:lastRow="0" w:firstColumn="0" w:lastColumn="0" w:oddVBand="0" w:evenVBand="0" w:oddHBand="0" w:evenHBand="0" w:firstRowFirstColumn="0" w:firstRowLastColumn="0" w:lastRowFirstColumn="0" w:lastRowLastColumn="0"/>
              <w:rPr>
                <w:rFonts w:ascii="Arial" w:eastAsiaTheme="minorEastAsia" w:hAnsi="Arial" w:cs="Times New Roman"/>
                <w:sz w:val="20"/>
                <w:szCs w:val="20"/>
              </w:rPr>
            </w:pPr>
            <w:r w:rsidRPr="462F4891">
              <w:rPr>
                <w:rFonts w:ascii="Arial" w:eastAsiaTheme="minorEastAsia" w:hAnsi="Arial" w:cs="Times New Roman"/>
                <w:sz w:val="20"/>
                <w:szCs w:val="20"/>
              </w:rPr>
              <w:t>3.</w:t>
            </w:r>
            <w:r w:rsidRPr="78092E32">
              <w:rPr>
                <w:rFonts w:ascii="Arial" w:eastAsiaTheme="minorEastAsia" w:hAnsi="Arial" w:cs="Times New Roman"/>
                <w:sz w:val="20"/>
                <w:szCs w:val="20"/>
              </w:rPr>
              <w:t>8</w:t>
            </w:r>
          </w:p>
        </w:tc>
        <w:tc>
          <w:tcPr>
            <w:tcW w:w="3526" w:type="dxa"/>
          </w:tcPr>
          <w:p w14:paraId="283C6660" w14:textId="0CADD811" w:rsidR="1FEB202F" w:rsidRDefault="1FEB202F" w:rsidP="1FEB202F">
            <w:pPr>
              <w:cnfStyle w:val="000000000000" w:firstRow="0" w:lastRow="0" w:firstColumn="0" w:lastColumn="0" w:oddVBand="0" w:evenVBand="0" w:oddHBand="0" w:evenHBand="0" w:firstRowFirstColumn="0" w:firstRowLastColumn="0" w:lastRowFirstColumn="0" w:lastRowLastColumn="0"/>
              <w:rPr>
                <w:rFonts w:ascii="Arial" w:eastAsiaTheme="minorEastAsia" w:hAnsi="Arial" w:cs="Times New Roman"/>
                <w:sz w:val="20"/>
                <w:szCs w:val="20"/>
              </w:rPr>
            </w:pPr>
          </w:p>
        </w:tc>
        <w:tc>
          <w:tcPr>
            <w:tcW w:w="2214" w:type="dxa"/>
          </w:tcPr>
          <w:p w14:paraId="61DB0C65" w14:textId="5BC229CB" w:rsidR="1FEB202F" w:rsidRDefault="1FEB202F" w:rsidP="1FEB202F">
            <w:pPr>
              <w:cnfStyle w:val="000000000000" w:firstRow="0" w:lastRow="0" w:firstColumn="0" w:lastColumn="0" w:oddVBand="0" w:evenVBand="0" w:oddHBand="0" w:evenHBand="0" w:firstRowFirstColumn="0" w:firstRowLastColumn="0" w:lastRowFirstColumn="0" w:lastRowLastColumn="0"/>
              <w:rPr>
                <w:rFonts w:ascii="Arial" w:eastAsiaTheme="minorEastAsia" w:hAnsi="Arial" w:cs="Times New Roman"/>
                <w:sz w:val="20"/>
                <w:szCs w:val="20"/>
              </w:rPr>
            </w:pPr>
          </w:p>
        </w:tc>
      </w:tr>
    </w:tbl>
    <w:p w14:paraId="4C834E13" w14:textId="301EC4F7" w:rsidR="000E5C8D" w:rsidRDefault="000E5C8D" w:rsidP="303D08E6">
      <w:pPr>
        <w:spacing w:after="160"/>
      </w:pPr>
    </w:p>
    <w:p w14:paraId="27770548" w14:textId="77777777" w:rsidR="000E5C8D" w:rsidRDefault="000E5C8D">
      <w:pPr>
        <w:spacing w:after="160"/>
      </w:pPr>
      <w:r>
        <w:br w:type="page"/>
      </w:r>
    </w:p>
    <w:p w14:paraId="7428B7C7" w14:textId="1F1C7FB9" w:rsidR="00B06245" w:rsidRDefault="007B3EFA" w:rsidP="17366C4A">
      <w:pPr>
        <w:pStyle w:val="Inhaltsverzeichnisberschrift"/>
        <w:spacing w:after="160"/>
      </w:pPr>
      <w:r>
        <w:lastRenderedPageBreak/>
        <w:t>Inhaltsverzeichnis</w:t>
      </w:r>
    </w:p>
    <w:sdt>
      <w:sdtPr>
        <w:rPr>
          <w:noProof w:val="0"/>
        </w:rPr>
        <w:id w:val="1384215751"/>
        <w:docPartObj>
          <w:docPartGallery w:val="Table of Contents"/>
          <w:docPartUnique/>
        </w:docPartObj>
      </w:sdtPr>
      <w:sdtContent>
        <w:p w14:paraId="1ED312EC" w14:textId="6E097077" w:rsidR="00B06245" w:rsidRDefault="00B06245" w:rsidP="17366C4A">
          <w:pPr>
            <w:pStyle w:val="Verzeichnis1"/>
            <w:tabs>
              <w:tab w:val="clear" w:pos="9062"/>
              <w:tab w:val="left" w:pos="435"/>
              <w:tab w:val="right" w:leader="dot" w:pos="9060"/>
            </w:tabs>
            <w:spacing w:after="160"/>
            <w:rPr>
              <w:rStyle w:val="Hyperlink"/>
            </w:rPr>
          </w:pPr>
          <w:r>
            <w:fldChar w:fldCharType="begin"/>
          </w:r>
          <w:r>
            <w:instrText>TOC \o \z \u \h</w:instrText>
          </w:r>
          <w:r>
            <w:fldChar w:fldCharType="separate"/>
          </w:r>
          <w:hyperlink w:anchor="_Toc395153595">
            <w:r w:rsidR="17366C4A" w:rsidRPr="17366C4A">
              <w:rPr>
                <w:rStyle w:val="Hyperlink"/>
              </w:rPr>
              <w:t>1</w:t>
            </w:r>
            <w:r>
              <w:tab/>
            </w:r>
            <w:r w:rsidR="17366C4A" w:rsidRPr="17366C4A">
              <w:rPr>
                <w:rStyle w:val="Hyperlink"/>
              </w:rPr>
              <w:t>Studie (Projektauftrag)</w:t>
            </w:r>
            <w:r>
              <w:tab/>
            </w:r>
            <w:r>
              <w:fldChar w:fldCharType="begin"/>
            </w:r>
            <w:r>
              <w:instrText>PAGEREF _Toc395153595 \h</w:instrText>
            </w:r>
            <w:r>
              <w:fldChar w:fldCharType="separate"/>
            </w:r>
            <w:r w:rsidR="00B74133">
              <w:t>16</w:t>
            </w:r>
            <w:r>
              <w:fldChar w:fldCharType="end"/>
            </w:r>
          </w:hyperlink>
        </w:p>
        <w:p w14:paraId="382198B0" w14:textId="75B748B0" w:rsidR="00B06245" w:rsidRDefault="001237B5" w:rsidP="17366C4A">
          <w:pPr>
            <w:pStyle w:val="Verzeichnis2"/>
            <w:tabs>
              <w:tab w:val="clear" w:pos="9062"/>
              <w:tab w:val="left" w:pos="660"/>
              <w:tab w:val="right" w:leader="dot" w:pos="9060"/>
            </w:tabs>
            <w:spacing w:after="160"/>
            <w:rPr>
              <w:rStyle w:val="Hyperlink"/>
            </w:rPr>
          </w:pPr>
          <w:hyperlink w:anchor="_Toc91904624">
            <w:r w:rsidR="17366C4A" w:rsidRPr="17366C4A">
              <w:rPr>
                <w:rStyle w:val="Hyperlink"/>
              </w:rPr>
              <w:t>1.1</w:t>
            </w:r>
            <w:r w:rsidR="00B06245">
              <w:tab/>
            </w:r>
            <w:r w:rsidR="17366C4A" w:rsidRPr="17366C4A">
              <w:rPr>
                <w:rStyle w:val="Hyperlink"/>
              </w:rPr>
              <w:t>Ausgangslage</w:t>
            </w:r>
            <w:r w:rsidR="00B06245">
              <w:tab/>
            </w:r>
            <w:r w:rsidR="00B06245">
              <w:fldChar w:fldCharType="begin"/>
            </w:r>
            <w:r w:rsidR="00B06245">
              <w:instrText>PAGEREF _Toc91904624 \h</w:instrText>
            </w:r>
            <w:r w:rsidR="00B06245">
              <w:fldChar w:fldCharType="separate"/>
            </w:r>
            <w:r w:rsidR="00B74133">
              <w:rPr>
                <w:noProof/>
              </w:rPr>
              <w:t>16</w:t>
            </w:r>
            <w:r w:rsidR="00B06245">
              <w:fldChar w:fldCharType="end"/>
            </w:r>
          </w:hyperlink>
        </w:p>
        <w:p w14:paraId="31D171EC" w14:textId="46B812ED" w:rsidR="00B06245" w:rsidRDefault="001237B5" w:rsidP="17366C4A">
          <w:pPr>
            <w:pStyle w:val="Verzeichnis2"/>
            <w:tabs>
              <w:tab w:val="clear" w:pos="9062"/>
              <w:tab w:val="left" w:pos="660"/>
              <w:tab w:val="right" w:leader="dot" w:pos="9060"/>
            </w:tabs>
            <w:spacing w:after="160"/>
            <w:rPr>
              <w:rStyle w:val="Hyperlink"/>
            </w:rPr>
          </w:pPr>
          <w:hyperlink w:anchor="_Toc146579701">
            <w:r w:rsidR="17366C4A" w:rsidRPr="17366C4A">
              <w:rPr>
                <w:rStyle w:val="Hyperlink"/>
              </w:rPr>
              <w:t>1.2</w:t>
            </w:r>
            <w:r w:rsidR="00B06245">
              <w:tab/>
            </w:r>
            <w:r w:rsidR="17366C4A" w:rsidRPr="17366C4A">
              <w:rPr>
                <w:rStyle w:val="Hyperlink"/>
              </w:rPr>
              <w:t>SOLL-/IST-Analyse</w:t>
            </w:r>
            <w:r w:rsidR="00B06245">
              <w:tab/>
            </w:r>
            <w:r w:rsidR="00B06245">
              <w:fldChar w:fldCharType="begin"/>
            </w:r>
            <w:r w:rsidR="00B06245">
              <w:instrText>PAGEREF _Toc146579701 \h</w:instrText>
            </w:r>
            <w:r w:rsidR="00B06245">
              <w:fldChar w:fldCharType="separate"/>
            </w:r>
            <w:r w:rsidR="00B74133">
              <w:rPr>
                <w:noProof/>
              </w:rPr>
              <w:t>16</w:t>
            </w:r>
            <w:r w:rsidR="00B06245">
              <w:fldChar w:fldCharType="end"/>
            </w:r>
          </w:hyperlink>
        </w:p>
        <w:p w14:paraId="5CC34241" w14:textId="050740DA" w:rsidR="00B06245" w:rsidRDefault="001237B5" w:rsidP="17366C4A">
          <w:pPr>
            <w:pStyle w:val="Verzeichnis2"/>
            <w:tabs>
              <w:tab w:val="clear" w:pos="9062"/>
              <w:tab w:val="left" w:pos="660"/>
              <w:tab w:val="right" w:leader="dot" w:pos="9060"/>
            </w:tabs>
            <w:spacing w:after="160"/>
            <w:rPr>
              <w:rStyle w:val="Hyperlink"/>
            </w:rPr>
          </w:pPr>
          <w:hyperlink w:anchor="_Toc610575196">
            <w:r w:rsidR="17366C4A" w:rsidRPr="17366C4A">
              <w:rPr>
                <w:rStyle w:val="Hyperlink"/>
              </w:rPr>
              <w:t>1.3</w:t>
            </w:r>
            <w:r w:rsidR="00B06245">
              <w:tab/>
            </w:r>
            <w:r w:rsidR="17366C4A" w:rsidRPr="17366C4A">
              <w:rPr>
                <w:rStyle w:val="Hyperlink"/>
              </w:rPr>
              <w:t>Verfeinerte Ziele mit Anforderungen &amp; Rahmenbedingungen</w:t>
            </w:r>
            <w:r w:rsidR="00B06245">
              <w:tab/>
            </w:r>
            <w:r w:rsidR="00B06245">
              <w:fldChar w:fldCharType="begin"/>
            </w:r>
            <w:r w:rsidR="00B06245">
              <w:instrText>PAGEREF _Toc610575196 \h</w:instrText>
            </w:r>
            <w:r w:rsidR="00B06245">
              <w:fldChar w:fldCharType="separate"/>
            </w:r>
            <w:r w:rsidR="00B74133">
              <w:rPr>
                <w:noProof/>
              </w:rPr>
              <w:t>17</w:t>
            </w:r>
            <w:r w:rsidR="00B06245">
              <w:fldChar w:fldCharType="end"/>
            </w:r>
          </w:hyperlink>
        </w:p>
        <w:p w14:paraId="7EC369C2" w14:textId="44A95118" w:rsidR="00B06245" w:rsidRDefault="001237B5" w:rsidP="17366C4A">
          <w:pPr>
            <w:pStyle w:val="Verzeichnis2"/>
            <w:tabs>
              <w:tab w:val="clear" w:pos="9062"/>
              <w:tab w:val="left" w:pos="660"/>
              <w:tab w:val="right" w:leader="dot" w:pos="9060"/>
            </w:tabs>
            <w:spacing w:after="160"/>
            <w:rPr>
              <w:rStyle w:val="Hyperlink"/>
            </w:rPr>
          </w:pPr>
          <w:hyperlink w:anchor="_Toc1184266766">
            <w:r w:rsidR="17366C4A" w:rsidRPr="17366C4A">
              <w:rPr>
                <w:rStyle w:val="Hyperlink"/>
              </w:rPr>
              <w:t>1.4</w:t>
            </w:r>
            <w:r w:rsidR="00B06245">
              <w:tab/>
            </w:r>
            <w:r w:rsidR="17366C4A" w:rsidRPr="17366C4A">
              <w:rPr>
                <w:rStyle w:val="Hyperlink"/>
              </w:rPr>
              <w:t>Variantenentscheid</w:t>
            </w:r>
            <w:r w:rsidR="00B06245">
              <w:tab/>
            </w:r>
            <w:r w:rsidR="00B06245">
              <w:fldChar w:fldCharType="begin"/>
            </w:r>
            <w:r w:rsidR="00B06245">
              <w:instrText>PAGEREF _Toc1184266766 \h</w:instrText>
            </w:r>
            <w:r w:rsidR="00B06245">
              <w:fldChar w:fldCharType="separate"/>
            </w:r>
            <w:r w:rsidR="00B74133">
              <w:rPr>
                <w:noProof/>
              </w:rPr>
              <w:t>18</w:t>
            </w:r>
            <w:r w:rsidR="00B06245">
              <w:fldChar w:fldCharType="end"/>
            </w:r>
          </w:hyperlink>
        </w:p>
        <w:p w14:paraId="25B8FE67" w14:textId="3A917071" w:rsidR="00B06245" w:rsidRDefault="001237B5" w:rsidP="17366C4A">
          <w:pPr>
            <w:pStyle w:val="Verzeichnis2"/>
            <w:tabs>
              <w:tab w:val="clear" w:pos="9062"/>
              <w:tab w:val="left" w:pos="660"/>
              <w:tab w:val="right" w:leader="dot" w:pos="9060"/>
            </w:tabs>
            <w:spacing w:after="160"/>
            <w:rPr>
              <w:rStyle w:val="Hyperlink"/>
            </w:rPr>
          </w:pPr>
          <w:hyperlink w:anchor="_Toc781985814">
            <w:r w:rsidR="17366C4A" w:rsidRPr="17366C4A">
              <w:rPr>
                <w:rStyle w:val="Hyperlink"/>
              </w:rPr>
              <w:t>1.5</w:t>
            </w:r>
            <w:r w:rsidR="00B06245">
              <w:tab/>
            </w:r>
            <w:r w:rsidR="17366C4A" w:rsidRPr="17366C4A">
              <w:rPr>
                <w:rStyle w:val="Hyperlink"/>
              </w:rPr>
              <w:t>Projektstrukturplan (allenfalls Printscreen aus Tool)</w:t>
            </w:r>
            <w:r w:rsidR="00B06245">
              <w:tab/>
            </w:r>
            <w:r w:rsidR="00B06245">
              <w:fldChar w:fldCharType="begin"/>
            </w:r>
            <w:r w:rsidR="00B06245">
              <w:instrText>PAGEREF _Toc781985814 \h</w:instrText>
            </w:r>
            <w:r w:rsidR="00B06245">
              <w:fldChar w:fldCharType="separate"/>
            </w:r>
            <w:r w:rsidR="00B74133">
              <w:rPr>
                <w:noProof/>
              </w:rPr>
              <w:t>18</w:t>
            </w:r>
            <w:r w:rsidR="00B06245">
              <w:fldChar w:fldCharType="end"/>
            </w:r>
          </w:hyperlink>
        </w:p>
        <w:p w14:paraId="490BF791" w14:textId="4D498C39" w:rsidR="00B06245" w:rsidRDefault="001237B5" w:rsidP="17366C4A">
          <w:pPr>
            <w:pStyle w:val="Verzeichnis2"/>
            <w:tabs>
              <w:tab w:val="clear" w:pos="9062"/>
              <w:tab w:val="left" w:pos="660"/>
              <w:tab w:val="right" w:leader="dot" w:pos="9060"/>
            </w:tabs>
            <w:spacing w:after="160"/>
            <w:rPr>
              <w:rStyle w:val="Hyperlink"/>
            </w:rPr>
          </w:pPr>
          <w:hyperlink w:anchor="_Toc1029702113">
            <w:r w:rsidR="17366C4A" w:rsidRPr="17366C4A">
              <w:rPr>
                <w:rStyle w:val="Hyperlink"/>
              </w:rPr>
              <w:t>1.6</w:t>
            </w:r>
            <w:r w:rsidR="00B06245">
              <w:tab/>
            </w:r>
            <w:r w:rsidR="17366C4A" w:rsidRPr="17366C4A">
              <w:rPr>
                <w:rStyle w:val="Hyperlink"/>
              </w:rPr>
              <w:t>Zeitplan</w:t>
            </w:r>
            <w:r w:rsidR="00B06245">
              <w:tab/>
            </w:r>
            <w:r w:rsidR="00B06245">
              <w:fldChar w:fldCharType="begin"/>
            </w:r>
            <w:r w:rsidR="00B06245">
              <w:instrText>PAGEREF _Toc1029702113 \h</w:instrText>
            </w:r>
            <w:r w:rsidR="00B06245">
              <w:fldChar w:fldCharType="separate"/>
            </w:r>
            <w:r w:rsidR="00B74133">
              <w:rPr>
                <w:noProof/>
              </w:rPr>
              <w:t>19</w:t>
            </w:r>
            <w:r w:rsidR="00B06245">
              <w:fldChar w:fldCharType="end"/>
            </w:r>
          </w:hyperlink>
        </w:p>
        <w:p w14:paraId="52CB0A92" w14:textId="0E80C509" w:rsidR="00B06245" w:rsidRDefault="001237B5" w:rsidP="17366C4A">
          <w:pPr>
            <w:pStyle w:val="Verzeichnis2"/>
            <w:tabs>
              <w:tab w:val="clear" w:pos="9062"/>
              <w:tab w:val="left" w:pos="660"/>
              <w:tab w:val="right" w:leader="dot" w:pos="9060"/>
            </w:tabs>
            <w:spacing w:after="160"/>
            <w:rPr>
              <w:rStyle w:val="Hyperlink"/>
            </w:rPr>
          </w:pPr>
          <w:hyperlink w:anchor="_Toc1994297544">
            <w:r w:rsidR="17366C4A" w:rsidRPr="17366C4A">
              <w:rPr>
                <w:rStyle w:val="Hyperlink"/>
              </w:rPr>
              <w:t>1.7</w:t>
            </w:r>
            <w:r w:rsidR="00B06245">
              <w:tab/>
            </w:r>
            <w:r w:rsidR="17366C4A" w:rsidRPr="17366C4A">
              <w:rPr>
                <w:rStyle w:val="Hyperlink"/>
              </w:rPr>
              <w:t>Aufwand &amp; Kosten</w:t>
            </w:r>
            <w:r w:rsidR="00B06245">
              <w:tab/>
            </w:r>
            <w:r w:rsidR="00B06245">
              <w:fldChar w:fldCharType="begin"/>
            </w:r>
            <w:r w:rsidR="00B06245">
              <w:instrText>PAGEREF _Toc1994297544 \h</w:instrText>
            </w:r>
            <w:r w:rsidR="00B06245">
              <w:fldChar w:fldCharType="separate"/>
            </w:r>
            <w:r w:rsidR="00B74133">
              <w:rPr>
                <w:noProof/>
              </w:rPr>
              <w:t>19</w:t>
            </w:r>
            <w:r w:rsidR="00B06245">
              <w:fldChar w:fldCharType="end"/>
            </w:r>
          </w:hyperlink>
        </w:p>
        <w:p w14:paraId="64A206A7" w14:textId="73330A18" w:rsidR="00B06245" w:rsidRDefault="001237B5" w:rsidP="17366C4A">
          <w:pPr>
            <w:pStyle w:val="Verzeichnis1"/>
            <w:tabs>
              <w:tab w:val="clear" w:pos="9062"/>
              <w:tab w:val="left" w:pos="435"/>
              <w:tab w:val="right" w:leader="dot" w:pos="9060"/>
            </w:tabs>
            <w:spacing w:after="160"/>
            <w:rPr>
              <w:rStyle w:val="Hyperlink"/>
            </w:rPr>
          </w:pPr>
          <w:hyperlink w:anchor="_Toc1793094925">
            <w:r w:rsidR="17366C4A" w:rsidRPr="17366C4A">
              <w:rPr>
                <w:rStyle w:val="Hyperlink"/>
              </w:rPr>
              <w:t>2</w:t>
            </w:r>
            <w:r w:rsidR="00B06245">
              <w:tab/>
            </w:r>
            <w:r w:rsidR="17366C4A" w:rsidRPr="17366C4A">
              <w:rPr>
                <w:rStyle w:val="Hyperlink"/>
              </w:rPr>
              <w:t>Zusammenfassung</w:t>
            </w:r>
            <w:r w:rsidR="00B06245">
              <w:tab/>
            </w:r>
            <w:r w:rsidR="00B06245">
              <w:fldChar w:fldCharType="begin"/>
            </w:r>
            <w:r w:rsidR="00B06245">
              <w:instrText>PAGEREF _Toc1793094925 \h</w:instrText>
            </w:r>
            <w:r w:rsidR="00B06245">
              <w:fldChar w:fldCharType="separate"/>
            </w:r>
            <w:r w:rsidR="00B74133">
              <w:t>21</w:t>
            </w:r>
            <w:r w:rsidR="00B06245">
              <w:fldChar w:fldCharType="end"/>
            </w:r>
          </w:hyperlink>
        </w:p>
        <w:p w14:paraId="2550B415" w14:textId="7A42AF42" w:rsidR="00B06245" w:rsidRDefault="001237B5" w:rsidP="17366C4A">
          <w:pPr>
            <w:pStyle w:val="Verzeichnis1"/>
            <w:tabs>
              <w:tab w:val="clear" w:pos="9062"/>
              <w:tab w:val="left" w:pos="435"/>
              <w:tab w:val="right" w:leader="dot" w:pos="9060"/>
            </w:tabs>
            <w:spacing w:after="160"/>
            <w:rPr>
              <w:rStyle w:val="Hyperlink"/>
            </w:rPr>
          </w:pPr>
          <w:hyperlink w:anchor="_Toc1060768860">
            <w:r w:rsidR="17366C4A" w:rsidRPr="17366C4A">
              <w:rPr>
                <w:rStyle w:val="Hyperlink"/>
              </w:rPr>
              <w:t>3</w:t>
            </w:r>
            <w:r w:rsidR="00B06245">
              <w:tab/>
            </w:r>
            <w:r w:rsidR="17366C4A" w:rsidRPr="17366C4A">
              <w:rPr>
                <w:rStyle w:val="Hyperlink"/>
              </w:rPr>
              <w:t>Initialisierungsphase</w:t>
            </w:r>
            <w:r w:rsidR="00B06245">
              <w:tab/>
            </w:r>
            <w:r w:rsidR="00B06245">
              <w:fldChar w:fldCharType="begin"/>
            </w:r>
            <w:r w:rsidR="00B06245">
              <w:instrText>PAGEREF _Toc1060768860 \h</w:instrText>
            </w:r>
            <w:r w:rsidR="00B06245">
              <w:fldChar w:fldCharType="separate"/>
            </w:r>
            <w:r w:rsidR="00B74133">
              <w:t>22</w:t>
            </w:r>
            <w:r w:rsidR="00B06245">
              <w:fldChar w:fldCharType="end"/>
            </w:r>
          </w:hyperlink>
        </w:p>
        <w:p w14:paraId="5242E001" w14:textId="6062DD05" w:rsidR="00B06245" w:rsidRDefault="001237B5" w:rsidP="17366C4A">
          <w:pPr>
            <w:pStyle w:val="Verzeichnis2"/>
            <w:tabs>
              <w:tab w:val="clear" w:pos="9062"/>
              <w:tab w:val="left" w:pos="660"/>
              <w:tab w:val="right" w:leader="dot" w:pos="9060"/>
            </w:tabs>
            <w:spacing w:after="160"/>
            <w:rPr>
              <w:rStyle w:val="Hyperlink"/>
            </w:rPr>
          </w:pPr>
          <w:hyperlink w:anchor="_Toc1797107533">
            <w:r w:rsidR="17366C4A" w:rsidRPr="17366C4A">
              <w:rPr>
                <w:rStyle w:val="Hyperlink"/>
              </w:rPr>
              <w:t>3.1</w:t>
            </w:r>
            <w:r w:rsidR="00B06245">
              <w:tab/>
            </w:r>
            <w:r w:rsidR="17366C4A" w:rsidRPr="17366C4A">
              <w:rPr>
                <w:rStyle w:val="Hyperlink"/>
              </w:rPr>
              <w:t>Ziele</w:t>
            </w:r>
            <w:r w:rsidR="00B06245">
              <w:tab/>
            </w:r>
            <w:r w:rsidR="00B06245">
              <w:fldChar w:fldCharType="begin"/>
            </w:r>
            <w:r w:rsidR="00B06245">
              <w:instrText>PAGEREF _Toc1797107533 \h</w:instrText>
            </w:r>
            <w:r w:rsidR="00B06245">
              <w:fldChar w:fldCharType="separate"/>
            </w:r>
            <w:r w:rsidR="00B74133">
              <w:rPr>
                <w:b/>
                <w:bCs/>
                <w:noProof/>
                <w:lang w:val="de-DE"/>
              </w:rPr>
              <w:t>Fehler! Textmarke nicht definiert.</w:t>
            </w:r>
            <w:r w:rsidR="00B06245">
              <w:fldChar w:fldCharType="end"/>
            </w:r>
          </w:hyperlink>
        </w:p>
        <w:p w14:paraId="51E2DA16" w14:textId="068E7F6A" w:rsidR="00B06245" w:rsidRDefault="001237B5" w:rsidP="17366C4A">
          <w:pPr>
            <w:pStyle w:val="Verzeichnis2"/>
            <w:tabs>
              <w:tab w:val="clear" w:pos="9062"/>
              <w:tab w:val="left" w:pos="660"/>
              <w:tab w:val="right" w:leader="dot" w:pos="9060"/>
            </w:tabs>
            <w:spacing w:after="160"/>
            <w:rPr>
              <w:rStyle w:val="Hyperlink"/>
            </w:rPr>
          </w:pPr>
          <w:hyperlink w:anchor="_Toc2106815677">
            <w:r w:rsidR="17366C4A" w:rsidRPr="17366C4A">
              <w:rPr>
                <w:rStyle w:val="Hyperlink"/>
              </w:rPr>
              <w:t>3.2</w:t>
            </w:r>
            <w:r w:rsidR="00B06245">
              <w:tab/>
            </w:r>
            <w:r w:rsidR="17366C4A" w:rsidRPr="17366C4A">
              <w:rPr>
                <w:rStyle w:val="Hyperlink"/>
              </w:rPr>
              <w:t>Rahmenbedingungen:</w:t>
            </w:r>
            <w:r w:rsidR="00B06245">
              <w:tab/>
            </w:r>
            <w:r w:rsidR="00B06245">
              <w:fldChar w:fldCharType="begin"/>
            </w:r>
            <w:r w:rsidR="00B06245">
              <w:instrText>PAGEREF _Toc2106815677 \h</w:instrText>
            </w:r>
            <w:r w:rsidR="00B06245">
              <w:fldChar w:fldCharType="separate"/>
            </w:r>
            <w:r w:rsidR="00B74133">
              <w:rPr>
                <w:noProof/>
              </w:rPr>
              <w:t>22</w:t>
            </w:r>
            <w:r w:rsidR="00B06245">
              <w:fldChar w:fldCharType="end"/>
            </w:r>
          </w:hyperlink>
        </w:p>
        <w:p w14:paraId="200DC73D" w14:textId="4FA4B2B5" w:rsidR="00B06245" w:rsidRDefault="001237B5" w:rsidP="17366C4A">
          <w:pPr>
            <w:pStyle w:val="Verzeichnis2"/>
            <w:tabs>
              <w:tab w:val="clear" w:pos="9062"/>
              <w:tab w:val="left" w:pos="660"/>
              <w:tab w:val="right" w:leader="dot" w:pos="9060"/>
            </w:tabs>
            <w:spacing w:after="160"/>
            <w:rPr>
              <w:rStyle w:val="Hyperlink"/>
            </w:rPr>
          </w:pPr>
          <w:hyperlink w:anchor="_Toc1418577855">
            <w:r w:rsidR="17366C4A" w:rsidRPr="17366C4A">
              <w:rPr>
                <w:rStyle w:val="Hyperlink"/>
              </w:rPr>
              <w:t>3.3</w:t>
            </w:r>
            <w:r w:rsidR="00B06245">
              <w:tab/>
            </w:r>
            <w:r w:rsidR="17366C4A" w:rsidRPr="17366C4A">
              <w:rPr>
                <w:rStyle w:val="Hyperlink"/>
              </w:rPr>
              <w:t>Anforderungen an das System:</w:t>
            </w:r>
            <w:r w:rsidR="00B06245">
              <w:tab/>
            </w:r>
            <w:r w:rsidR="00B06245">
              <w:fldChar w:fldCharType="begin"/>
            </w:r>
            <w:r w:rsidR="00B06245">
              <w:instrText>PAGEREF _Toc1418577855 \h</w:instrText>
            </w:r>
            <w:r w:rsidR="00B06245">
              <w:fldChar w:fldCharType="separate"/>
            </w:r>
            <w:r w:rsidR="00B74133">
              <w:rPr>
                <w:noProof/>
              </w:rPr>
              <w:t>22</w:t>
            </w:r>
            <w:r w:rsidR="00B06245">
              <w:fldChar w:fldCharType="end"/>
            </w:r>
          </w:hyperlink>
        </w:p>
        <w:p w14:paraId="47AF404A" w14:textId="5527F217" w:rsidR="00B06245" w:rsidRDefault="001237B5" w:rsidP="17366C4A">
          <w:pPr>
            <w:pStyle w:val="Verzeichnis2"/>
            <w:tabs>
              <w:tab w:val="clear" w:pos="9062"/>
              <w:tab w:val="left" w:pos="660"/>
              <w:tab w:val="right" w:leader="dot" w:pos="9060"/>
            </w:tabs>
            <w:spacing w:after="160"/>
            <w:rPr>
              <w:rStyle w:val="Hyperlink"/>
            </w:rPr>
          </w:pPr>
          <w:hyperlink w:anchor="_Toc1559646308">
            <w:r w:rsidR="17366C4A" w:rsidRPr="17366C4A">
              <w:rPr>
                <w:rStyle w:val="Hyperlink"/>
              </w:rPr>
              <w:t>3.4</w:t>
            </w:r>
            <w:r w:rsidR="00B06245">
              <w:tab/>
            </w:r>
            <w:r w:rsidR="17366C4A" w:rsidRPr="17366C4A">
              <w:rPr>
                <w:rStyle w:val="Hyperlink"/>
              </w:rPr>
              <w:t>Organisation</w:t>
            </w:r>
            <w:r w:rsidR="00B06245">
              <w:tab/>
            </w:r>
            <w:r w:rsidR="00B06245">
              <w:fldChar w:fldCharType="begin"/>
            </w:r>
            <w:r w:rsidR="00B06245">
              <w:instrText>PAGEREF _Toc1559646308 \h</w:instrText>
            </w:r>
            <w:r w:rsidR="00B06245">
              <w:fldChar w:fldCharType="separate"/>
            </w:r>
            <w:r w:rsidR="00B74133">
              <w:rPr>
                <w:noProof/>
              </w:rPr>
              <w:t>22</w:t>
            </w:r>
            <w:r w:rsidR="00B06245">
              <w:fldChar w:fldCharType="end"/>
            </w:r>
          </w:hyperlink>
        </w:p>
        <w:p w14:paraId="4D1261E5" w14:textId="4240B9FE" w:rsidR="00B06245" w:rsidRDefault="001237B5" w:rsidP="17366C4A">
          <w:pPr>
            <w:pStyle w:val="Verzeichnis3"/>
            <w:tabs>
              <w:tab w:val="left" w:pos="1095"/>
              <w:tab w:val="right" w:leader="dot" w:pos="9060"/>
            </w:tabs>
            <w:spacing w:after="160"/>
            <w:rPr>
              <w:rStyle w:val="Hyperlink"/>
            </w:rPr>
          </w:pPr>
          <w:hyperlink w:anchor="_Toc1552367814">
            <w:r w:rsidR="17366C4A" w:rsidRPr="17366C4A">
              <w:rPr>
                <w:rStyle w:val="Hyperlink"/>
              </w:rPr>
              <w:t>3.4.1</w:t>
            </w:r>
            <w:r w:rsidR="00B06245">
              <w:tab/>
            </w:r>
            <w:r w:rsidR="17366C4A" w:rsidRPr="17366C4A">
              <w:rPr>
                <w:rStyle w:val="Hyperlink"/>
              </w:rPr>
              <w:t>Rollen</w:t>
            </w:r>
            <w:r w:rsidR="00B06245">
              <w:tab/>
            </w:r>
            <w:r w:rsidR="00B06245">
              <w:fldChar w:fldCharType="begin"/>
            </w:r>
            <w:r w:rsidR="00B06245">
              <w:instrText>PAGEREF _Toc1552367814 \h</w:instrText>
            </w:r>
            <w:r w:rsidR="00B06245">
              <w:fldChar w:fldCharType="separate"/>
            </w:r>
            <w:r w:rsidR="00B74133">
              <w:rPr>
                <w:noProof/>
              </w:rPr>
              <w:t>22</w:t>
            </w:r>
            <w:r w:rsidR="00B06245">
              <w:fldChar w:fldCharType="end"/>
            </w:r>
          </w:hyperlink>
        </w:p>
        <w:p w14:paraId="025A7054" w14:textId="6030E784" w:rsidR="00B06245" w:rsidRDefault="001237B5" w:rsidP="17366C4A">
          <w:pPr>
            <w:pStyle w:val="Verzeichnis2"/>
            <w:tabs>
              <w:tab w:val="clear" w:pos="9062"/>
              <w:tab w:val="left" w:pos="660"/>
              <w:tab w:val="right" w:leader="dot" w:pos="9060"/>
            </w:tabs>
            <w:spacing w:after="160"/>
            <w:rPr>
              <w:rStyle w:val="Hyperlink"/>
            </w:rPr>
          </w:pPr>
          <w:hyperlink w:anchor="_Toc1677756597">
            <w:r w:rsidR="17366C4A" w:rsidRPr="17366C4A">
              <w:rPr>
                <w:rStyle w:val="Hyperlink"/>
              </w:rPr>
              <w:t>3.5</w:t>
            </w:r>
            <w:r w:rsidR="00B06245">
              <w:tab/>
            </w:r>
            <w:r w:rsidR="17366C4A" w:rsidRPr="17366C4A">
              <w:rPr>
                <w:rStyle w:val="Hyperlink"/>
              </w:rPr>
              <w:t>Zeitplan</w:t>
            </w:r>
            <w:r w:rsidR="00B06245">
              <w:tab/>
            </w:r>
            <w:r w:rsidR="00B06245">
              <w:fldChar w:fldCharType="begin"/>
            </w:r>
            <w:r w:rsidR="00B06245">
              <w:instrText>PAGEREF _Toc1677756597 \h</w:instrText>
            </w:r>
            <w:r w:rsidR="00B06245">
              <w:fldChar w:fldCharType="separate"/>
            </w:r>
            <w:r w:rsidR="00B74133">
              <w:rPr>
                <w:noProof/>
              </w:rPr>
              <w:t>23</w:t>
            </w:r>
            <w:r w:rsidR="00B06245">
              <w:fldChar w:fldCharType="end"/>
            </w:r>
          </w:hyperlink>
        </w:p>
        <w:p w14:paraId="1EE567FF" w14:textId="495D4817" w:rsidR="00B06245" w:rsidRDefault="001237B5" w:rsidP="17366C4A">
          <w:pPr>
            <w:pStyle w:val="Verzeichnis2"/>
            <w:tabs>
              <w:tab w:val="clear" w:pos="9062"/>
              <w:tab w:val="left" w:pos="660"/>
              <w:tab w:val="right" w:leader="dot" w:pos="9060"/>
            </w:tabs>
            <w:spacing w:after="160"/>
            <w:rPr>
              <w:rStyle w:val="Hyperlink"/>
            </w:rPr>
          </w:pPr>
          <w:hyperlink w:anchor="_Toc1584143594">
            <w:r w:rsidR="17366C4A" w:rsidRPr="17366C4A">
              <w:rPr>
                <w:rStyle w:val="Hyperlink"/>
              </w:rPr>
              <w:t>3.6</w:t>
            </w:r>
            <w:r w:rsidR="00B06245">
              <w:tab/>
            </w:r>
            <w:r w:rsidR="17366C4A" w:rsidRPr="17366C4A">
              <w:rPr>
                <w:rStyle w:val="Hyperlink"/>
              </w:rPr>
              <w:t>Arbeitspakete</w:t>
            </w:r>
            <w:r w:rsidR="00B06245">
              <w:tab/>
            </w:r>
            <w:r w:rsidR="00B06245">
              <w:fldChar w:fldCharType="begin"/>
            </w:r>
            <w:r w:rsidR="00B06245">
              <w:instrText>PAGEREF _Toc1584143594 \h</w:instrText>
            </w:r>
            <w:r w:rsidR="00B06245">
              <w:fldChar w:fldCharType="separate"/>
            </w:r>
            <w:r w:rsidR="00B74133">
              <w:rPr>
                <w:noProof/>
              </w:rPr>
              <w:t>23</w:t>
            </w:r>
            <w:r w:rsidR="00B06245">
              <w:fldChar w:fldCharType="end"/>
            </w:r>
          </w:hyperlink>
        </w:p>
        <w:p w14:paraId="4B6C8514" w14:textId="09578EBD" w:rsidR="00B06245" w:rsidRDefault="001237B5" w:rsidP="17366C4A">
          <w:pPr>
            <w:pStyle w:val="Verzeichnis2"/>
            <w:tabs>
              <w:tab w:val="clear" w:pos="9062"/>
              <w:tab w:val="left" w:pos="660"/>
              <w:tab w:val="right" w:leader="dot" w:pos="9060"/>
            </w:tabs>
            <w:spacing w:after="160"/>
            <w:rPr>
              <w:rStyle w:val="Hyperlink"/>
            </w:rPr>
          </w:pPr>
          <w:hyperlink w:anchor="_Toc796428497">
            <w:r w:rsidR="17366C4A" w:rsidRPr="17366C4A">
              <w:rPr>
                <w:rStyle w:val="Hyperlink"/>
              </w:rPr>
              <w:t>3.7</w:t>
            </w:r>
            <w:r w:rsidR="00B06245">
              <w:tab/>
            </w:r>
            <w:r w:rsidR="17366C4A" w:rsidRPr="17366C4A">
              <w:rPr>
                <w:rStyle w:val="Hyperlink"/>
              </w:rPr>
              <w:t>Lösungsvarianten</w:t>
            </w:r>
            <w:r w:rsidR="00B06245">
              <w:tab/>
            </w:r>
            <w:r w:rsidR="00B06245">
              <w:fldChar w:fldCharType="begin"/>
            </w:r>
            <w:r w:rsidR="00B06245">
              <w:instrText>PAGEREF _Toc796428497 \h</w:instrText>
            </w:r>
            <w:r w:rsidR="00B06245">
              <w:fldChar w:fldCharType="separate"/>
            </w:r>
            <w:r w:rsidR="00B74133">
              <w:rPr>
                <w:noProof/>
              </w:rPr>
              <w:t>23</w:t>
            </w:r>
            <w:r w:rsidR="00B06245">
              <w:fldChar w:fldCharType="end"/>
            </w:r>
          </w:hyperlink>
        </w:p>
        <w:p w14:paraId="0F238629" w14:textId="7D5A6666" w:rsidR="00B06245" w:rsidRDefault="001237B5" w:rsidP="17366C4A">
          <w:pPr>
            <w:pStyle w:val="Verzeichnis1"/>
            <w:tabs>
              <w:tab w:val="clear" w:pos="9062"/>
              <w:tab w:val="left" w:pos="435"/>
              <w:tab w:val="right" w:leader="dot" w:pos="9060"/>
            </w:tabs>
            <w:spacing w:after="160"/>
            <w:rPr>
              <w:rStyle w:val="Hyperlink"/>
            </w:rPr>
          </w:pPr>
          <w:hyperlink w:anchor="_Toc1296320657">
            <w:r w:rsidR="17366C4A" w:rsidRPr="17366C4A">
              <w:rPr>
                <w:rStyle w:val="Hyperlink"/>
              </w:rPr>
              <w:t>4</w:t>
            </w:r>
            <w:r w:rsidR="00B06245">
              <w:tab/>
            </w:r>
            <w:r w:rsidR="17366C4A" w:rsidRPr="17366C4A">
              <w:rPr>
                <w:rStyle w:val="Hyperlink"/>
              </w:rPr>
              <w:t>Konzeptphase</w:t>
            </w:r>
            <w:r w:rsidR="00B06245">
              <w:tab/>
            </w:r>
            <w:r w:rsidR="00B06245">
              <w:fldChar w:fldCharType="begin"/>
            </w:r>
            <w:r w:rsidR="00B06245">
              <w:instrText>PAGEREF _Toc1296320657 \h</w:instrText>
            </w:r>
            <w:r w:rsidR="00B06245">
              <w:fldChar w:fldCharType="separate"/>
            </w:r>
            <w:r w:rsidR="00B74133">
              <w:t>24</w:t>
            </w:r>
            <w:r w:rsidR="00B06245">
              <w:fldChar w:fldCharType="end"/>
            </w:r>
          </w:hyperlink>
        </w:p>
        <w:p w14:paraId="60C20944" w14:textId="68E8E2D4" w:rsidR="00B06245" w:rsidRDefault="001237B5" w:rsidP="17366C4A">
          <w:pPr>
            <w:pStyle w:val="Verzeichnis2"/>
            <w:tabs>
              <w:tab w:val="clear" w:pos="9062"/>
              <w:tab w:val="left" w:pos="660"/>
              <w:tab w:val="right" w:leader="dot" w:pos="9060"/>
            </w:tabs>
            <w:spacing w:after="160"/>
            <w:rPr>
              <w:rStyle w:val="Hyperlink"/>
            </w:rPr>
          </w:pPr>
          <w:hyperlink w:anchor="_Toc727338061">
            <w:r w:rsidR="17366C4A" w:rsidRPr="17366C4A">
              <w:rPr>
                <w:rStyle w:val="Hyperlink"/>
              </w:rPr>
              <w:t>4.1</w:t>
            </w:r>
            <w:r w:rsidR="00B06245">
              <w:tab/>
            </w:r>
            <w:r w:rsidR="17366C4A" w:rsidRPr="17366C4A">
              <w:rPr>
                <w:rStyle w:val="Hyperlink"/>
              </w:rPr>
              <w:t>Blackbox</w:t>
            </w:r>
            <w:r w:rsidR="00B06245">
              <w:tab/>
            </w:r>
            <w:r w:rsidR="00B06245">
              <w:fldChar w:fldCharType="begin"/>
            </w:r>
            <w:r w:rsidR="00B06245">
              <w:instrText>PAGEREF _Toc727338061 \h</w:instrText>
            </w:r>
            <w:r w:rsidR="00B06245">
              <w:fldChar w:fldCharType="separate"/>
            </w:r>
            <w:r w:rsidR="00B74133">
              <w:rPr>
                <w:noProof/>
              </w:rPr>
              <w:t>24</w:t>
            </w:r>
            <w:r w:rsidR="00B06245">
              <w:fldChar w:fldCharType="end"/>
            </w:r>
          </w:hyperlink>
        </w:p>
        <w:p w14:paraId="39602CC4" w14:textId="06BE0D65" w:rsidR="00B06245" w:rsidRDefault="001237B5" w:rsidP="17366C4A">
          <w:pPr>
            <w:pStyle w:val="Verzeichnis2"/>
            <w:tabs>
              <w:tab w:val="clear" w:pos="9062"/>
              <w:tab w:val="left" w:pos="660"/>
              <w:tab w:val="right" w:leader="dot" w:pos="9060"/>
            </w:tabs>
            <w:spacing w:after="160"/>
            <w:rPr>
              <w:rStyle w:val="Hyperlink"/>
            </w:rPr>
          </w:pPr>
          <w:hyperlink w:anchor="_Toc1189657159">
            <w:r w:rsidR="17366C4A" w:rsidRPr="17366C4A">
              <w:rPr>
                <w:rStyle w:val="Hyperlink"/>
              </w:rPr>
              <w:t>4.2</w:t>
            </w:r>
            <w:r w:rsidR="00B06245">
              <w:tab/>
            </w:r>
            <w:r w:rsidR="17366C4A" w:rsidRPr="17366C4A">
              <w:rPr>
                <w:rStyle w:val="Hyperlink"/>
              </w:rPr>
              <w:t>Whitebox</w:t>
            </w:r>
            <w:r w:rsidR="00B06245">
              <w:tab/>
            </w:r>
            <w:r w:rsidR="00B06245">
              <w:fldChar w:fldCharType="begin"/>
            </w:r>
            <w:r w:rsidR="00B06245">
              <w:instrText>PAGEREF _Toc1189657159 \h</w:instrText>
            </w:r>
            <w:r w:rsidR="00B06245">
              <w:fldChar w:fldCharType="separate"/>
            </w:r>
            <w:r w:rsidR="00B74133">
              <w:rPr>
                <w:noProof/>
              </w:rPr>
              <w:t>24</w:t>
            </w:r>
            <w:r w:rsidR="00B06245">
              <w:fldChar w:fldCharType="end"/>
            </w:r>
          </w:hyperlink>
        </w:p>
        <w:p w14:paraId="14A363B7" w14:textId="669C7592" w:rsidR="00B06245" w:rsidRDefault="001237B5" w:rsidP="17366C4A">
          <w:pPr>
            <w:pStyle w:val="Verzeichnis3"/>
            <w:tabs>
              <w:tab w:val="left" w:pos="1095"/>
              <w:tab w:val="right" w:leader="dot" w:pos="9060"/>
            </w:tabs>
            <w:spacing w:after="160"/>
            <w:rPr>
              <w:rStyle w:val="Hyperlink"/>
            </w:rPr>
          </w:pPr>
          <w:hyperlink w:anchor="_Toc46255796">
            <w:r w:rsidR="17366C4A" w:rsidRPr="17366C4A">
              <w:rPr>
                <w:rStyle w:val="Hyperlink"/>
              </w:rPr>
              <w:t>4.2.1</w:t>
            </w:r>
            <w:r w:rsidR="00B06245">
              <w:tab/>
            </w:r>
            <w:r w:rsidR="17366C4A" w:rsidRPr="17366C4A">
              <w:rPr>
                <w:rStyle w:val="Hyperlink"/>
              </w:rPr>
              <w:t>Komponentendiagramm</w:t>
            </w:r>
            <w:r w:rsidR="00B06245">
              <w:tab/>
            </w:r>
            <w:r w:rsidR="00B06245">
              <w:fldChar w:fldCharType="begin"/>
            </w:r>
            <w:r w:rsidR="00B06245">
              <w:instrText>PAGEREF _Toc46255796 \h</w:instrText>
            </w:r>
            <w:r w:rsidR="00B06245">
              <w:fldChar w:fldCharType="separate"/>
            </w:r>
            <w:r w:rsidR="00B74133">
              <w:rPr>
                <w:noProof/>
              </w:rPr>
              <w:t>25</w:t>
            </w:r>
            <w:r w:rsidR="00B06245">
              <w:fldChar w:fldCharType="end"/>
            </w:r>
          </w:hyperlink>
        </w:p>
        <w:p w14:paraId="1D8F0617" w14:textId="0149E2BE" w:rsidR="00B06245" w:rsidRDefault="001237B5" w:rsidP="17366C4A">
          <w:pPr>
            <w:pStyle w:val="Verzeichnis2"/>
            <w:tabs>
              <w:tab w:val="clear" w:pos="9062"/>
              <w:tab w:val="left" w:pos="660"/>
              <w:tab w:val="right" w:leader="dot" w:pos="9060"/>
            </w:tabs>
            <w:spacing w:after="160"/>
            <w:rPr>
              <w:rStyle w:val="Hyperlink"/>
            </w:rPr>
          </w:pPr>
          <w:hyperlink w:anchor="_Toc1354229951">
            <w:r w:rsidR="17366C4A" w:rsidRPr="17366C4A">
              <w:rPr>
                <w:rStyle w:val="Hyperlink"/>
              </w:rPr>
              <w:t>4.3</w:t>
            </w:r>
            <w:r w:rsidR="00B06245">
              <w:tab/>
            </w:r>
            <w:r w:rsidR="17366C4A" w:rsidRPr="17366C4A">
              <w:rPr>
                <w:rStyle w:val="Hyperlink"/>
              </w:rPr>
              <w:t>Bauplan / Installation</w:t>
            </w:r>
            <w:r w:rsidR="00B06245">
              <w:tab/>
            </w:r>
            <w:r w:rsidR="00B06245">
              <w:fldChar w:fldCharType="begin"/>
            </w:r>
            <w:r w:rsidR="00B06245">
              <w:instrText>PAGEREF _Toc1354229951 \h</w:instrText>
            </w:r>
            <w:r w:rsidR="00B06245">
              <w:fldChar w:fldCharType="separate"/>
            </w:r>
            <w:r w:rsidR="00B74133">
              <w:rPr>
                <w:noProof/>
              </w:rPr>
              <w:t>25</w:t>
            </w:r>
            <w:r w:rsidR="00B06245">
              <w:fldChar w:fldCharType="end"/>
            </w:r>
          </w:hyperlink>
        </w:p>
        <w:p w14:paraId="1B9523C4" w14:textId="44D23325" w:rsidR="00B06245" w:rsidRDefault="001237B5" w:rsidP="17366C4A">
          <w:pPr>
            <w:pStyle w:val="Verzeichnis2"/>
            <w:tabs>
              <w:tab w:val="clear" w:pos="9062"/>
              <w:tab w:val="right" w:leader="dot" w:pos="9060"/>
            </w:tabs>
            <w:spacing w:after="160"/>
            <w:rPr>
              <w:rStyle w:val="Hyperlink"/>
            </w:rPr>
          </w:pPr>
          <w:hyperlink w:anchor="_Toc1773827573">
            <w:r w:rsidR="17366C4A" w:rsidRPr="17366C4A">
              <w:rPr>
                <w:rStyle w:val="Hyperlink"/>
              </w:rPr>
              <w:t>4.4 Materialliste</w:t>
            </w:r>
            <w:r w:rsidR="00B06245">
              <w:tab/>
            </w:r>
            <w:r w:rsidR="00B06245">
              <w:fldChar w:fldCharType="begin"/>
            </w:r>
            <w:r w:rsidR="00B06245">
              <w:instrText>PAGEREF _Toc1773827573 \h</w:instrText>
            </w:r>
            <w:r w:rsidR="00B06245">
              <w:fldChar w:fldCharType="separate"/>
            </w:r>
            <w:r w:rsidR="00B74133">
              <w:rPr>
                <w:noProof/>
              </w:rPr>
              <w:t>27</w:t>
            </w:r>
            <w:r w:rsidR="00B06245">
              <w:fldChar w:fldCharType="end"/>
            </w:r>
          </w:hyperlink>
        </w:p>
        <w:p w14:paraId="6F48B37F" w14:textId="708552A9" w:rsidR="00B06245" w:rsidRDefault="001237B5" w:rsidP="17366C4A">
          <w:pPr>
            <w:pStyle w:val="Verzeichnis2"/>
            <w:tabs>
              <w:tab w:val="clear" w:pos="9062"/>
              <w:tab w:val="right" w:leader="dot" w:pos="9060"/>
            </w:tabs>
            <w:spacing w:after="160"/>
            <w:rPr>
              <w:rStyle w:val="Hyperlink"/>
            </w:rPr>
          </w:pPr>
          <w:hyperlink w:anchor="_Toc1020322889">
            <w:r w:rsidR="17366C4A" w:rsidRPr="17366C4A">
              <w:rPr>
                <w:rStyle w:val="Hyperlink"/>
              </w:rPr>
              <w:t>4.5Testkonzept</w:t>
            </w:r>
            <w:r w:rsidR="00B06245">
              <w:tab/>
            </w:r>
            <w:r w:rsidR="00B06245">
              <w:fldChar w:fldCharType="begin"/>
            </w:r>
            <w:r w:rsidR="00B06245">
              <w:instrText>PAGEREF _Toc1020322889 \h</w:instrText>
            </w:r>
            <w:r w:rsidR="00B06245">
              <w:fldChar w:fldCharType="separate"/>
            </w:r>
            <w:r w:rsidR="00B74133">
              <w:rPr>
                <w:noProof/>
              </w:rPr>
              <w:t>27</w:t>
            </w:r>
            <w:r w:rsidR="00B06245">
              <w:fldChar w:fldCharType="end"/>
            </w:r>
          </w:hyperlink>
        </w:p>
        <w:p w14:paraId="796E348C" w14:textId="1CE12506" w:rsidR="00B06245" w:rsidRDefault="001237B5" w:rsidP="17366C4A">
          <w:pPr>
            <w:pStyle w:val="Verzeichnis2"/>
            <w:tabs>
              <w:tab w:val="clear" w:pos="9062"/>
              <w:tab w:val="right" w:leader="dot" w:pos="9060"/>
            </w:tabs>
            <w:spacing w:after="160"/>
            <w:rPr>
              <w:rStyle w:val="Hyperlink"/>
            </w:rPr>
          </w:pPr>
          <w:hyperlink w:anchor="_Toc912988225">
            <w:r w:rsidR="17366C4A" w:rsidRPr="17366C4A">
              <w:rPr>
                <w:rStyle w:val="Hyperlink"/>
              </w:rPr>
              <w:t>4.6Testprotokoll</w:t>
            </w:r>
            <w:r w:rsidR="00B06245">
              <w:tab/>
            </w:r>
            <w:r w:rsidR="00B06245">
              <w:fldChar w:fldCharType="begin"/>
            </w:r>
            <w:r w:rsidR="00B06245">
              <w:instrText>PAGEREF _Toc912988225 \h</w:instrText>
            </w:r>
            <w:r w:rsidR="00B06245">
              <w:fldChar w:fldCharType="separate"/>
            </w:r>
            <w:r w:rsidR="00B74133">
              <w:rPr>
                <w:noProof/>
              </w:rPr>
              <w:t>29</w:t>
            </w:r>
            <w:r w:rsidR="00B06245">
              <w:fldChar w:fldCharType="end"/>
            </w:r>
          </w:hyperlink>
        </w:p>
        <w:p w14:paraId="1A7FF705" w14:textId="75A12CA8" w:rsidR="00B06245" w:rsidRDefault="001237B5" w:rsidP="17366C4A">
          <w:pPr>
            <w:pStyle w:val="Verzeichnis1"/>
            <w:tabs>
              <w:tab w:val="clear" w:pos="9062"/>
              <w:tab w:val="left" w:pos="435"/>
              <w:tab w:val="right" w:leader="dot" w:pos="9060"/>
            </w:tabs>
            <w:spacing w:after="160"/>
            <w:rPr>
              <w:rStyle w:val="Hyperlink"/>
            </w:rPr>
          </w:pPr>
          <w:hyperlink w:anchor="_Toc539074344">
            <w:r w:rsidR="17366C4A" w:rsidRPr="17366C4A">
              <w:rPr>
                <w:rStyle w:val="Hyperlink"/>
              </w:rPr>
              <w:t>5</w:t>
            </w:r>
            <w:r w:rsidR="00B06245">
              <w:tab/>
            </w:r>
            <w:r w:rsidR="17366C4A" w:rsidRPr="17366C4A">
              <w:rPr>
                <w:rStyle w:val="Hyperlink"/>
              </w:rPr>
              <w:t>Realisierungsphase</w:t>
            </w:r>
            <w:r w:rsidR="00B06245">
              <w:tab/>
            </w:r>
            <w:r w:rsidR="00B06245">
              <w:fldChar w:fldCharType="begin"/>
            </w:r>
            <w:r w:rsidR="00B06245">
              <w:instrText>PAGEREF _Toc539074344 \h</w:instrText>
            </w:r>
            <w:r w:rsidR="00B06245">
              <w:fldChar w:fldCharType="separate"/>
            </w:r>
            <w:r w:rsidR="00B74133">
              <w:t>29</w:t>
            </w:r>
            <w:r w:rsidR="00B06245">
              <w:fldChar w:fldCharType="end"/>
            </w:r>
          </w:hyperlink>
        </w:p>
        <w:p w14:paraId="44B85A67" w14:textId="4BDB404F" w:rsidR="00B06245" w:rsidRDefault="001237B5" w:rsidP="17366C4A">
          <w:pPr>
            <w:pStyle w:val="Verzeichnis2"/>
            <w:tabs>
              <w:tab w:val="clear" w:pos="9062"/>
              <w:tab w:val="left" w:pos="660"/>
              <w:tab w:val="right" w:leader="dot" w:pos="9060"/>
            </w:tabs>
            <w:spacing w:after="160"/>
            <w:rPr>
              <w:rStyle w:val="Hyperlink"/>
            </w:rPr>
          </w:pPr>
          <w:hyperlink w:anchor="_Toc430985992">
            <w:r w:rsidR="17366C4A" w:rsidRPr="17366C4A">
              <w:rPr>
                <w:rStyle w:val="Hyperlink"/>
              </w:rPr>
              <w:t>5.1</w:t>
            </w:r>
            <w:r w:rsidR="00B06245">
              <w:tab/>
            </w:r>
            <w:r w:rsidR="17366C4A" w:rsidRPr="17366C4A">
              <w:rPr>
                <w:rStyle w:val="Hyperlink"/>
              </w:rPr>
              <w:t>Entwicklung / Aufbau der Webseite</w:t>
            </w:r>
            <w:r w:rsidR="00B06245">
              <w:tab/>
            </w:r>
            <w:r w:rsidR="00B06245">
              <w:fldChar w:fldCharType="begin"/>
            </w:r>
            <w:r w:rsidR="00B06245">
              <w:instrText>PAGEREF _Toc430985992 \h</w:instrText>
            </w:r>
            <w:r w:rsidR="00B06245">
              <w:fldChar w:fldCharType="separate"/>
            </w:r>
            <w:r w:rsidR="00B74133">
              <w:rPr>
                <w:noProof/>
              </w:rPr>
              <w:t>29</w:t>
            </w:r>
            <w:r w:rsidR="00B06245">
              <w:fldChar w:fldCharType="end"/>
            </w:r>
          </w:hyperlink>
        </w:p>
        <w:p w14:paraId="2F8E8CA3" w14:textId="4CF1B509" w:rsidR="00B06245" w:rsidRDefault="001237B5" w:rsidP="17366C4A">
          <w:pPr>
            <w:pStyle w:val="Verzeichnis2"/>
            <w:tabs>
              <w:tab w:val="clear" w:pos="9062"/>
              <w:tab w:val="left" w:pos="660"/>
              <w:tab w:val="right" w:leader="dot" w:pos="9060"/>
            </w:tabs>
            <w:spacing w:after="160"/>
            <w:rPr>
              <w:rStyle w:val="Hyperlink"/>
            </w:rPr>
          </w:pPr>
          <w:hyperlink w:anchor="_Toc1105363900">
            <w:r w:rsidR="17366C4A" w:rsidRPr="17366C4A">
              <w:rPr>
                <w:rStyle w:val="Hyperlink"/>
              </w:rPr>
              <w:t>5.2</w:t>
            </w:r>
            <w:r w:rsidR="00B06245">
              <w:tab/>
            </w:r>
            <w:r w:rsidR="17366C4A" w:rsidRPr="17366C4A">
              <w:rPr>
                <w:rStyle w:val="Hyperlink"/>
              </w:rPr>
              <w:t>Administration</w:t>
            </w:r>
            <w:r w:rsidR="00B06245">
              <w:tab/>
            </w:r>
            <w:r w:rsidR="00B06245">
              <w:fldChar w:fldCharType="begin"/>
            </w:r>
            <w:r w:rsidR="00B06245">
              <w:instrText>PAGEREF _Toc1105363900 \h</w:instrText>
            </w:r>
            <w:r w:rsidR="00B06245">
              <w:fldChar w:fldCharType="separate"/>
            </w:r>
            <w:r w:rsidR="00B74133">
              <w:rPr>
                <w:noProof/>
              </w:rPr>
              <w:t>29</w:t>
            </w:r>
            <w:r w:rsidR="00B06245">
              <w:fldChar w:fldCharType="end"/>
            </w:r>
          </w:hyperlink>
        </w:p>
        <w:p w14:paraId="6703C425" w14:textId="70C69844" w:rsidR="00B06245" w:rsidRDefault="001237B5" w:rsidP="17366C4A">
          <w:pPr>
            <w:pStyle w:val="Verzeichnis2"/>
            <w:tabs>
              <w:tab w:val="clear" w:pos="9062"/>
              <w:tab w:val="left" w:pos="660"/>
              <w:tab w:val="right" w:leader="dot" w:pos="9060"/>
            </w:tabs>
            <w:spacing w:after="160"/>
            <w:rPr>
              <w:rStyle w:val="Hyperlink"/>
            </w:rPr>
          </w:pPr>
          <w:hyperlink w:anchor="_Toc1235132105">
            <w:r w:rsidR="17366C4A" w:rsidRPr="17366C4A">
              <w:rPr>
                <w:rStyle w:val="Hyperlink"/>
              </w:rPr>
              <w:t>5.3</w:t>
            </w:r>
            <w:r w:rsidR="00B06245">
              <w:tab/>
            </w:r>
            <w:r w:rsidR="17366C4A" w:rsidRPr="17366C4A">
              <w:rPr>
                <w:rStyle w:val="Hyperlink"/>
              </w:rPr>
              <w:t>Benutzerverwaltung</w:t>
            </w:r>
            <w:r w:rsidR="00B06245">
              <w:tab/>
            </w:r>
            <w:r w:rsidR="00B06245">
              <w:fldChar w:fldCharType="begin"/>
            </w:r>
            <w:r w:rsidR="00B06245">
              <w:instrText>PAGEREF _Toc1235132105 \h</w:instrText>
            </w:r>
            <w:r w:rsidR="00B06245">
              <w:fldChar w:fldCharType="separate"/>
            </w:r>
            <w:r w:rsidR="00B74133">
              <w:rPr>
                <w:noProof/>
              </w:rPr>
              <w:t>29</w:t>
            </w:r>
            <w:r w:rsidR="00B06245">
              <w:fldChar w:fldCharType="end"/>
            </w:r>
          </w:hyperlink>
        </w:p>
        <w:p w14:paraId="6F2C6C8C" w14:textId="73C4F657" w:rsidR="00B06245" w:rsidRDefault="001237B5" w:rsidP="17366C4A">
          <w:pPr>
            <w:pStyle w:val="Verzeichnis2"/>
            <w:tabs>
              <w:tab w:val="clear" w:pos="9062"/>
              <w:tab w:val="left" w:pos="660"/>
              <w:tab w:val="right" w:leader="dot" w:pos="9060"/>
            </w:tabs>
            <w:spacing w:after="160"/>
            <w:rPr>
              <w:rStyle w:val="Hyperlink"/>
            </w:rPr>
          </w:pPr>
          <w:hyperlink w:anchor="_Toc3192838">
            <w:r w:rsidR="17366C4A" w:rsidRPr="17366C4A">
              <w:rPr>
                <w:rStyle w:val="Hyperlink"/>
              </w:rPr>
              <w:t>5.4</w:t>
            </w:r>
            <w:r w:rsidR="00B06245">
              <w:tab/>
            </w:r>
            <w:r w:rsidR="17366C4A" w:rsidRPr="17366C4A">
              <w:rPr>
                <w:rStyle w:val="Hyperlink"/>
              </w:rPr>
              <w:t>Testen</w:t>
            </w:r>
            <w:r w:rsidR="00B06245">
              <w:tab/>
            </w:r>
            <w:r w:rsidR="00B06245">
              <w:fldChar w:fldCharType="begin"/>
            </w:r>
            <w:r w:rsidR="00B06245">
              <w:instrText>PAGEREF _Toc3192838 \h</w:instrText>
            </w:r>
            <w:r w:rsidR="00B06245">
              <w:fldChar w:fldCharType="separate"/>
            </w:r>
            <w:r w:rsidR="00B74133">
              <w:rPr>
                <w:noProof/>
              </w:rPr>
              <w:t>29</w:t>
            </w:r>
            <w:r w:rsidR="00B06245">
              <w:fldChar w:fldCharType="end"/>
            </w:r>
          </w:hyperlink>
        </w:p>
        <w:p w14:paraId="6473BAD4" w14:textId="26940BE7" w:rsidR="00B06245" w:rsidRDefault="001237B5" w:rsidP="17366C4A">
          <w:pPr>
            <w:pStyle w:val="Verzeichnis1"/>
            <w:tabs>
              <w:tab w:val="clear" w:pos="9062"/>
              <w:tab w:val="left" w:pos="435"/>
              <w:tab w:val="right" w:leader="dot" w:pos="9060"/>
            </w:tabs>
            <w:spacing w:after="160"/>
            <w:rPr>
              <w:rStyle w:val="Hyperlink"/>
            </w:rPr>
          </w:pPr>
          <w:hyperlink w:anchor="_Toc1126210779">
            <w:r w:rsidR="17366C4A" w:rsidRPr="17366C4A">
              <w:rPr>
                <w:rStyle w:val="Hyperlink"/>
              </w:rPr>
              <w:t>6</w:t>
            </w:r>
            <w:r w:rsidR="00B06245">
              <w:tab/>
            </w:r>
            <w:r w:rsidR="17366C4A" w:rsidRPr="17366C4A">
              <w:rPr>
                <w:rStyle w:val="Hyperlink"/>
              </w:rPr>
              <w:t>Einführungsphase</w:t>
            </w:r>
            <w:r w:rsidR="00B06245">
              <w:tab/>
            </w:r>
            <w:r w:rsidR="00B06245">
              <w:fldChar w:fldCharType="begin"/>
            </w:r>
            <w:r w:rsidR="00B06245">
              <w:instrText>PAGEREF _Toc1126210779 \h</w:instrText>
            </w:r>
            <w:r w:rsidR="00B06245">
              <w:fldChar w:fldCharType="separate"/>
            </w:r>
            <w:r w:rsidR="00B74133">
              <w:t>31</w:t>
            </w:r>
            <w:r w:rsidR="00B06245">
              <w:fldChar w:fldCharType="end"/>
            </w:r>
          </w:hyperlink>
        </w:p>
        <w:p w14:paraId="614D9803" w14:textId="51DB28BE" w:rsidR="00B06245" w:rsidRDefault="001237B5" w:rsidP="17366C4A">
          <w:pPr>
            <w:pStyle w:val="Verzeichnis2"/>
            <w:tabs>
              <w:tab w:val="clear" w:pos="9062"/>
              <w:tab w:val="left" w:pos="660"/>
              <w:tab w:val="right" w:leader="dot" w:pos="9060"/>
            </w:tabs>
            <w:spacing w:after="160"/>
            <w:rPr>
              <w:rStyle w:val="Hyperlink"/>
            </w:rPr>
          </w:pPr>
          <w:hyperlink w:anchor="_Toc460398963">
            <w:r w:rsidR="17366C4A" w:rsidRPr="17366C4A">
              <w:rPr>
                <w:rStyle w:val="Hyperlink"/>
              </w:rPr>
              <w:t>6.1</w:t>
            </w:r>
            <w:r w:rsidR="00B06245">
              <w:tab/>
            </w:r>
            <w:r w:rsidR="17366C4A" w:rsidRPr="17366C4A">
              <w:rPr>
                <w:rStyle w:val="Hyperlink"/>
              </w:rPr>
              <w:t>Präsentation</w:t>
            </w:r>
            <w:r w:rsidR="00B06245">
              <w:tab/>
            </w:r>
            <w:r w:rsidR="00B06245">
              <w:fldChar w:fldCharType="begin"/>
            </w:r>
            <w:r w:rsidR="00B06245">
              <w:instrText>PAGEREF _Toc460398963 \h</w:instrText>
            </w:r>
            <w:r w:rsidR="00B06245">
              <w:fldChar w:fldCharType="separate"/>
            </w:r>
            <w:r w:rsidR="00B74133">
              <w:rPr>
                <w:noProof/>
              </w:rPr>
              <w:t>31</w:t>
            </w:r>
            <w:r w:rsidR="00B06245">
              <w:fldChar w:fldCharType="end"/>
            </w:r>
          </w:hyperlink>
        </w:p>
        <w:p w14:paraId="0DD86BB1" w14:textId="07A6230D" w:rsidR="00B06245" w:rsidRDefault="001237B5" w:rsidP="17366C4A">
          <w:pPr>
            <w:pStyle w:val="Verzeichnis2"/>
            <w:tabs>
              <w:tab w:val="clear" w:pos="9062"/>
              <w:tab w:val="left" w:pos="660"/>
              <w:tab w:val="right" w:leader="dot" w:pos="9060"/>
            </w:tabs>
            <w:spacing w:after="160"/>
            <w:rPr>
              <w:rStyle w:val="Hyperlink"/>
            </w:rPr>
          </w:pPr>
          <w:hyperlink w:anchor="_Toc1275362327">
            <w:r w:rsidR="17366C4A" w:rsidRPr="17366C4A">
              <w:rPr>
                <w:rStyle w:val="Hyperlink"/>
              </w:rPr>
              <w:t>6.2</w:t>
            </w:r>
            <w:r w:rsidR="00B06245">
              <w:tab/>
            </w:r>
            <w:r w:rsidR="17366C4A" w:rsidRPr="17366C4A">
              <w:rPr>
                <w:rStyle w:val="Hyperlink"/>
              </w:rPr>
              <w:t>Schulung</w:t>
            </w:r>
            <w:r w:rsidR="00B06245">
              <w:tab/>
            </w:r>
            <w:r w:rsidR="00B06245">
              <w:fldChar w:fldCharType="begin"/>
            </w:r>
            <w:r w:rsidR="00B06245">
              <w:instrText>PAGEREF _Toc1275362327 \h</w:instrText>
            </w:r>
            <w:r w:rsidR="00B06245">
              <w:fldChar w:fldCharType="separate"/>
            </w:r>
            <w:r w:rsidR="00B74133">
              <w:rPr>
                <w:noProof/>
              </w:rPr>
              <w:t>31</w:t>
            </w:r>
            <w:r w:rsidR="00B06245">
              <w:fldChar w:fldCharType="end"/>
            </w:r>
          </w:hyperlink>
        </w:p>
        <w:p w14:paraId="78062BC3" w14:textId="64220A60" w:rsidR="00B06245" w:rsidRDefault="001237B5" w:rsidP="17366C4A">
          <w:pPr>
            <w:pStyle w:val="Verzeichnis2"/>
            <w:tabs>
              <w:tab w:val="clear" w:pos="9062"/>
              <w:tab w:val="left" w:pos="660"/>
              <w:tab w:val="right" w:leader="dot" w:pos="9060"/>
            </w:tabs>
            <w:spacing w:after="160"/>
            <w:rPr>
              <w:rStyle w:val="Hyperlink"/>
            </w:rPr>
          </w:pPr>
          <w:hyperlink w:anchor="_Toc631821083">
            <w:r w:rsidR="17366C4A" w:rsidRPr="17366C4A">
              <w:rPr>
                <w:rStyle w:val="Hyperlink"/>
              </w:rPr>
              <w:t>6.3</w:t>
            </w:r>
            <w:r w:rsidR="00B06245">
              <w:tab/>
            </w:r>
            <w:r w:rsidR="17366C4A" w:rsidRPr="17366C4A">
              <w:rPr>
                <w:rStyle w:val="Hyperlink"/>
              </w:rPr>
              <w:t>Abnahme und Einführung</w:t>
            </w:r>
            <w:r w:rsidR="00B06245">
              <w:tab/>
            </w:r>
            <w:r w:rsidR="00B06245">
              <w:fldChar w:fldCharType="begin"/>
            </w:r>
            <w:r w:rsidR="00B06245">
              <w:instrText>PAGEREF _Toc631821083 \h</w:instrText>
            </w:r>
            <w:r w:rsidR="00B06245">
              <w:fldChar w:fldCharType="separate"/>
            </w:r>
            <w:r w:rsidR="00B74133">
              <w:rPr>
                <w:noProof/>
              </w:rPr>
              <w:t>31</w:t>
            </w:r>
            <w:r w:rsidR="00B06245">
              <w:fldChar w:fldCharType="end"/>
            </w:r>
          </w:hyperlink>
        </w:p>
        <w:p w14:paraId="5EB2E4B2" w14:textId="390D563E" w:rsidR="00B06245" w:rsidRDefault="001237B5" w:rsidP="17366C4A">
          <w:pPr>
            <w:pStyle w:val="Verzeichnis1"/>
            <w:tabs>
              <w:tab w:val="clear" w:pos="9062"/>
              <w:tab w:val="left" w:pos="435"/>
              <w:tab w:val="right" w:leader="dot" w:pos="9060"/>
            </w:tabs>
            <w:spacing w:after="160"/>
            <w:rPr>
              <w:rStyle w:val="Hyperlink"/>
            </w:rPr>
          </w:pPr>
          <w:hyperlink w:anchor="_Toc651048831">
            <w:r w:rsidR="17366C4A" w:rsidRPr="17366C4A">
              <w:rPr>
                <w:rStyle w:val="Hyperlink"/>
              </w:rPr>
              <w:t>7</w:t>
            </w:r>
            <w:r w:rsidR="00B06245">
              <w:tab/>
            </w:r>
            <w:r w:rsidR="17366C4A" w:rsidRPr="17366C4A">
              <w:rPr>
                <w:rStyle w:val="Hyperlink"/>
              </w:rPr>
              <w:t>Arbeitsjournal / Pendenzen</w:t>
            </w:r>
            <w:r w:rsidR="00B06245">
              <w:tab/>
            </w:r>
            <w:r w:rsidR="00B06245">
              <w:fldChar w:fldCharType="begin"/>
            </w:r>
            <w:r w:rsidR="00B06245">
              <w:instrText>PAGEREF _Toc651048831 \h</w:instrText>
            </w:r>
            <w:r w:rsidR="00B06245">
              <w:fldChar w:fldCharType="separate"/>
            </w:r>
            <w:r w:rsidR="00B74133">
              <w:t>32</w:t>
            </w:r>
            <w:r w:rsidR="00B06245">
              <w:fldChar w:fldCharType="end"/>
            </w:r>
          </w:hyperlink>
        </w:p>
        <w:p w14:paraId="66A8AC35" w14:textId="089CC529" w:rsidR="00B06245" w:rsidRDefault="001237B5" w:rsidP="17366C4A">
          <w:pPr>
            <w:pStyle w:val="Verzeichnis1"/>
            <w:tabs>
              <w:tab w:val="clear" w:pos="9062"/>
              <w:tab w:val="left" w:pos="435"/>
              <w:tab w:val="right" w:leader="dot" w:pos="9060"/>
            </w:tabs>
            <w:spacing w:after="160"/>
            <w:rPr>
              <w:rStyle w:val="Hyperlink"/>
            </w:rPr>
          </w:pPr>
          <w:hyperlink w:anchor="_Toc940154331">
            <w:r w:rsidR="17366C4A" w:rsidRPr="17366C4A">
              <w:rPr>
                <w:rStyle w:val="Hyperlink"/>
              </w:rPr>
              <w:t>8</w:t>
            </w:r>
            <w:r w:rsidR="00B06245">
              <w:tab/>
            </w:r>
            <w:r w:rsidR="17366C4A" w:rsidRPr="17366C4A">
              <w:rPr>
                <w:rStyle w:val="Hyperlink"/>
              </w:rPr>
              <w:t>Reflexion</w:t>
            </w:r>
            <w:r w:rsidR="00B06245">
              <w:tab/>
            </w:r>
            <w:r w:rsidR="00B06245">
              <w:fldChar w:fldCharType="begin"/>
            </w:r>
            <w:r w:rsidR="00B06245">
              <w:instrText>PAGEREF _Toc940154331 \h</w:instrText>
            </w:r>
            <w:r w:rsidR="00B06245">
              <w:fldChar w:fldCharType="separate"/>
            </w:r>
            <w:r w:rsidR="00B74133">
              <w:t>34</w:t>
            </w:r>
            <w:r w:rsidR="00B06245">
              <w:fldChar w:fldCharType="end"/>
            </w:r>
          </w:hyperlink>
        </w:p>
        <w:p w14:paraId="1EA49991" w14:textId="38CD5036" w:rsidR="00B06245" w:rsidRDefault="001237B5" w:rsidP="17366C4A">
          <w:pPr>
            <w:pStyle w:val="Verzeichnis2"/>
            <w:tabs>
              <w:tab w:val="clear" w:pos="9062"/>
              <w:tab w:val="left" w:pos="660"/>
              <w:tab w:val="right" w:leader="dot" w:pos="9060"/>
            </w:tabs>
            <w:spacing w:after="160"/>
            <w:rPr>
              <w:rStyle w:val="Hyperlink"/>
            </w:rPr>
          </w:pPr>
          <w:hyperlink w:anchor="_Toc2112500040">
            <w:r w:rsidR="17366C4A" w:rsidRPr="17366C4A">
              <w:rPr>
                <w:rStyle w:val="Hyperlink"/>
              </w:rPr>
              <w:t>8.1</w:t>
            </w:r>
            <w:r w:rsidR="00B06245">
              <w:tab/>
            </w:r>
            <w:r w:rsidR="17366C4A" w:rsidRPr="17366C4A">
              <w:rPr>
                <w:rStyle w:val="Hyperlink"/>
              </w:rPr>
              <w:t>Projektmitglied 1: Funktion X</w:t>
            </w:r>
            <w:r w:rsidR="00B06245">
              <w:tab/>
            </w:r>
            <w:r w:rsidR="00B06245">
              <w:fldChar w:fldCharType="begin"/>
            </w:r>
            <w:r w:rsidR="00B06245">
              <w:instrText>PAGEREF _Toc2112500040 \h</w:instrText>
            </w:r>
            <w:r w:rsidR="00B06245">
              <w:fldChar w:fldCharType="separate"/>
            </w:r>
            <w:r w:rsidR="00B74133">
              <w:rPr>
                <w:noProof/>
              </w:rPr>
              <w:t>34</w:t>
            </w:r>
            <w:r w:rsidR="00B06245">
              <w:fldChar w:fldCharType="end"/>
            </w:r>
          </w:hyperlink>
        </w:p>
        <w:p w14:paraId="550316FD" w14:textId="67FDC295" w:rsidR="00B06245" w:rsidRDefault="001237B5" w:rsidP="17366C4A">
          <w:pPr>
            <w:pStyle w:val="Verzeichnis2"/>
            <w:tabs>
              <w:tab w:val="clear" w:pos="9062"/>
              <w:tab w:val="left" w:pos="660"/>
              <w:tab w:val="right" w:leader="dot" w:pos="9060"/>
            </w:tabs>
            <w:spacing w:after="160"/>
            <w:rPr>
              <w:rStyle w:val="Hyperlink"/>
            </w:rPr>
          </w:pPr>
          <w:hyperlink w:anchor="_Toc1632839625">
            <w:r w:rsidR="17366C4A" w:rsidRPr="17366C4A">
              <w:rPr>
                <w:rStyle w:val="Hyperlink"/>
              </w:rPr>
              <w:t>8.2</w:t>
            </w:r>
            <w:r w:rsidR="00B06245">
              <w:tab/>
            </w:r>
            <w:r w:rsidR="17366C4A" w:rsidRPr="17366C4A">
              <w:rPr>
                <w:rStyle w:val="Hyperlink"/>
              </w:rPr>
              <w:t>Projektmitglied 2</w:t>
            </w:r>
            <w:r w:rsidR="00B06245">
              <w:tab/>
            </w:r>
            <w:r w:rsidR="00B06245">
              <w:fldChar w:fldCharType="begin"/>
            </w:r>
            <w:r w:rsidR="00B06245">
              <w:instrText>PAGEREF _Toc1632839625 \h</w:instrText>
            </w:r>
            <w:r w:rsidR="00B06245">
              <w:fldChar w:fldCharType="separate"/>
            </w:r>
            <w:r w:rsidR="00B74133">
              <w:rPr>
                <w:noProof/>
              </w:rPr>
              <w:t>35</w:t>
            </w:r>
            <w:r w:rsidR="00B06245">
              <w:fldChar w:fldCharType="end"/>
            </w:r>
          </w:hyperlink>
        </w:p>
        <w:p w14:paraId="2451974F" w14:textId="6DEA9212" w:rsidR="00B06245" w:rsidRDefault="001237B5" w:rsidP="17366C4A">
          <w:pPr>
            <w:pStyle w:val="Verzeichnis2"/>
            <w:tabs>
              <w:tab w:val="clear" w:pos="9062"/>
              <w:tab w:val="left" w:pos="660"/>
              <w:tab w:val="right" w:leader="dot" w:pos="9060"/>
            </w:tabs>
            <w:spacing w:after="160"/>
            <w:rPr>
              <w:rStyle w:val="Hyperlink"/>
            </w:rPr>
          </w:pPr>
          <w:hyperlink w:anchor="_Toc896878697">
            <w:r w:rsidR="17366C4A" w:rsidRPr="17366C4A">
              <w:rPr>
                <w:rStyle w:val="Hyperlink"/>
              </w:rPr>
              <w:t>8.3</w:t>
            </w:r>
            <w:r w:rsidR="00B06245">
              <w:tab/>
            </w:r>
            <w:r w:rsidR="17366C4A" w:rsidRPr="17366C4A">
              <w:rPr>
                <w:rStyle w:val="Hyperlink"/>
              </w:rPr>
              <w:t>Projektmitglied 3</w:t>
            </w:r>
            <w:r w:rsidR="00B06245">
              <w:tab/>
            </w:r>
            <w:r w:rsidR="00B06245">
              <w:fldChar w:fldCharType="begin"/>
            </w:r>
            <w:r w:rsidR="00B06245">
              <w:instrText>PAGEREF _Toc896878697 \h</w:instrText>
            </w:r>
            <w:r w:rsidR="00B06245">
              <w:fldChar w:fldCharType="separate"/>
            </w:r>
            <w:r w:rsidR="00B74133">
              <w:rPr>
                <w:noProof/>
              </w:rPr>
              <w:t>35</w:t>
            </w:r>
            <w:r w:rsidR="00B06245">
              <w:fldChar w:fldCharType="end"/>
            </w:r>
          </w:hyperlink>
        </w:p>
        <w:p w14:paraId="4903074C" w14:textId="2C1A63F7" w:rsidR="00B06245" w:rsidRDefault="001237B5" w:rsidP="17366C4A">
          <w:pPr>
            <w:pStyle w:val="Verzeichnis2"/>
            <w:tabs>
              <w:tab w:val="clear" w:pos="9062"/>
              <w:tab w:val="left" w:pos="660"/>
              <w:tab w:val="right" w:leader="dot" w:pos="9060"/>
            </w:tabs>
            <w:spacing w:after="160"/>
            <w:rPr>
              <w:rStyle w:val="Hyperlink"/>
            </w:rPr>
          </w:pPr>
          <w:hyperlink w:anchor="_Toc1166023922">
            <w:r w:rsidR="17366C4A" w:rsidRPr="17366C4A">
              <w:rPr>
                <w:rStyle w:val="Hyperlink"/>
              </w:rPr>
              <w:t>8.4</w:t>
            </w:r>
            <w:r w:rsidR="00B06245">
              <w:tab/>
            </w:r>
            <w:r w:rsidR="17366C4A" w:rsidRPr="17366C4A">
              <w:rPr>
                <w:rStyle w:val="Hyperlink"/>
              </w:rPr>
              <w:t>Projektmitglied 4</w:t>
            </w:r>
            <w:r w:rsidR="00B06245">
              <w:tab/>
            </w:r>
            <w:r w:rsidR="00B06245">
              <w:fldChar w:fldCharType="begin"/>
            </w:r>
            <w:r w:rsidR="00B06245">
              <w:instrText>PAGEREF _Toc1166023922 \h</w:instrText>
            </w:r>
            <w:r w:rsidR="00B06245">
              <w:fldChar w:fldCharType="separate"/>
            </w:r>
            <w:r w:rsidR="00B74133">
              <w:rPr>
                <w:noProof/>
              </w:rPr>
              <w:t>35</w:t>
            </w:r>
            <w:r w:rsidR="00B06245">
              <w:fldChar w:fldCharType="end"/>
            </w:r>
          </w:hyperlink>
        </w:p>
        <w:p w14:paraId="11761220" w14:textId="56D7D085" w:rsidR="00B06245" w:rsidRDefault="001237B5" w:rsidP="17366C4A">
          <w:pPr>
            <w:pStyle w:val="Verzeichnis1"/>
            <w:tabs>
              <w:tab w:val="clear" w:pos="9062"/>
              <w:tab w:val="left" w:pos="435"/>
              <w:tab w:val="right" w:leader="dot" w:pos="9060"/>
            </w:tabs>
            <w:spacing w:after="160"/>
            <w:rPr>
              <w:rStyle w:val="Hyperlink"/>
            </w:rPr>
          </w:pPr>
          <w:hyperlink w:anchor="_Toc1737519980">
            <w:r w:rsidR="17366C4A" w:rsidRPr="17366C4A">
              <w:rPr>
                <w:rStyle w:val="Hyperlink"/>
              </w:rPr>
              <w:t>9</w:t>
            </w:r>
            <w:r w:rsidR="00B06245">
              <w:tab/>
            </w:r>
            <w:r w:rsidR="17366C4A" w:rsidRPr="17366C4A">
              <w:rPr>
                <w:rStyle w:val="Hyperlink"/>
              </w:rPr>
              <w:t>Anhang</w:t>
            </w:r>
            <w:r w:rsidR="00B06245">
              <w:tab/>
            </w:r>
            <w:r w:rsidR="00B06245">
              <w:fldChar w:fldCharType="begin"/>
            </w:r>
            <w:r w:rsidR="00B06245">
              <w:instrText>PAGEREF _Toc1737519980 \h</w:instrText>
            </w:r>
            <w:r w:rsidR="00B06245">
              <w:fldChar w:fldCharType="separate"/>
            </w:r>
            <w:r w:rsidR="00B74133">
              <w:t>36</w:t>
            </w:r>
            <w:r w:rsidR="00B06245">
              <w:fldChar w:fldCharType="end"/>
            </w:r>
          </w:hyperlink>
        </w:p>
        <w:p w14:paraId="2C168181" w14:textId="07B667D2" w:rsidR="00B06245" w:rsidRDefault="001237B5" w:rsidP="17366C4A">
          <w:pPr>
            <w:pStyle w:val="Verzeichnis2"/>
            <w:tabs>
              <w:tab w:val="clear" w:pos="9062"/>
              <w:tab w:val="left" w:pos="660"/>
              <w:tab w:val="right" w:leader="dot" w:pos="9060"/>
            </w:tabs>
            <w:spacing w:after="160"/>
            <w:rPr>
              <w:rStyle w:val="Hyperlink"/>
            </w:rPr>
          </w:pPr>
          <w:hyperlink w:anchor="_Toc1321335678">
            <w:r w:rsidR="17366C4A" w:rsidRPr="17366C4A">
              <w:rPr>
                <w:rStyle w:val="Hyperlink"/>
              </w:rPr>
              <w:t>9.1</w:t>
            </w:r>
            <w:r w:rsidR="00B06245">
              <w:tab/>
            </w:r>
            <w:r w:rsidR="17366C4A" w:rsidRPr="17366C4A">
              <w:rPr>
                <w:rStyle w:val="Hyperlink"/>
              </w:rPr>
              <w:t>Abbildungen</w:t>
            </w:r>
            <w:r w:rsidR="00B06245">
              <w:tab/>
            </w:r>
            <w:r w:rsidR="00B06245">
              <w:fldChar w:fldCharType="begin"/>
            </w:r>
            <w:r w:rsidR="00B06245">
              <w:instrText>PAGEREF _Toc1321335678 \h</w:instrText>
            </w:r>
            <w:r w:rsidR="00B06245">
              <w:fldChar w:fldCharType="separate"/>
            </w:r>
            <w:r w:rsidR="00B74133">
              <w:rPr>
                <w:noProof/>
              </w:rPr>
              <w:t>36</w:t>
            </w:r>
            <w:r w:rsidR="00B06245">
              <w:fldChar w:fldCharType="end"/>
            </w:r>
          </w:hyperlink>
        </w:p>
        <w:p w14:paraId="1E99B435" w14:textId="17EE24FE" w:rsidR="00B06245" w:rsidRDefault="001237B5" w:rsidP="17366C4A">
          <w:pPr>
            <w:pStyle w:val="Verzeichnis2"/>
            <w:tabs>
              <w:tab w:val="clear" w:pos="9062"/>
              <w:tab w:val="left" w:pos="660"/>
              <w:tab w:val="right" w:leader="dot" w:pos="9060"/>
            </w:tabs>
            <w:spacing w:after="160"/>
            <w:rPr>
              <w:rStyle w:val="Hyperlink"/>
            </w:rPr>
          </w:pPr>
          <w:hyperlink w:anchor="_Toc2108870486">
            <w:r w:rsidR="17366C4A" w:rsidRPr="17366C4A">
              <w:rPr>
                <w:rStyle w:val="Hyperlink"/>
              </w:rPr>
              <w:t>9.2</w:t>
            </w:r>
            <w:r w:rsidR="00B06245">
              <w:tab/>
            </w:r>
            <w:r w:rsidR="17366C4A" w:rsidRPr="17366C4A">
              <w:rPr>
                <w:rStyle w:val="Hyperlink"/>
              </w:rPr>
              <w:t>Quellenverzeichnis</w:t>
            </w:r>
            <w:r w:rsidR="00B06245">
              <w:tab/>
            </w:r>
            <w:r w:rsidR="00B06245">
              <w:fldChar w:fldCharType="begin"/>
            </w:r>
            <w:r w:rsidR="00B06245">
              <w:instrText>PAGEREF _Toc2108870486 \h</w:instrText>
            </w:r>
            <w:r w:rsidR="00B06245">
              <w:fldChar w:fldCharType="separate"/>
            </w:r>
            <w:r w:rsidR="00B74133">
              <w:rPr>
                <w:noProof/>
              </w:rPr>
              <w:t>36</w:t>
            </w:r>
            <w:r w:rsidR="00B06245">
              <w:fldChar w:fldCharType="end"/>
            </w:r>
          </w:hyperlink>
          <w:r w:rsidR="00B06245">
            <w:fldChar w:fldCharType="end"/>
          </w:r>
        </w:p>
      </w:sdtContent>
    </w:sdt>
    <w:p w14:paraId="184A4670" w14:textId="375EAC86" w:rsidR="00B06245" w:rsidRDefault="00B06245" w:rsidP="6C81CC10">
      <w:pPr>
        <w:pStyle w:val="Inhaltsverzeichnisberschrift"/>
        <w:spacing w:after="160"/>
      </w:pPr>
      <w:r>
        <w:br w:type="page"/>
      </w:r>
    </w:p>
    <w:p w14:paraId="747D043C" w14:textId="77777777" w:rsidR="007702DB" w:rsidRDefault="007702DB" w:rsidP="00D25B7A">
      <w:pPr>
        <w:pStyle w:val="Titel1"/>
      </w:pPr>
      <w:r>
        <w:lastRenderedPageBreak/>
        <w:t>Vorwort</w:t>
      </w:r>
    </w:p>
    <w:p w14:paraId="030724B3" w14:textId="77777777" w:rsidR="00D847E6" w:rsidRDefault="00D847E6">
      <w:pPr>
        <w:spacing w:after="160"/>
        <w:rPr>
          <w:rFonts w:asciiTheme="majorHAnsi" w:eastAsiaTheme="majorEastAsia" w:hAnsiTheme="majorHAnsi" w:cstheme="majorBidi"/>
          <w:b/>
          <w:color w:val="2E74B5" w:themeColor="accent1" w:themeShade="BF"/>
          <w:sz w:val="36"/>
          <w:szCs w:val="36"/>
          <w:lang w:val="de-DE" w:eastAsia="de-CH"/>
        </w:rPr>
      </w:pPr>
      <w:r>
        <w:br w:type="page"/>
      </w:r>
    </w:p>
    <w:p w14:paraId="5D8EE0EB" w14:textId="23E4290A" w:rsidR="46ADA6AE" w:rsidRDefault="46ADA6AE" w:rsidP="229EA3A3">
      <w:pPr>
        <w:pStyle w:val="Titel1"/>
      </w:pPr>
      <w:r>
        <w:lastRenderedPageBreak/>
        <w:t>Dokumentation</w:t>
      </w:r>
      <w:r w:rsidR="36C86486">
        <w:t xml:space="preserve"> </w:t>
      </w:r>
      <w:r w:rsidR="008C5A60">
        <w:t>"temperatursensoren-gibb.ch"</w:t>
      </w:r>
    </w:p>
    <w:p w14:paraId="0561A90D" w14:textId="6178DF3E" w:rsidR="5EAFCA32" w:rsidRPr="00B74133" w:rsidRDefault="00580A82" w:rsidP="25BF16EC">
      <w:pPr>
        <w:pStyle w:val="Text"/>
        <w:rPr>
          <w:rStyle w:val="Nr"/>
          <w:lang w:val="de-CH"/>
        </w:rPr>
      </w:pPr>
      <w:r>
        <w:t>Dies ist die Dokumentation der</w:t>
      </w:r>
      <w:r w:rsidR="008C5A60">
        <w:t xml:space="preserve"> Website "temperatursensoren-gibb.ch", entwickelt von Levyn Schneider mit Hilfe von David Meer</w:t>
      </w:r>
      <w:r>
        <w:t xml:space="preserve">. </w:t>
      </w:r>
      <w:r>
        <w:br/>
      </w:r>
      <w:r>
        <w:br/>
      </w:r>
      <w:r w:rsidR="00032F43" w:rsidRPr="00B74133">
        <w:rPr>
          <w:rStyle w:val="Nr"/>
          <w:lang w:val="de-CH"/>
        </w:rPr>
        <w:t>Website</w:t>
      </w:r>
    </w:p>
    <w:p w14:paraId="296AE28E" w14:textId="77777777" w:rsidR="00D847E6" w:rsidRDefault="00032F43" w:rsidP="00032F43">
      <w:pPr>
        <w:pStyle w:val="Text"/>
        <w:rPr>
          <w:rStyle w:val="Nr"/>
          <w:rFonts w:asciiTheme="minorHAnsi" w:hAnsiTheme="minorHAnsi" w:cstheme="minorBidi"/>
          <w:b w:val="0"/>
          <w:color w:val="auto"/>
          <w:lang w:val="de-CH"/>
        </w:rPr>
      </w:pPr>
      <w:r w:rsidRPr="00032F43">
        <w:rPr>
          <w:rStyle w:val="Nr"/>
          <w:rFonts w:asciiTheme="minorHAnsi" w:hAnsiTheme="minorHAnsi" w:cstheme="minorBidi"/>
          <w:b w:val="0"/>
          <w:color w:val="auto"/>
          <w:lang w:val="de-CH"/>
        </w:rPr>
        <w:t>Die</w:t>
      </w:r>
      <w:r>
        <w:rPr>
          <w:rStyle w:val="Nr"/>
          <w:rFonts w:asciiTheme="minorHAnsi" w:hAnsiTheme="minorHAnsi" w:cstheme="minorBidi"/>
          <w:b w:val="0"/>
          <w:color w:val="auto"/>
          <w:lang w:val="de-CH"/>
        </w:rPr>
        <w:t xml:space="preserve"> Website ist basierend auf Next.js und React.js</w:t>
      </w:r>
      <w:r w:rsidR="003D31DE">
        <w:rPr>
          <w:rStyle w:val="Nr"/>
          <w:rFonts w:asciiTheme="minorHAnsi" w:hAnsiTheme="minorHAnsi" w:cstheme="minorBidi"/>
          <w:b w:val="0"/>
          <w:color w:val="auto"/>
          <w:lang w:val="de-CH"/>
        </w:rPr>
        <w:t xml:space="preserve"> Framework. Auf der Hauptseite (Landingpage) </w:t>
      </w:r>
      <w:r w:rsidR="00102960">
        <w:rPr>
          <w:rStyle w:val="Nr"/>
          <w:rFonts w:asciiTheme="minorHAnsi" w:hAnsiTheme="minorHAnsi" w:cstheme="minorBidi"/>
          <w:b w:val="0"/>
          <w:color w:val="auto"/>
          <w:lang w:val="de-CH"/>
        </w:rPr>
        <w:t xml:space="preserve">werden alle Sensoren, welche aktuell im Einsatz sind aufgelistet. Dies funktioniert mithilfe der Datenbank, welche später erwähnt wird. </w:t>
      </w:r>
    </w:p>
    <w:p w14:paraId="1AC3A626" w14:textId="0A197E6D" w:rsidR="00032F43" w:rsidRPr="00032F43" w:rsidRDefault="005D3D5E" w:rsidP="00032F43">
      <w:pPr>
        <w:pStyle w:val="Text"/>
      </w:pPr>
      <w:r w:rsidRPr="005D3D5E">
        <w:rPr>
          <w:noProof/>
        </w:rPr>
        <w:drawing>
          <wp:inline distT="0" distB="0" distL="0" distR="0" wp14:anchorId="0F13DB24" wp14:editId="1B6CAE29">
            <wp:extent cx="3411962" cy="4359728"/>
            <wp:effectExtent l="0" t="0" r="4445" b="0"/>
            <wp:docPr id="1829873085" name="Grafik 1829873085"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3085" name="Grafik 1" descr="Ein Bild, das Text, Screenshot, Software, Computer enthält.&#10;&#10;Automatisch generierte Beschreibung"/>
                    <pic:cNvPicPr/>
                  </pic:nvPicPr>
                  <pic:blipFill>
                    <a:blip r:embed="rId12"/>
                    <a:stretch>
                      <a:fillRect/>
                    </a:stretch>
                  </pic:blipFill>
                  <pic:spPr>
                    <a:xfrm>
                      <a:off x="0" y="0"/>
                      <a:ext cx="3450503" cy="4408975"/>
                    </a:xfrm>
                    <a:prstGeom prst="rect">
                      <a:avLst/>
                    </a:prstGeom>
                  </pic:spPr>
                </pic:pic>
              </a:graphicData>
            </a:graphic>
          </wp:inline>
        </w:drawing>
      </w:r>
    </w:p>
    <w:p w14:paraId="3F233F10" w14:textId="1D8724AB" w:rsidR="2B10AD1B" w:rsidRDefault="00845F00" w:rsidP="2B10AD1B">
      <w:pPr>
        <w:pStyle w:val="Text"/>
      </w:pPr>
      <w:r w:rsidRPr="00845F00">
        <w:rPr>
          <w:noProof/>
        </w:rPr>
        <w:drawing>
          <wp:inline distT="0" distB="0" distL="0" distR="0" wp14:anchorId="649671B6" wp14:editId="41AF590C">
            <wp:extent cx="3411855" cy="2364455"/>
            <wp:effectExtent l="0" t="0" r="4445" b="0"/>
            <wp:docPr id="2041608446" name="Grafik 2041608446"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08446" name="Grafik 1" descr="Ein Bild, das Text, Screenshot, Software, Computer enthält.&#10;&#10;Automatisch generierte Beschreibung"/>
                    <pic:cNvPicPr/>
                  </pic:nvPicPr>
                  <pic:blipFill>
                    <a:blip r:embed="rId13"/>
                    <a:stretch>
                      <a:fillRect/>
                    </a:stretch>
                  </pic:blipFill>
                  <pic:spPr>
                    <a:xfrm>
                      <a:off x="0" y="0"/>
                      <a:ext cx="3452560" cy="2392664"/>
                    </a:xfrm>
                    <a:prstGeom prst="rect">
                      <a:avLst/>
                    </a:prstGeom>
                  </pic:spPr>
                </pic:pic>
              </a:graphicData>
            </a:graphic>
          </wp:inline>
        </w:drawing>
      </w:r>
    </w:p>
    <w:p w14:paraId="0B2BE9A9" w14:textId="30050CDA" w:rsidR="56F84432" w:rsidRDefault="00BD2B61" w:rsidP="56F84432">
      <w:pPr>
        <w:pStyle w:val="Text"/>
      </w:pPr>
      <w:r>
        <w:lastRenderedPageBreak/>
        <w:t xml:space="preserve">Auf den Einzelnen Räumen (Sensoren), wird die Temperatur und Feuchtigkeit </w:t>
      </w:r>
      <w:r w:rsidR="0004336D">
        <w:t xml:space="preserve">genauer angezeigt </w:t>
      </w:r>
      <w:r w:rsidR="00464CE9">
        <w:t xml:space="preserve">mit zusätzlichen Informationen, </w:t>
      </w:r>
      <w:r w:rsidR="0004336D">
        <w:t xml:space="preserve">wann </w:t>
      </w:r>
      <w:r w:rsidR="00464CE9">
        <w:t xml:space="preserve">z.B. </w:t>
      </w:r>
      <w:r w:rsidR="0004336D">
        <w:t>die letzte Messung stattgefunden hat.</w:t>
      </w:r>
    </w:p>
    <w:p w14:paraId="135BFEAB" w14:textId="715D70D5" w:rsidR="00335024" w:rsidRDefault="00335024" w:rsidP="56F84432">
      <w:pPr>
        <w:pStyle w:val="Text"/>
      </w:pPr>
      <w:r w:rsidRPr="00335024">
        <w:rPr>
          <w:noProof/>
        </w:rPr>
        <w:drawing>
          <wp:inline distT="0" distB="0" distL="0" distR="0" wp14:anchorId="28BEA240" wp14:editId="10145029">
            <wp:extent cx="3845379" cy="3287562"/>
            <wp:effectExtent l="0" t="0" r="3175" b="1905"/>
            <wp:docPr id="198127066" name="Grafik 198127066"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7066" name="Grafik 1" descr="Ein Bild, das Text, Screenshot, Software, Betriebssystem enthält.&#10;&#10;Automatisch generierte Beschreibung"/>
                    <pic:cNvPicPr/>
                  </pic:nvPicPr>
                  <pic:blipFill>
                    <a:blip r:embed="rId14"/>
                    <a:stretch>
                      <a:fillRect/>
                    </a:stretch>
                  </pic:blipFill>
                  <pic:spPr>
                    <a:xfrm>
                      <a:off x="0" y="0"/>
                      <a:ext cx="3898382" cy="3332877"/>
                    </a:xfrm>
                    <a:prstGeom prst="rect">
                      <a:avLst/>
                    </a:prstGeom>
                  </pic:spPr>
                </pic:pic>
              </a:graphicData>
            </a:graphic>
          </wp:inline>
        </w:drawing>
      </w:r>
    </w:p>
    <w:p w14:paraId="0B1D80AA" w14:textId="634DD5E8" w:rsidR="00335024" w:rsidRDefault="006609D8" w:rsidP="56F84432">
      <w:pPr>
        <w:pStyle w:val="Text"/>
      </w:pPr>
      <w:r w:rsidRPr="006609D8">
        <w:rPr>
          <w:noProof/>
        </w:rPr>
        <w:drawing>
          <wp:inline distT="0" distB="0" distL="0" distR="0" wp14:anchorId="3C1412E7" wp14:editId="6F411360">
            <wp:extent cx="3844925" cy="1358354"/>
            <wp:effectExtent l="0" t="0" r="3175" b="635"/>
            <wp:docPr id="242928213" name="Grafik 242928213"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28213" name="Grafik 1" descr="Ein Bild, das Text, Screenshot, Software, Multimedia-Software enthält.&#10;&#10;Automatisch generierte Beschreibung"/>
                    <pic:cNvPicPr/>
                  </pic:nvPicPr>
                  <pic:blipFill>
                    <a:blip r:embed="rId15"/>
                    <a:stretch>
                      <a:fillRect/>
                    </a:stretch>
                  </pic:blipFill>
                  <pic:spPr>
                    <a:xfrm>
                      <a:off x="0" y="0"/>
                      <a:ext cx="3890557" cy="1374475"/>
                    </a:xfrm>
                    <a:prstGeom prst="rect">
                      <a:avLst/>
                    </a:prstGeom>
                  </pic:spPr>
                </pic:pic>
              </a:graphicData>
            </a:graphic>
          </wp:inline>
        </w:drawing>
      </w:r>
    </w:p>
    <w:p w14:paraId="73D75BF3" w14:textId="5D4E36DB" w:rsidR="007702DB" w:rsidRDefault="006A6859" w:rsidP="0069329C">
      <w:pPr>
        <w:pStyle w:val="Text"/>
      </w:pPr>
      <w:r w:rsidRPr="006A6859">
        <w:rPr>
          <w:noProof/>
        </w:rPr>
        <w:lastRenderedPageBreak/>
        <w:drawing>
          <wp:inline distT="0" distB="0" distL="0" distR="0" wp14:anchorId="11B6CACE" wp14:editId="2C8F0EB0">
            <wp:extent cx="4451985" cy="8891905"/>
            <wp:effectExtent l="0" t="0" r="5715" b="0"/>
            <wp:docPr id="2074273012" name="Grafik 2074273012" descr="Ein Bild, das Text, Screensho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73012" name="Grafik 1" descr="Ein Bild, das Text, Screenshot, Karte Menü enthält.&#10;&#10;Automatisch generierte Beschreibung"/>
                    <pic:cNvPicPr/>
                  </pic:nvPicPr>
                  <pic:blipFill>
                    <a:blip r:embed="rId16"/>
                    <a:stretch>
                      <a:fillRect/>
                    </a:stretch>
                  </pic:blipFill>
                  <pic:spPr>
                    <a:xfrm>
                      <a:off x="0" y="0"/>
                      <a:ext cx="4451985" cy="8891905"/>
                    </a:xfrm>
                    <a:prstGeom prst="rect">
                      <a:avLst/>
                    </a:prstGeom>
                  </pic:spPr>
                </pic:pic>
              </a:graphicData>
            </a:graphic>
          </wp:inline>
        </w:drawing>
      </w:r>
    </w:p>
    <w:p w14:paraId="22DD583C" w14:textId="73FF538F" w:rsidR="004D43A3" w:rsidRDefault="00442F82" w:rsidP="0069329C">
      <w:pPr>
        <w:pStyle w:val="Text"/>
      </w:pPr>
      <w:r w:rsidRPr="00442F82">
        <w:lastRenderedPageBreak/>
        <w:drawing>
          <wp:inline distT="0" distB="0" distL="0" distR="0" wp14:anchorId="25358724" wp14:editId="64B19A65">
            <wp:extent cx="4442672" cy="8559539"/>
            <wp:effectExtent l="0" t="0" r="2540" b="635"/>
            <wp:docPr id="1991631696" name="Grafik 1991631696"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31696" name="Grafik 1" descr="Ein Bild, das Text, Screenshot, Software, Computer enthält.&#10;&#10;Automatisch generierte Beschreibung"/>
                    <pic:cNvPicPr/>
                  </pic:nvPicPr>
                  <pic:blipFill>
                    <a:blip r:embed="rId17"/>
                    <a:stretch>
                      <a:fillRect/>
                    </a:stretch>
                  </pic:blipFill>
                  <pic:spPr>
                    <a:xfrm>
                      <a:off x="0" y="0"/>
                      <a:ext cx="4454606" cy="8582531"/>
                    </a:xfrm>
                    <a:prstGeom prst="rect">
                      <a:avLst/>
                    </a:prstGeom>
                  </pic:spPr>
                </pic:pic>
              </a:graphicData>
            </a:graphic>
          </wp:inline>
        </w:drawing>
      </w:r>
    </w:p>
    <w:p w14:paraId="0D475520" w14:textId="0C02BA2E" w:rsidR="0069329C" w:rsidRDefault="0069329C" w:rsidP="0069329C">
      <w:pPr>
        <w:pStyle w:val="Text"/>
      </w:pPr>
      <w:r w:rsidRPr="0069329C">
        <w:rPr>
          <w:noProof/>
        </w:rPr>
        <w:lastRenderedPageBreak/>
        <w:drawing>
          <wp:inline distT="0" distB="0" distL="0" distR="0" wp14:anchorId="5FAD2D1B" wp14:editId="4EEBCCD6">
            <wp:extent cx="4457700" cy="2168903"/>
            <wp:effectExtent l="0" t="0" r="0" b="3175"/>
            <wp:docPr id="1851453204" name="Grafik 1851453204"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53204" name="Grafik 1" descr="Ein Bild, das Text, Screenshot, Software, Multimedia enthält.&#10;&#10;Automatisch generierte Beschreibung"/>
                    <pic:cNvPicPr/>
                  </pic:nvPicPr>
                  <pic:blipFill>
                    <a:blip r:embed="rId18"/>
                    <a:stretch>
                      <a:fillRect/>
                    </a:stretch>
                  </pic:blipFill>
                  <pic:spPr>
                    <a:xfrm>
                      <a:off x="0" y="0"/>
                      <a:ext cx="4530385" cy="2204268"/>
                    </a:xfrm>
                    <a:prstGeom prst="rect">
                      <a:avLst/>
                    </a:prstGeom>
                  </pic:spPr>
                </pic:pic>
              </a:graphicData>
            </a:graphic>
          </wp:inline>
        </w:drawing>
      </w:r>
    </w:p>
    <w:p w14:paraId="0B7D0E30" w14:textId="77777777" w:rsidR="006622EC" w:rsidRDefault="006622EC">
      <w:pPr>
        <w:spacing w:after="160"/>
      </w:pPr>
    </w:p>
    <w:p w14:paraId="7FCF14E9" w14:textId="77777777" w:rsidR="00DE4754" w:rsidRPr="00B74133" w:rsidRDefault="00DE4754">
      <w:pPr>
        <w:spacing w:after="160"/>
        <w:rPr>
          <w:rStyle w:val="Nr"/>
          <w:lang w:val="de-CH"/>
        </w:rPr>
      </w:pPr>
      <w:r w:rsidRPr="00B74133">
        <w:rPr>
          <w:rStyle w:val="Nr"/>
          <w:lang w:val="de-CH"/>
        </w:rPr>
        <w:t>Datenbank</w:t>
      </w:r>
    </w:p>
    <w:p w14:paraId="783023C7" w14:textId="605B8E2A" w:rsidR="0069361A" w:rsidRDefault="00DE4754" w:rsidP="00DE4754">
      <w:pPr>
        <w:pStyle w:val="Text"/>
        <w:rPr>
          <w:rStyle w:val="Nr"/>
          <w:rFonts w:asciiTheme="minorHAnsi" w:hAnsiTheme="minorHAnsi" w:cstheme="minorBidi"/>
          <w:b w:val="0"/>
          <w:color w:val="auto"/>
          <w:lang w:val="de-CH"/>
        </w:rPr>
      </w:pPr>
      <w:r>
        <w:rPr>
          <w:rStyle w:val="Nr"/>
          <w:rFonts w:asciiTheme="minorHAnsi" w:hAnsiTheme="minorHAnsi" w:cstheme="minorBidi"/>
          <w:b w:val="0"/>
          <w:color w:val="auto"/>
          <w:lang w:val="de-CH"/>
        </w:rPr>
        <w:t xml:space="preserve">Als Datenbank wurde wie beschlossen </w:t>
      </w:r>
      <w:proofErr w:type="spellStart"/>
      <w:r>
        <w:rPr>
          <w:rStyle w:val="Nr"/>
          <w:rFonts w:asciiTheme="minorHAnsi" w:hAnsiTheme="minorHAnsi" w:cstheme="minorBidi"/>
          <w:b w:val="0"/>
          <w:color w:val="auto"/>
          <w:lang w:val="de-CH"/>
        </w:rPr>
        <w:t>Supabase</w:t>
      </w:r>
      <w:proofErr w:type="spellEnd"/>
      <w:r>
        <w:rPr>
          <w:rStyle w:val="Nr"/>
          <w:rFonts w:asciiTheme="minorHAnsi" w:hAnsiTheme="minorHAnsi" w:cstheme="minorBidi"/>
          <w:b w:val="0"/>
          <w:color w:val="auto"/>
          <w:lang w:val="de-CH"/>
        </w:rPr>
        <w:t xml:space="preserve"> verwendet. </w:t>
      </w:r>
      <w:proofErr w:type="spellStart"/>
      <w:r>
        <w:rPr>
          <w:rStyle w:val="Nr"/>
          <w:rFonts w:asciiTheme="minorHAnsi" w:hAnsiTheme="minorHAnsi" w:cstheme="minorBidi"/>
          <w:b w:val="0"/>
          <w:color w:val="auto"/>
          <w:lang w:val="de-CH"/>
        </w:rPr>
        <w:t>Supabase</w:t>
      </w:r>
      <w:proofErr w:type="spellEnd"/>
      <w:r>
        <w:rPr>
          <w:rStyle w:val="Nr"/>
          <w:rFonts w:asciiTheme="minorHAnsi" w:hAnsiTheme="minorHAnsi" w:cstheme="minorBidi"/>
          <w:b w:val="0"/>
          <w:color w:val="auto"/>
          <w:lang w:val="de-CH"/>
        </w:rPr>
        <w:t xml:space="preserve"> ist eine JavaScript Datenbank welche einfache Funktionalität in Websites ermöglicht. </w:t>
      </w:r>
      <w:r w:rsidR="008A20E1">
        <w:rPr>
          <w:rStyle w:val="Nr"/>
          <w:rFonts w:asciiTheme="minorHAnsi" w:hAnsiTheme="minorHAnsi" w:cstheme="minorBidi"/>
          <w:b w:val="0"/>
          <w:color w:val="auto"/>
          <w:lang w:val="de-CH"/>
        </w:rPr>
        <w:t xml:space="preserve">Die </w:t>
      </w:r>
      <w:r w:rsidR="0062168F">
        <w:rPr>
          <w:rStyle w:val="Nr"/>
          <w:rFonts w:asciiTheme="minorHAnsi" w:hAnsiTheme="minorHAnsi" w:cstheme="minorBidi"/>
          <w:b w:val="0"/>
          <w:color w:val="auto"/>
          <w:lang w:val="de-CH"/>
        </w:rPr>
        <w:t>Datenbank</w:t>
      </w:r>
      <w:r w:rsidR="008A20E1">
        <w:rPr>
          <w:rStyle w:val="Nr"/>
          <w:rFonts w:asciiTheme="minorHAnsi" w:hAnsiTheme="minorHAnsi" w:cstheme="minorBidi"/>
          <w:b w:val="0"/>
          <w:color w:val="auto"/>
          <w:lang w:val="de-CH"/>
        </w:rPr>
        <w:t xml:space="preserve"> Struktur innerhalb der Datenbank ist mit </w:t>
      </w:r>
      <w:r w:rsidR="0069361A">
        <w:rPr>
          <w:rStyle w:val="Nr"/>
          <w:rFonts w:asciiTheme="minorHAnsi" w:hAnsiTheme="minorHAnsi" w:cstheme="minorBidi"/>
          <w:b w:val="0"/>
          <w:color w:val="auto"/>
          <w:lang w:val="de-CH"/>
        </w:rPr>
        <w:t>zwei</w:t>
      </w:r>
      <w:r w:rsidR="008A20E1">
        <w:rPr>
          <w:rStyle w:val="Nr"/>
          <w:rFonts w:asciiTheme="minorHAnsi" w:hAnsiTheme="minorHAnsi" w:cstheme="minorBidi"/>
          <w:b w:val="0"/>
          <w:color w:val="auto"/>
          <w:lang w:val="de-CH"/>
        </w:rPr>
        <w:t xml:space="preserve"> Tabellen aufgebaut: </w:t>
      </w:r>
      <w:proofErr w:type="spellStart"/>
      <w:r w:rsidR="000140F5">
        <w:rPr>
          <w:rStyle w:val="Nr"/>
          <w:rFonts w:asciiTheme="minorHAnsi" w:hAnsiTheme="minorHAnsi" w:cstheme="minorBidi"/>
          <w:b w:val="0"/>
          <w:color w:val="auto"/>
          <w:lang w:val="de-CH"/>
        </w:rPr>
        <w:t>rooms</w:t>
      </w:r>
      <w:proofErr w:type="spellEnd"/>
      <w:r w:rsidR="000140F5">
        <w:rPr>
          <w:rStyle w:val="Nr"/>
          <w:rFonts w:asciiTheme="minorHAnsi" w:hAnsiTheme="minorHAnsi" w:cstheme="minorBidi"/>
          <w:b w:val="0"/>
          <w:color w:val="auto"/>
          <w:lang w:val="de-CH"/>
        </w:rPr>
        <w:t xml:space="preserve"> und </w:t>
      </w:r>
      <w:proofErr w:type="spellStart"/>
      <w:r w:rsidR="0062168F">
        <w:rPr>
          <w:rStyle w:val="Nr"/>
          <w:rFonts w:asciiTheme="minorHAnsi" w:hAnsiTheme="minorHAnsi" w:cstheme="minorBidi"/>
          <w:b w:val="0"/>
          <w:color w:val="auto"/>
          <w:lang w:val="de-CH"/>
        </w:rPr>
        <w:t>data</w:t>
      </w:r>
      <w:proofErr w:type="spellEnd"/>
      <w:r w:rsidR="0069361A">
        <w:rPr>
          <w:rStyle w:val="Nr"/>
          <w:rFonts w:asciiTheme="minorHAnsi" w:hAnsiTheme="minorHAnsi" w:cstheme="minorBidi"/>
          <w:b w:val="0"/>
          <w:color w:val="auto"/>
          <w:lang w:val="de-CH"/>
        </w:rPr>
        <w:t>.</w:t>
      </w:r>
    </w:p>
    <w:p w14:paraId="58380809" w14:textId="77777777" w:rsidR="00AA3F1B" w:rsidRDefault="0069361A" w:rsidP="00DE4754">
      <w:pPr>
        <w:pStyle w:val="Text"/>
        <w:rPr>
          <w:rStyle w:val="Nr"/>
          <w:rFonts w:asciiTheme="minorHAnsi" w:hAnsiTheme="minorHAnsi" w:cstheme="minorBidi"/>
          <w:b w:val="0"/>
          <w:color w:val="auto"/>
          <w:lang w:val="de-CH"/>
        </w:rPr>
      </w:pPr>
      <w:r>
        <w:rPr>
          <w:rStyle w:val="Nr"/>
          <w:rFonts w:asciiTheme="minorHAnsi" w:hAnsiTheme="minorHAnsi" w:cstheme="minorBidi"/>
          <w:b w:val="0"/>
          <w:color w:val="auto"/>
          <w:lang w:val="de-CH"/>
        </w:rPr>
        <w:t>In der "</w:t>
      </w:r>
      <w:proofErr w:type="spellStart"/>
      <w:r>
        <w:rPr>
          <w:rStyle w:val="Nr"/>
          <w:rFonts w:asciiTheme="minorHAnsi" w:hAnsiTheme="minorHAnsi" w:cstheme="minorBidi"/>
          <w:b w:val="0"/>
          <w:color w:val="auto"/>
          <w:lang w:val="de-CH"/>
        </w:rPr>
        <w:t>rooms</w:t>
      </w:r>
      <w:proofErr w:type="spellEnd"/>
      <w:r>
        <w:rPr>
          <w:rStyle w:val="Nr"/>
          <w:rFonts w:asciiTheme="minorHAnsi" w:hAnsiTheme="minorHAnsi" w:cstheme="minorBidi"/>
          <w:b w:val="0"/>
          <w:color w:val="auto"/>
          <w:lang w:val="de-CH"/>
        </w:rPr>
        <w:t>" Tabelle werden alle Sensoren abgespeichert</w:t>
      </w:r>
      <w:r w:rsidR="00D842E9">
        <w:rPr>
          <w:rStyle w:val="Nr"/>
          <w:rFonts w:asciiTheme="minorHAnsi" w:hAnsiTheme="minorHAnsi" w:cstheme="minorBidi"/>
          <w:b w:val="0"/>
          <w:color w:val="auto"/>
          <w:lang w:val="de-CH"/>
        </w:rPr>
        <w:t xml:space="preserve"> mit de</w:t>
      </w:r>
      <w:r w:rsidR="007C3ADA">
        <w:rPr>
          <w:rStyle w:val="Nr"/>
          <w:rFonts w:asciiTheme="minorHAnsi" w:hAnsiTheme="minorHAnsi" w:cstheme="minorBidi"/>
          <w:b w:val="0"/>
          <w:color w:val="auto"/>
          <w:lang w:val="de-CH"/>
        </w:rPr>
        <w:t xml:space="preserve">m Namen </w:t>
      </w:r>
      <w:r w:rsidR="00A95383">
        <w:rPr>
          <w:rStyle w:val="Nr"/>
          <w:rFonts w:asciiTheme="minorHAnsi" w:hAnsiTheme="minorHAnsi" w:cstheme="minorBidi"/>
          <w:b w:val="0"/>
          <w:color w:val="auto"/>
          <w:lang w:val="de-CH"/>
        </w:rPr>
        <w:t>des Raums,</w:t>
      </w:r>
      <w:r w:rsidR="007C3ADA">
        <w:rPr>
          <w:rStyle w:val="Nr"/>
          <w:rFonts w:asciiTheme="minorHAnsi" w:hAnsiTheme="minorHAnsi" w:cstheme="minorBidi"/>
          <w:b w:val="0"/>
          <w:color w:val="auto"/>
          <w:lang w:val="de-CH"/>
        </w:rPr>
        <w:t xml:space="preserve"> welcher der Sensor sich befindet und welche Etage. </w:t>
      </w:r>
      <w:r w:rsidR="006E5B6D">
        <w:rPr>
          <w:rStyle w:val="Nr"/>
          <w:rFonts w:asciiTheme="minorHAnsi" w:hAnsiTheme="minorHAnsi" w:cstheme="minorBidi"/>
          <w:b w:val="0"/>
          <w:color w:val="auto"/>
          <w:lang w:val="de-CH"/>
        </w:rPr>
        <w:t xml:space="preserve">Die Website benutzt wie vielleicht schon bemerkt die einzelnen Namen der Sensoren / </w:t>
      </w:r>
      <w:r w:rsidR="00A95383">
        <w:rPr>
          <w:rStyle w:val="Nr"/>
          <w:rFonts w:asciiTheme="minorHAnsi" w:hAnsiTheme="minorHAnsi" w:cstheme="minorBidi"/>
          <w:b w:val="0"/>
          <w:color w:val="auto"/>
          <w:lang w:val="de-CH"/>
        </w:rPr>
        <w:t>Räume,</w:t>
      </w:r>
      <w:r w:rsidR="006E5B6D">
        <w:rPr>
          <w:rStyle w:val="Nr"/>
          <w:rFonts w:asciiTheme="minorHAnsi" w:hAnsiTheme="minorHAnsi" w:cstheme="minorBidi"/>
          <w:b w:val="0"/>
          <w:color w:val="auto"/>
          <w:lang w:val="de-CH"/>
        </w:rPr>
        <w:t xml:space="preserve"> </w:t>
      </w:r>
      <w:r w:rsidR="00A95383">
        <w:rPr>
          <w:rStyle w:val="Nr"/>
          <w:rFonts w:asciiTheme="minorHAnsi" w:hAnsiTheme="minorHAnsi" w:cstheme="minorBidi"/>
          <w:b w:val="0"/>
          <w:color w:val="auto"/>
          <w:lang w:val="de-CH"/>
        </w:rPr>
        <w:t>um zu validieren, dass der Link z.B. /raum/ie-ie215 korrekt ist.</w:t>
      </w:r>
      <w:r w:rsidRPr="00DE4754">
        <w:rPr>
          <w:rStyle w:val="Nr"/>
          <w:rFonts w:asciiTheme="minorHAnsi" w:hAnsiTheme="minorHAnsi" w:cstheme="minorBidi"/>
          <w:b w:val="0"/>
          <w:color w:val="auto"/>
          <w:lang w:val="de-CH"/>
        </w:rPr>
        <w:t xml:space="preserve"> </w:t>
      </w:r>
    </w:p>
    <w:p w14:paraId="1D3E34E3" w14:textId="77777777" w:rsidR="00AA3F1B" w:rsidRDefault="00AA3F1B" w:rsidP="00DE4754">
      <w:pPr>
        <w:pStyle w:val="Text"/>
        <w:rPr>
          <w:rStyle w:val="Nr"/>
          <w:rFonts w:asciiTheme="minorHAnsi" w:hAnsiTheme="minorHAnsi" w:cstheme="minorBidi"/>
          <w:b w:val="0"/>
          <w:color w:val="auto"/>
          <w:lang w:val="de-CH"/>
        </w:rPr>
      </w:pPr>
      <w:r w:rsidRPr="00AA3F1B">
        <w:rPr>
          <w:rStyle w:val="Nr"/>
          <w:rFonts w:asciiTheme="minorHAnsi" w:hAnsiTheme="minorHAnsi" w:cstheme="minorBidi"/>
          <w:b w:val="0"/>
          <w:noProof/>
          <w:color w:val="auto"/>
          <w:lang w:val="de-CH"/>
        </w:rPr>
        <w:drawing>
          <wp:inline distT="0" distB="0" distL="0" distR="0" wp14:anchorId="530B9526" wp14:editId="0568E5BD">
            <wp:extent cx="5760720" cy="883920"/>
            <wp:effectExtent l="0" t="0" r="5080" b="5080"/>
            <wp:docPr id="1055735017" name="Grafik 1055735017" descr="Ein Bild, das Text,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35017" name="Grafik 1" descr="Ein Bild, das Text, Screenshot, Schwarz enthält.&#10;&#10;Automatisch generierte Beschreibung"/>
                    <pic:cNvPicPr/>
                  </pic:nvPicPr>
                  <pic:blipFill>
                    <a:blip r:embed="rId19"/>
                    <a:stretch>
                      <a:fillRect/>
                    </a:stretch>
                  </pic:blipFill>
                  <pic:spPr>
                    <a:xfrm>
                      <a:off x="0" y="0"/>
                      <a:ext cx="5760720" cy="883920"/>
                    </a:xfrm>
                    <a:prstGeom prst="rect">
                      <a:avLst/>
                    </a:prstGeom>
                  </pic:spPr>
                </pic:pic>
              </a:graphicData>
            </a:graphic>
          </wp:inline>
        </w:drawing>
      </w:r>
    </w:p>
    <w:p w14:paraId="551DBF23" w14:textId="00ADA3A4" w:rsidR="00A85590" w:rsidRDefault="00AA3F1B" w:rsidP="00DE4754">
      <w:pPr>
        <w:pStyle w:val="Text"/>
        <w:rPr>
          <w:rStyle w:val="Nr"/>
          <w:rFonts w:asciiTheme="minorHAnsi" w:hAnsiTheme="minorHAnsi" w:cstheme="minorBidi"/>
          <w:b w:val="0"/>
          <w:color w:val="auto"/>
          <w:lang w:val="de-CH"/>
        </w:rPr>
      </w:pPr>
      <w:r>
        <w:rPr>
          <w:rStyle w:val="Nr"/>
          <w:rFonts w:asciiTheme="minorHAnsi" w:hAnsiTheme="minorHAnsi" w:cstheme="minorBidi"/>
          <w:b w:val="0"/>
          <w:color w:val="auto"/>
          <w:lang w:val="de-CH"/>
        </w:rPr>
        <w:t>In der "</w:t>
      </w:r>
      <w:proofErr w:type="spellStart"/>
      <w:r>
        <w:rPr>
          <w:rStyle w:val="Nr"/>
          <w:rFonts w:asciiTheme="minorHAnsi" w:hAnsiTheme="minorHAnsi" w:cstheme="minorBidi"/>
          <w:b w:val="0"/>
          <w:color w:val="auto"/>
          <w:lang w:val="de-CH"/>
        </w:rPr>
        <w:t>data</w:t>
      </w:r>
      <w:proofErr w:type="spellEnd"/>
      <w:r>
        <w:rPr>
          <w:rStyle w:val="Nr"/>
          <w:rFonts w:asciiTheme="minorHAnsi" w:hAnsiTheme="minorHAnsi" w:cstheme="minorBidi"/>
          <w:b w:val="0"/>
          <w:color w:val="auto"/>
          <w:lang w:val="de-CH"/>
        </w:rPr>
        <w:t xml:space="preserve">" Tabelle werden alle Messungen der einzelnen Sensoren gespeichert. Die Sensoren </w:t>
      </w:r>
      <w:r w:rsidR="0065034F">
        <w:rPr>
          <w:rStyle w:val="Nr"/>
          <w:rFonts w:asciiTheme="minorHAnsi" w:hAnsiTheme="minorHAnsi" w:cstheme="minorBidi"/>
          <w:b w:val="0"/>
          <w:color w:val="auto"/>
          <w:lang w:val="de-CH"/>
        </w:rPr>
        <w:t>messen</w:t>
      </w:r>
      <w:r>
        <w:rPr>
          <w:rStyle w:val="Nr"/>
          <w:rFonts w:asciiTheme="minorHAnsi" w:hAnsiTheme="minorHAnsi" w:cstheme="minorBidi"/>
          <w:b w:val="0"/>
          <w:color w:val="auto"/>
          <w:lang w:val="de-CH"/>
        </w:rPr>
        <w:t xml:space="preserve"> </w:t>
      </w:r>
      <w:r w:rsidR="0065034F">
        <w:rPr>
          <w:rStyle w:val="Nr"/>
          <w:rFonts w:asciiTheme="minorHAnsi" w:hAnsiTheme="minorHAnsi" w:cstheme="minorBidi"/>
          <w:b w:val="0"/>
          <w:color w:val="auto"/>
          <w:lang w:val="de-CH"/>
        </w:rPr>
        <w:t>jede Halbestunde</w:t>
      </w:r>
      <w:r w:rsidR="00ED1142">
        <w:rPr>
          <w:rStyle w:val="Nr"/>
          <w:rFonts w:asciiTheme="minorHAnsi" w:hAnsiTheme="minorHAnsi" w:cstheme="minorBidi"/>
          <w:b w:val="0"/>
          <w:color w:val="auto"/>
          <w:lang w:val="de-CH"/>
        </w:rPr>
        <w:t>.</w:t>
      </w:r>
      <w:r w:rsidR="0065034F">
        <w:rPr>
          <w:rStyle w:val="Nr"/>
          <w:rFonts w:asciiTheme="minorHAnsi" w:hAnsiTheme="minorHAnsi" w:cstheme="minorBidi"/>
          <w:b w:val="0"/>
          <w:color w:val="auto"/>
          <w:lang w:val="de-CH"/>
        </w:rPr>
        <w:t xml:space="preserve"> </w:t>
      </w:r>
      <w:r w:rsidR="00ED1142">
        <w:rPr>
          <w:rStyle w:val="Nr"/>
          <w:rFonts w:asciiTheme="minorHAnsi" w:hAnsiTheme="minorHAnsi" w:cstheme="minorBidi"/>
          <w:b w:val="0"/>
          <w:color w:val="auto"/>
          <w:lang w:val="de-CH"/>
        </w:rPr>
        <w:t>D</w:t>
      </w:r>
      <w:r w:rsidR="0065034F">
        <w:rPr>
          <w:rStyle w:val="Nr"/>
          <w:rFonts w:asciiTheme="minorHAnsi" w:hAnsiTheme="minorHAnsi" w:cstheme="minorBidi"/>
          <w:b w:val="0"/>
          <w:color w:val="auto"/>
          <w:lang w:val="de-CH"/>
        </w:rPr>
        <w:t>a es aktuell zwei Sensoren gibt</w:t>
      </w:r>
      <w:r w:rsidR="00AF729A">
        <w:rPr>
          <w:rStyle w:val="Nr"/>
          <w:rFonts w:asciiTheme="minorHAnsi" w:hAnsiTheme="minorHAnsi" w:cstheme="minorBidi"/>
          <w:b w:val="0"/>
          <w:color w:val="auto"/>
          <w:lang w:val="de-CH"/>
        </w:rPr>
        <w:t xml:space="preserve"> und die Messungen 7 </w:t>
      </w:r>
      <w:r w:rsidR="00C94B60">
        <w:rPr>
          <w:rStyle w:val="Nr"/>
          <w:rFonts w:asciiTheme="minorHAnsi" w:hAnsiTheme="minorHAnsi" w:cstheme="minorBidi"/>
          <w:b w:val="0"/>
          <w:color w:val="auto"/>
          <w:lang w:val="de-CH"/>
        </w:rPr>
        <w:t>tagelang</w:t>
      </w:r>
      <w:r w:rsidR="00AF729A">
        <w:rPr>
          <w:rStyle w:val="Nr"/>
          <w:rFonts w:asciiTheme="minorHAnsi" w:hAnsiTheme="minorHAnsi" w:cstheme="minorBidi"/>
          <w:b w:val="0"/>
          <w:color w:val="auto"/>
          <w:lang w:val="de-CH"/>
        </w:rPr>
        <w:t xml:space="preserve"> bleiben, gibt es gut mal bis zu </w:t>
      </w:r>
      <w:r w:rsidR="00EC2CFF">
        <w:rPr>
          <w:rStyle w:val="Nr"/>
          <w:rFonts w:asciiTheme="minorHAnsi" w:hAnsiTheme="minorHAnsi" w:cstheme="minorBidi"/>
          <w:b w:val="0"/>
          <w:color w:val="auto"/>
          <w:lang w:val="de-CH"/>
        </w:rPr>
        <w:t xml:space="preserve">672 </w:t>
      </w:r>
      <w:r w:rsidR="00C94B60">
        <w:rPr>
          <w:rStyle w:val="Nr"/>
          <w:rFonts w:asciiTheme="minorHAnsi" w:hAnsiTheme="minorHAnsi" w:cstheme="minorBidi"/>
          <w:b w:val="0"/>
          <w:color w:val="auto"/>
          <w:lang w:val="de-CH"/>
        </w:rPr>
        <w:t xml:space="preserve">einzelne </w:t>
      </w:r>
      <w:r w:rsidR="00EC2CFF">
        <w:rPr>
          <w:rStyle w:val="Nr"/>
          <w:rFonts w:asciiTheme="minorHAnsi" w:hAnsiTheme="minorHAnsi" w:cstheme="minorBidi"/>
          <w:b w:val="0"/>
          <w:color w:val="auto"/>
          <w:lang w:val="de-CH"/>
        </w:rPr>
        <w:t xml:space="preserve">Messungen in der Tabelle. </w:t>
      </w:r>
      <w:r w:rsidR="00EC2CFF">
        <w:rPr>
          <w:rStyle w:val="Nr"/>
          <w:rFonts w:asciiTheme="minorHAnsi" w:hAnsiTheme="minorHAnsi" w:cstheme="minorBidi"/>
          <w:b w:val="0"/>
          <w:color w:val="auto"/>
          <w:lang w:val="de-CH"/>
        </w:rPr>
        <w:br/>
      </w:r>
      <w:r w:rsidR="00EC2CFF">
        <w:rPr>
          <w:rStyle w:val="Nr"/>
          <w:rFonts w:asciiTheme="minorHAnsi" w:hAnsiTheme="minorHAnsi" w:cstheme="minorBidi"/>
          <w:b w:val="0"/>
          <w:color w:val="auto"/>
          <w:lang w:val="de-CH"/>
        </w:rPr>
        <w:br/>
        <w:t xml:space="preserve">Die Tabelle ist aufgebaut mit folgenden Attributen: </w:t>
      </w:r>
      <w:proofErr w:type="spellStart"/>
      <w:r w:rsidR="00EC2CFF">
        <w:rPr>
          <w:rStyle w:val="Nr"/>
          <w:rFonts w:asciiTheme="minorHAnsi" w:hAnsiTheme="minorHAnsi" w:cstheme="minorBidi"/>
          <w:b w:val="0"/>
          <w:color w:val="auto"/>
          <w:lang w:val="de-CH"/>
        </w:rPr>
        <w:t>timestamp</w:t>
      </w:r>
      <w:proofErr w:type="spellEnd"/>
      <w:r w:rsidR="00EC2CFF">
        <w:rPr>
          <w:rStyle w:val="Nr"/>
          <w:rFonts w:asciiTheme="minorHAnsi" w:hAnsiTheme="minorHAnsi" w:cstheme="minorBidi"/>
          <w:b w:val="0"/>
          <w:color w:val="auto"/>
          <w:lang w:val="de-CH"/>
        </w:rPr>
        <w:t xml:space="preserve">, </w:t>
      </w:r>
      <w:proofErr w:type="spellStart"/>
      <w:r w:rsidR="00EC2CFF">
        <w:rPr>
          <w:rStyle w:val="Nr"/>
          <w:rFonts w:asciiTheme="minorHAnsi" w:hAnsiTheme="minorHAnsi" w:cstheme="minorBidi"/>
          <w:b w:val="0"/>
          <w:color w:val="auto"/>
          <w:lang w:val="de-CH"/>
        </w:rPr>
        <w:t>room_id</w:t>
      </w:r>
      <w:proofErr w:type="spellEnd"/>
      <w:r w:rsidR="00EC2CFF">
        <w:rPr>
          <w:rStyle w:val="Nr"/>
          <w:rFonts w:asciiTheme="minorHAnsi" w:hAnsiTheme="minorHAnsi" w:cstheme="minorBidi"/>
          <w:b w:val="0"/>
          <w:color w:val="auto"/>
          <w:lang w:val="de-CH"/>
        </w:rPr>
        <w:t xml:space="preserve">, </w:t>
      </w:r>
      <w:proofErr w:type="spellStart"/>
      <w:r w:rsidR="00EC2CFF">
        <w:rPr>
          <w:rStyle w:val="Nr"/>
          <w:rFonts w:asciiTheme="minorHAnsi" w:hAnsiTheme="minorHAnsi" w:cstheme="minorBidi"/>
          <w:b w:val="0"/>
          <w:color w:val="auto"/>
          <w:lang w:val="de-CH"/>
        </w:rPr>
        <w:t>temperature</w:t>
      </w:r>
      <w:proofErr w:type="spellEnd"/>
      <w:r w:rsidR="00EC2CFF">
        <w:rPr>
          <w:rStyle w:val="Nr"/>
          <w:rFonts w:asciiTheme="minorHAnsi" w:hAnsiTheme="minorHAnsi" w:cstheme="minorBidi"/>
          <w:b w:val="0"/>
          <w:color w:val="auto"/>
          <w:lang w:val="de-CH"/>
        </w:rPr>
        <w:t xml:space="preserve"> und </w:t>
      </w:r>
      <w:proofErr w:type="spellStart"/>
      <w:r w:rsidR="00EC2CFF">
        <w:rPr>
          <w:rStyle w:val="Nr"/>
          <w:rFonts w:asciiTheme="minorHAnsi" w:hAnsiTheme="minorHAnsi" w:cstheme="minorBidi"/>
          <w:b w:val="0"/>
          <w:color w:val="auto"/>
          <w:lang w:val="de-CH"/>
        </w:rPr>
        <w:t>humidity</w:t>
      </w:r>
      <w:proofErr w:type="spellEnd"/>
      <w:r w:rsidR="00EC2CFF">
        <w:rPr>
          <w:rStyle w:val="Nr"/>
          <w:rFonts w:asciiTheme="minorHAnsi" w:hAnsiTheme="minorHAnsi" w:cstheme="minorBidi"/>
          <w:b w:val="0"/>
          <w:color w:val="auto"/>
          <w:lang w:val="de-CH"/>
        </w:rPr>
        <w:t xml:space="preserve">. </w:t>
      </w:r>
      <w:proofErr w:type="spellStart"/>
      <w:r w:rsidR="00EC2CFF">
        <w:rPr>
          <w:rStyle w:val="Nr"/>
          <w:rFonts w:asciiTheme="minorHAnsi" w:hAnsiTheme="minorHAnsi" w:cstheme="minorBidi"/>
          <w:b w:val="0"/>
          <w:color w:val="auto"/>
          <w:lang w:val="de-CH"/>
        </w:rPr>
        <w:t>Timestamp</w:t>
      </w:r>
      <w:proofErr w:type="spellEnd"/>
      <w:r w:rsidR="00EC2CFF">
        <w:rPr>
          <w:rStyle w:val="Nr"/>
          <w:rFonts w:asciiTheme="minorHAnsi" w:hAnsiTheme="minorHAnsi" w:cstheme="minorBidi"/>
          <w:b w:val="0"/>
          <w:color w:val="auto"/>
          <w:lang w:val="de-CH"/>
        </w:rPr>
        <w:t xml:space="preserve"> wird </w:t>
      </w:r>
      <w:r w:rsidR="005A06A8">
        <w:rPr>
          <w:rStyle w:val="Nr"/>
          <w:rFonts w:asciiTheme="minorHAnsi" w:hAnsiTheme="minorHAnsi" w:cstheme="minorBidi"/>
          <w:b w:val="0"/>
          <w:color w:val="auto"/>
          <w:lang w:val="de-CH"/>
        </w:rPr>
        <w:t>genutzt,</w:t>
      </w:r>
      <w:r w:rsidR="00EC2CFF">
        <w:rPr>
          <w:rStyle w:val="Nr"/>
          <w:rFonts w:asciiTheme="minorHAnsi" w:hAnsiTheme="minorHAnsi" w:cstheme="minorBidi"/>
          <w:b w:val="0"/>
          <w:color w:val="auto"/>
          <w:lang w:val="de-CH"/>
        </w:rPr>
        <w:t xml:space="preserve"> um zu </w:t>
      </w:r>
      <w:r w:rsidR="008C27CA">
        <w:rPr>
          <w:rStyle w:val="Nr"/>
          <w:rFonts w:asciiTheme="minorHAnsi" w:hAnsiTheme="minorHAnsi" w:cstheme="minorBidi"/>
          <w:b w:val="0"/>
          <w:color w:val="auto"/>
          <w:lang w:val="de-CH"/>
        </w:rPr>
        <w:t>speichern,</w:t>
      </w:r>
      <w:r w:rsidR="005A06A8">
        <w:rPr>
          <w:rStyle w:val="Nr"/>
          <w:rFonts w:asciiTheme="minorHAnsi" w:hAnsiTheme="minorHAnsi" w:cstheme="minorBidi"/>
          <w:b w:val="0"/>
          <w:color w:val="auto"/>
          <w:lang w:val="de-CH"/>
        </w:rPr>
        <w:t xml:space="preserve"> wann die Messung stattgefunden hat.</w:t>
      </w:r>
      <w:r w:rsidR="005A06A8">
        <w:rPr>
          <w:rStyle w:val="Nr"/>
          <w:rFonts w:asciiTheme="minorHAnsi" w:hAnsiTheme="minorHAnsi" w:cstheme="minorBidi"/>
          <w:b w:val="0"/>
          <w:color w:val="auto"/>
          <w:lang w:val="de-CH"/>
        </w:rPr>
        <w:br/>
      </w:r>
      <w:proofErr w:type="spellStart"/>
      <w:r w:rsidR="005A06A8">
        <w:rPr>
          <w:rStyle w:val="Nr"/>
          <w:rFonts w:asciiTheme="minorHAnsi" w:hAnsiTheme="minorHAnsi" w:cstheme="minorBidi"/>
          <w:b w:val="0"/>
          <w:color w:val="auto"/>
          <w:lang w:val="de-CH"/>
        </w:rPr>
        <w:t>room_id</w:t>
      </w:r>
      <w:proofErr w:type="spellEnd"/>
      <w:r w:rsidR="005A06A8">
        <w:rPr>
          <w:rStyle w:val="Nr"/>
          <w:rFonts w:asciiTheme="minorHAnsi" w:hAnsiTheme="minorHAnsi" w:cstheme="minorBidi"/>
          <w:b w:val="0"/>
          <w:color w:val="auto"/>
          <w:lang w:val="de-CH"/>
        </w:rPr>
        <w:t xml:space="preserve"> wird als Fremdschlüssel verwendet um zum </w:t>
      </w:r>
      <w:r w:rsidR="007D342F">
        <w:rPr>
          <w:rStyle w:val="Nr"/>
          <w:rFonts w:asciiTheme="minorHAnsi" w:hAnsiTheme="minorHAnsi" w:cstheme="minorBidi"/>
          <w:b w:val="0"/>
          <w:color w:val="auto"/>
          <w:lang w:val="de-CH"/>
        </w:rPr>
        <w:t xml:space="preserve">Sensor / Raum zu verlinken. Dann </w:t>
      </w:r>
      <w:proofErr w:type="spellStart"/>
      <w:r w:rsidR="007D342F">
        <w:rPr>
          <w:rStyle w:val="Nr"/>
          <w:rFonts w:asciiTheme="minorHAnsi" w:hAnsiTheme="minorHAnsi" w:cstheme="minorBidi"/>
          <w:b w:val="0"/>
          <w:color w:val="auto"/>
          <w:lang w:val="de-CH"/>
        </w:rPr>
        <w:t>temperature</w:t>
      </w:r>
      <w:proofErr w:type="spellEnd"/>
      <w:r w:rsidR="007D342F">
        <w:rPr>
          <w:rStyle w:val="Nr"/>
          <w:rFonts w:asciiTheme="minorHAnsi" w:hAnsiTheme="minorHAnsi" w:cstheme="minorBidi"/>
          <w:b w:val="0"/>
          <w:color w:val="auto"/>
          <w:lang w:val="de-CH"/>
        </w:rPr>
        <w:t xml:space="preserve"> und </w:t>
      </w:r>
      <w:proofErr w:type="spellStart"/>
      <w:r w:rsidR="007D342F">
        <w:rPr>
          <w:rStyle w:val="Nr"/>
          <w:rFonts w:asciiTheme="minorHAnsi" w:hAnsiTheme="minorHAnsi" w:cstheme="minorBidi"/>
          <w:b w:val="0"/>
          <w:color w:val="auto"/>
          <w:lang w:val="de-CH"/>
        </w:rPr>
        <w:t>humidity</w:t>
      </w:r>
      <w:proofErr w:type="spellEnd"/>
      <w:r w:rsidR="007D342F">
        <w:rPr>
          <w:rStyle w:val="Nr"/>
          <w:rFonts w:asciiTheme="minorHAnsi" w:hAnsiTheme="minorHAnsi" w:cstheme="minorBidi"/>
          <w:b w:val="0"/>
          <w:color w:val="auto"/>
          <w:lang w:val="de-CH"/>
        </w:rPr>
        <w:t xml:space="preserve"> sind die eigentlichen Messdaten</w:t>
      </w:r>
      <w:r w:rsidR="008C27CA">
        <w:rPr>
          <w:rStyle w:val="Nr"/>
          <w:rFonts w:asciiTheme="minorHAnsi" w:hAnsiTheme="minorHAnsi" w:cstheme="minorBidi"/>
          <w:b w:val="0"/>
          <w:color w:val="auto"/>
          <w:lang w:val="de-CH"/>
        </w:rPr>
        <w:t xml:space="preserve"> des Sensors</w:t>
      </w:r>
      <w:r w:rsidR="007D342F">
        <w:rPr>
          <w:rStyle w:val="Nr"/>
          <w:rFonts w:asciiTheme="minorHAnsi" w:hAnsiTheme="minorHAnsi" w:cstheme="minorBidi"/>
          <w:b w:val="0"/>
          <w:color w:val="auto"/>
          <w:lang w:val="de-CH"/>
        </w:rPr>
        <w:t>.</w:t>
      </w:r>
    </w:p>
    <w:p w14:paraId="2C01CF1E" w14:textId="77777777" w:rsidR="00A6097F" w:rsidRDefault="00A6097F" w:rsidP="00DE4754">
      <w:pPr>
        <w:pStyle w:val="Text"/>
        <w:rPr>
          <w:rStyle w:val="Nr"/>
          <w:rFonts w:asciiTheme="minorHAnsi" w:hAnsiTheme="minorHAnsi" w:cstheme="minorBidi"/>
          <w:b w:val="0"/>
          <w:color w:val="auto"/>
          <w:lang w:val="de-CH"/>
        </w:rPr>
      </w:pPr>
      <w:r w:rsidRPr="00A6097F">
        <w:rPr>
          <w:rStyle w:val="Nr"/>
          <w:rFonts w:asciiTheme="minorHAnsi" w:hAnsiTheme="minorHAnsi" w:cstheme="minorBidi"/>
          <w:b w:val="0"/>
          <w:noProof/>
          <w:color w:val="auto"/>
          <w:lang w:val="de-CH"/>
        </w:rPr>
        <w:drawing>
          <wp:inline distT="0" distB="0" distL="0" distR="0" wp14:anchorId="7D405F62" wp14:editId="50F70E36">
            <wp:extent cx="5012872" cy="2069910"/>
            <wp:effectExtent l="0" t="0" r="3810" b="635"/>
            <wp:docPr id="2014962565" name="Grafik 2014962565"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62565" name="Grafik 1" descr="Ein Bild, das Text, Screenshot enthält.&#10;&#10;Automatisch generierte Beschreibung"/>
                    <pic:cNvPicPr/>
                  </pic:nvPicPr>
                  <pic:blipFill>
                    <a:blip r:embed="rId20"/>
                    <a:stretch>
                      <a:fillRect/>
                    </a:stretch>
                  </pic:blipFill>
                  <pic:spPr>
                    <a:xfrm>
                      <a:off x="0" y="0"/>
                      <a:ext cx="5061870" cy="2090142"/>
                    </a:xfrm>
                    <a:prstGeom prst="rect">
                      <a:avLst/>
                    </a:prstGeom>
                  </pic:spPr>
                </pic:pic>
              </a:graphicData>
            </a:graphic>
          </wp:inline>
        </w:drawing>
      </w:r>
    </w:p>
    <w:p w14:paraId="32190B69" w14:textId="77777777" w:rsidR="00A6097F" w:rsidRPr="00B74133" w:rsidRDefault="00A6097F" w:rsidP="00DE4754">
      <w:pPr>
        <w:pStyle w:val="Text"/>
        <w:rPr>
          <w:rStyle w:val="Nr"/>
          <w:lang w:val="de-CH"/>
        </w:rPr>
      </w:pPr>
      <w:r w:rsidRPr="00B74133">
        <w:rPr>
          <w:rStyle w:val="Nr"/>
          <w:lang w:val="de-CH"/>
        </w:rPr>
        <w:lastRenderedPageBreak/>
        <w:t>Raspberry Pi</w:t>
      </w:r>
    </w:p>
    <w:p w14:paraId="1FFFDBBC" w14:textId="6D924D2A" w:rsidR="004E2AE3" w:rsidRDefault="00A6097F" w:rsidP="00A6097F">
      <w:pPr>
        <w:pStyle w:val="Text"/>
        <w:rPr>
          <w:rStyle w:val="Nr"/>
          <w:rFonts w:asciiTheme="minorHAnsi" w:hAnsiTheme="minorHAnsi" w:cstheme="minorBidi"/>
          <w:b w:val="0"/>
          <w:color w:val="auto"/>
          <w:lang w:val="de-CH"/>
        </w:rPr>
      </w:pPr>
      <w:r w:rsidRPr="00A6097F">
        <w:rPr>
          <w:rStyle w:val="Nr"/>
          <w:rFonts w:asciiTheme="minorHAnsi" w:hAnsiTheme="minorHAnsi" w:cstheme="minorBidi"/>
          <w:b w:val="0"/>
          <w:color w:val="auto"/>
          <w:lang w:val="de-CH"/>
        </w:rPr>
        <w:t>D</w:t>
      </w:r>
      <w:r>
        <w:rPr>
          <w:rStyle w:val="Nr"/>
          <w:rFonts w:asciiTheme="minorHAnsi" w:hAnsiTheme="minorHAnsi" w:cstheme="minorBidi"/>
          <w:b w:val="0"/>
          <w:color w:val="auto"/>
          <w:lang w:val="de-CH"/>
        </w:rPr>
        <w:t>as Raspberry Pi</w:t>
      </w:r>
      <w:r w:rsidR="00865A9C">
        <w:rPr>
          <w:rStyle w:val="Nr"/>
          <w:rFonts w:asciiTheme="minorHAnsi" w:hAnsiTheme="minorHAnsi" w:cstheme="minorBidi"/>
          <w:b w:val="0"/>
          <w:color w:val="auto"/>
          <w:lang w:val="de-CH"/>
        </w:rPr>
        <w:t xml:space="preserve"> hat die Funktion den Sensoren jede Halbestunde </w:t>
      </w:r>
      <w:r w:rsidR="00CD3DA6">
        <w:rPr>
          <w:rStyle w:val="Nr"/>
          <w:rFonts w:asciiTheme="minorHAnsi" w:hAnsiTheme="minorHAnsi" w:cstheme="minorBidi"/>
          <w:b w:val="0"/>
          <w:color w:val="auto"/>
          <w:lang w:val="de-CH"/>
        </w:rPr>
        <w:t xml:space="preserve">eine Anfrage zu senden für die Temperatur und </w:t>
      </w:r>
      <w:r w:rsidR="006A654C">
        <w:rPr>
          <w:rStyle w:val="Nr"/>
          <w:rFonts w:asciiTheme="minorHAnsi" w:hAnsiTheme="minorHAnsi" w:cstheme="minorBidi"/>
          <w:b w:val="0"/>
          <w:color w:val="auto"/>
          <w:lang w:val="de-CH"/>
        </w:rPr>
        <w:t>Luftfeuchtigkeit</w:t>
      </w:r>
      <w:r w:rsidR="009F1E81">
        <w:rPr>
          <w:rStyle w:val="Nr"/>
          <w:rFonts w:asciiTheme="minorHAnsi" w:hAnsiTheme="minorHAnsi" w:cstheme="minorBidi"/>
          <w:b w:val="0"/>
          <w:color w:val="auto"/>
          <w:lang w:val="de-CH"/>
        </w:rPr>
        <w:t xml:space="preserve">. Das Raspberry Pi ist auf einem einfachen Linux Distro </w:t>
      </w:r>
      <w:r w:rsidR="008D3860">
        <w:rPr>
          <w:rStyle w:val="Nr"/>
          <w:rFonts w:asciiTheme="minorHAnsi" w:hAnsiTheme="minorHAnsi" w:cstheme="minorBidi"/>
          <w:b w:val="0"/>
          <w:color w:val="auto"/>
          <w:lang w:val="de-CH"/>
        </w:rPr>
        <w:t xml:space="preserve">konfiguriert mit einem Python File welche ununterbrochen läuft. Um </w:t>
      </w:r>
      <w:r w:rsidR="00C002E0">
        <w:rPr>
          <w:rStyle w:val="Nr"/>
          <w:rFonts w:asciiTheme="minorHAnsi" w:hAnsiTheme="minorHAnsi" w:cstheme="minorBidi"/>
          <w:b w:val="0"/>
          <w:color w:val="auto"/>
          <w:lang w:val="de-CH"/>
        </w:rPr>
        <w:t>dem RPI</w:t>
      </w:r>
      <w:r w:rsidR="00250939">
        <w:rPr>
          <w:rStyle w:val="Nr"/>
          <w:rFonts w:asciiTheme="minorHAnsi" w:hAnsiTheme="minorHAnsi" w:cstheme="minorBidi"/>
          <w:b w:val="0"/>
          <w:color w:val="auto"/>
          <w:lang w:val="de-CH"/>
        </w:rPr>
        <w:t xml:space="preserve">, </w:t>
      </w:r>
      <w:r w:rsidR="00C002E0">
        <w:rPr>
          <w:rStyle w:val="Nr"/>
          <w:rFonts w:asciiTheme="minorHAnsi" w:hAnsiTheme="minorHAnsi" w:cstheme="minorBidi"/>
          <w:b w:val="0"/>
          <w:color w:val="auto"/>
          <w:lang w:val="de-CH"/>
        </w:rPr>
        <w:t>Selbstständigkeit</w:t>
      </w:r>
      <w:r w:rsidR="00C05BFE">
        <w:rPr>
          <w:rStyle w:val="Nr"/>
          <w:rFonts w:asciiTheme="minorHAnsi" w:hAnsiTheme="minorHAnsi" w:cstheme="minorBidi"/>
          <w:b w:val="0"/>
          <w:color w:val="auto"/>
          <w:lang w:val="de-CH"/>
        </w:rPr>
        <w:t xml:space="preserve"> zu </w:t>
      </w:r>
      <w:r w:rsidR="00C002E0">
        <w:rPr>
          <w:rStyle w:val="Nr"/>
          <w:rFonts w:asciiTheme="minorHAnsi" w:hAnsiTheme="minorHAnsi" w:cstheme="minorBidi"/>
          <w:b w:val="0"/>
          <w:color w:val="auto"/>
          <w:lang w:val="de-CH"/>
        </w:rPr>
        <w:t>vergeben,</w:t>
      </w:r>
      <w:r w:rsidR="00C05BFE">
        <w:rPr>
          <w:rStyle w:val="Nr"/>
          <w:rFonts w:asciiTheme="minorHAnsi" w:hAnsiTheme="minorHAnsi" w:cstheme="minorBidi"/>
          <w:b w:val="0"/>
          <w:color w:val="auto"/>
          <w:lang w:val="de-CH"/>
        </w:rPr>
        <w:t xml:space="preserve"> wird das Python File sofort nach Start </w:t>
      </w:r>
      <w:r w:rsidR="00C002E0">
        <w:rPr>
          <w:rStyle w:val="Nr"/>
          <w:rFonts w:asciiTheme="minorHAnsi" w:hAnsiTheme="minorHAnsi" w:cstheme="minorBidi"/>
          <w:b w:val="0"/>
          <w:color w:val="auto"/>
          <w:lang w:val="de-CH"/>
        </w:rPr>
        <w:t xml:space="preserve">ausgeführt, somit muss man das File nicht </w:t>
      </w:r>
      <w:r w:rsidR="00250939">
        <w:rPr>
          <w:rStyle w:val="Nr"/>
          <w:rFonts w:asciiTheme="minorHAnsi" w:hAnsiTheme="minorHAnsi" w:cstheme="minorBidi"/>
          <w:b w:val="0"/>
          <w:color w:val="auto"/>
          <w:lang w:val="de-CH"/>
        </w:rPr>
        <w:t>selbst</w:t>
      </w:r>
      <w:r w:rsidR="00C002E0">
        <w:rPr>
          <w:rStyle w:val="Nr"/>
          <w:rFonts w:asciiTheme="minorHAnsi" w:hAnsiTheme="minorHAnsi" w:cstheme="minorBidi"/>
          <w:b w:val="0"/>
          <w:color w:val="auto"/>
          <w:lang w:val="de-CH"/>
        </w:rPr>
        <w:t xml:space="preserve"> starten.</w:t>
      </w:r>
      <w:r w:rsidR="00250939">
        <w:rPr>
          <w:rStyle w:val="Nr"/>
          <w:rFonts w:asciiTheme="minorHAnsi" w:hAnsiTheme="minorHAnsi" w:cstheme="minorBidi"/>
          <w:b w:val="0"/>
          <w:color w:val="auto"/>
          <w:lang w:val="de-CH"/>
        </w:rPr>
        <w:t xml:space="preserve"> </w:t>
      </w:r>
    </w:p>
    <w:p w14:paraId="3DB74483" w14:textId="77777777" w:rsidR="00C93503" w:rsidRDefault="004E2AE3" w:rsidP="00A6097F">
      <w:pPr>
        <w:pStyle w:val="Text"/>
        <w:rPr>
          <w:rStyle w:val="Nr"/>
          <w:rFonts w:asciiTheme="minorHAnsi" w:hAnsiTheme="minorHAnsi" w:cstheme="minorBidi"/>
          <w:b w:val="0"/>
          <w:color w:val="auto"/>
          <w:lang w:val="de-CH"/>
        </w:rPr>
      </w:pPr>
      <w:r>
        <w:rPr>
          <w:rStyle w:val="Nr"/>
          <w:rFonts w:asciiTheme="minorHAnsi" w:hAnsiTheme="minorHAnsi" w:cstheme="minorBidi"/>
          <w:b w:val="0"/>
          <w:color w:val="auto"/>
          <w:lang w:val="de-CH"/>
        </w:rPr>
        <w:t xml:space="preserve">Das Python File </w:t>
      </w:r>
      <w:r w:rsidR="00064C8C">
        <w:rPr>
          <w:rStyle w:val="Nr"/>
          <w:rFonts w:asciiTheme="minorHAnsi" w:hAnsiTheme="minorHAnsi" w:cstheme="minorBidi"/>
          <w:b w:val="0"/>
          <w:color w:val="auto"/>
          <w:lang w:val="de-CH"/>
        </w:rPr>
        <w:t xml:space="preserve">wurde speziell so entwickelt, dass es jede Halbestunde in der </w:t>
      </w:r>
      <w:r w:rsidR="00CA4042">
        <w:rPr>
          <w:rStyle w:val="Nr"/>
          <w:rFonts w:asciiTheme="minorHAnsi" w:hAnsiTheme="minorHAnsi" w:cstheme="minorBidi"/>
          <w:b w:val="0"/>
          <w:color w:val="auto"/>
          <w:lang w:val="de-CH"/>
        </w:rPr>
        <w:t xml:space="preserve">"echten Zeit" ausführt und nicht, ab dann wann der RPI gestartet wurde, resp. das File. </w:t>
      </w:r>
      <w:r w:rsidR="00754CED">
        <w:rPr>
          <w:rStyle w:val="Nr"/>
          <w:rFonts w:asciiTheme="minorHAnsi" w:hAnsiTheme="minorHAnsi" w:cstheme="minorBidi"/>
          <w:b w:val="0"/>
          <w:color w:val="auto"/>
          <w:lang w:val="de-CH"/>
        </w:rPr>
        <w:t xml:space="preserve">Das Python File reguliert auch das Löschen der Daten nach 7 Tagen in der Datenbank. </w:t>
      </w:r>
    </w:p>
    <w:p w14:paraId="3D01A5C9" w14:textId="77777777" w:rsidR="004E6497" w:rsidRDefault="004E6497" w:rsidP="00A6097F">
      <w:pPr>
        <w:pStyle w:val="Text"/>
        <w:rPr>
          <w:rStyle w:val="Nr"/>
          <w:rFonts w:asciiTheme="minorHAnsi" w:hAnsiTheme="minorHAnsi" w:cstheme="minorBidi"/>
          <w:b w:val="0"/>
          <w:color w:val="auto"/>
          <w:lang w:val="de-CH"/>
        </w:rPr>
      </w:pPr>
      <w:r w:rsidRPr="004E6497">
        <w:rPr>
          <w:rStyle w:val="Nr"/>
          <w:rFonts w:asciiTheme="minorHAnsi" w:hAnsiTheme="minorHAnsi" w:cstheme="minorBidi"/>
          <w:b w:val="0"/>
          <w:noProof/>
          <w:color w:val="auto"/>
          <w:lang w:val="de-CH"/>
        </w:rPr>
        <w:drawing>
          <wp:inline distT="0" distB="0" distL="0" distR="0" wp14:anchorId="67C78DA5" wp14:editId="61A9A310">
            <wp:extent cx="5760720" cy="3260090"/>
            <wp:effectExtent l="0" t="0" r="5080" b="3810"/>
            <wp:docPr id="834013849" name="Grafik 834013849"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13849" name="Grafik 1" descr="Ein Bild, das Text, Screenshot, Software, Multimedia-Software enthält.&#10;&#10;Automatisch generierte Beschreibung"/>
                    <pic:cNvPicPr/>
                  </pic:nvPicPr>
                  <pic:blipFill>
                    <a:blip r:embed="rId21"/>
                    <a:stretch>
                      <a:fillRect/>
                    </a:stretch>
                  </pic:blipFill>
                  <pic:spPr>
                    <a:xfrm>
                      <a:off x="0" y="0"/>
                      <a:ext cx="5760720" cy="3260090"/>
                    </a:xfrm>
                    <a:prstGeom prst="rect">
                      <a:avLst/>
                    </a:prstGeom>
                  </pic:spPr>
                </pic:pic>
              </a:graphicData>
            </a:graphic>
          </wp:inline>
        </w:drawing>
      </w:r>
    </w:p>
    <w:p w14:paraId="373B9569" w14:textId="77777777" w:rsidR="00DF4DCD" w:rsidRDefault="00DF4DCD" w:rsidP="00A6097F">
      <w:pPr>
        <w:pStyle w:val="Text"/>
        <w:rPr>
          <w:rStyle w:val="Nr"/>
          <w:rFonts w:asciiTheme="minorHAnsi" w:hAnsiTheme="minorHAnsi" w:cstheme="minorBidi"/>
          <w:b w:val="0"/>
          <w:color w:val="auto"/>
          <w:lang w:val="de-CH"/>
        </w:rPr>
      </w:pPr>
      <w:r w:rsidRPr="00DF4DCD">
        <w:rPr>
          <w:rStyle w:val="Nr"/>
          <w:rFonts w:asciiTheme="minorHAnsi" w:hAnsiTheme="minorHAnsi" w:cstheme="minorBidi"/>
          <w:b w:val="0"/>
          <w:noProof/>
          <w:color w:val="auto"/>
          <w:lang w:val="de-CH"/>
        </w:rPr>
        <w:drawing>
          <wp:inline distT="0" distB="0" distL="0" distR="0" wp14:anchorId="7F342478" wp14:editId="6789F13F">
            <wp:extent cx="3711844" cy="3612010"/>
            <wp:effectExtent l="0" t="0" r="0" b="0"/>
            <wp:docPr id="1730275674" name="Grafik 173027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75674" name=""/>
                    <pic:cNvPicPr/>
                  </pic:nvPicPr>
                  <pic:blipFill>
                    <a:blip r:embed="rId22"/>
                    <a:stretch>
                      <a:fillRect/>
                    </a:stretch>
                  </pic:blipFill>
                  <pic:spPr>
                    <a:xfrm>
                      <a:off x="0" y="0"/>
                      <a:ext cx="3732968" cy="3632565"/>
                    </a:xfrm>
                    <a:prstGeom prst="rect">
                      <a:avLst/>
                    </a:prstGeom>
                  </pic:spPr>
                </pic:pic>
              </a:graphicData>
            </a:graphic>
          </wp:inline>
        </w:drawing>
      </w:r>
    </w:p>
    <w:p w14:paraId="71EB9855" w14:textId="77777777" w:rsidR="00B871AE" w:rsidRDefault="00B871AE" w:rsidP="00A6097F">
      <w:pPr>
        <w:pStyle w:val="Text"/>
        <w:rPr>
          <w:rStyle w:val="Nr"/>
          <w:rFonts w:asciiTheme="minorHAnsi" w:hAnsiTheme="minorHAnsi" w:cstheme="minorBidi"/>
          <w:b w:val="0"/>
          <w:color w:val="auto"/>
          <w:lang w:val="de-CH"/>
        </w:rPr>
      </w:pPr>
      <w:r w:rsidRPr="00B871AE">
        <w:rPr>
          <w:rStyle w:val="Nr"/>
          <w:rFonts w:asciiTheme="minorHAnsi" w:hAnsiTheme="minorHAnsi" w:cstheme="minorBidi"/>
          <w:b w:val="0"/>
          <w:noProof/>
          <w:color w:val="auto"/>
          <w:lang w:val="de-CH"/>
        </w:rPr>
        <w:lastRenderedPageBreak/>
        <w:drawing>
          <wp:inline distT="0" distB="0" distL="0" distR="0" wp14:anchorId="11AC832F" wp14:editId="579BB219">
            <wp:extent cx="5760720" cy="2900680"/>
            <wp:effectExtent l="0" t="0" r="3810" b="1270"/>
            <wp:docPr id="1401918026" name="Grafik 1401918026" descr="Ein Bild, das Text, Software, Multimedia-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18026" name="Grafik 1" descr="Ein Bild, das Text, Software, Multimedia-Software, Computer enthält.&#10;&#10;Automatisch generierte Beschreibung"/>
                    <pic:cNvPicPr/>
                  </pic:nvPicPr>
                  <pic:blipFill>
                    <a:blip r:embed="rId23"/>
                    <a:stretch>
                      <a:fillRect/>
                    </a:stretch>
                  </pic:blipFill>
                  <pic:spPr>
                    <a:xfrm>
                      <a:off x="0" y="0"/>
                      <a:ext cx="5760720" cy="2900680"/>
                    </a:xfrm>
                    <a:prstGeom prst="rect">
                      <a:avLst/>
                    </a:prstGeom>
                  </pic:spPr>
                </pic:pic>
              </a:graphicData>
            </a:graphic>
          </wp:inline>
        </w:drawing>
      </w:r>
    </w:p>
    <w:p w14:paraId="139AE7C4" w14:textId="77777777" w:rsidR="00B25474" w:rsidRDefault="00B25474" w:rsidP="00A6097F">
      <w:pPr>
        <w:pStyle w:val="Text"/>
        <w:rPr>
          <w:rStyle w:val="Nr"/>
          <w:rFonts w:asciiTheme="minorHAnsi" w:hAnsiTheme="minorHAnsi" w:cstheme="minorBidi"/>
          <w:b w:val="0"/>
          <w:color w:val="auto"/>
          <w:lang w:val="de-CH"/>
        </w:rPr>
      </w:pPr>
      <w:r w:rsidRPr="00B25474">
        <w:rPr>
          <w:rStyle w:val="Nr"/>
          <w:rFonts w:asciiTheme="minorHAnsi" w:hAnsiTheme="minorHAnsi" w:cstheme="minorBidi"/>
          <w:b w:val="0"/>
          <w:noProof/>
          <w:color w:val="auto"/>
          <w:lang w:val="de-CH"/>
        </w:rPr>
        <w:drawing>
          <wp:inline distT="0" distB="0" distL="0" distR="0" wp14:anchorId="0572AF5D" wp14:editId="357AA07F">
            <wp:extent cx="5760720" cy="3615055"/>
            <wp:effectExtent l="0" t="0" r="5080" b="4445"/>
            <wp:docPr id="571939533" name="Grafik 571939533"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39533" name="Grafik 1" descr="Ein Bild, das Text, Screenshot, Software, Multimedia-Software enthält.&#10;&#10;Automatisch generierte Beschreibung"/>
                    <pic:cNvPicPr/>
                  </pic:nvPicPr>
                  <pic:blipFill>
                    <a:blip r:embed="rId24"/>
                    <a:stretch>
                      <a:fillRect/>
                    </a:stretch>
                  </pic:blipFill>
                  <pic:spPr>
                    <a:xfrm>
                      <a:off x="0" y="0"/>
                      <a:ext cx="5760720" cy="3615055"/>
                    </a:xfrm>
                    <a:prstGeom prst="rect">
                      <a:avLst/>
                    </a:prstGeom>
                  </pic:spPr>
                </pic:pic>
              </a:graphicData>
            </a:graphic>
          </wp:inline>
        </w:drawing>
      </w:r>
    </w:p>
    <w:p w14:paraId="7B694D42" w14:textId="77777777" w:rsidR="006A654C" w:rsidRDefault="006A654C" w:rsidP="00A6097F">
      <w:pPr>
        <w:pStyle w:val="Text"/>
        <w:rPr>
          <w:rStyle w:val="Nr"/>
          <w:rFonts w:asciiTheme="minorHAnsi" w:hAnsiTheme="minorHAnsi" w:cstheme="minorBidi"/>
          <w:b w:val="0"/>
          <w:color w:val="auto"/>
          <w:lang w:val="de-CH"/>
        </w:rPr>
      </w:pPr>
      <w:r w:rsidRPr="006A654C">
        <w:rPr>
          <w:rStyle w:val="Nr"/>
          <w:rFonts w:asciiTheme="minorHAnsi" w:hAnsiTheme="minorHAnsi" w:cstheme="minorBidi"/>
          <w:b w:val="0"/>
          <w:noProof/>
          <w:color w:val="auto"/>
          <w:lang w:val="de-CH"/>
        </w:rPr>
        <w:lastRenderedPageBreak/>
        <w:drawing>
          <wp:inline distT="0" distB="0" distL="0" distR="0" wp14:anchorId="0FDB2C10" wp14:editId="0EC6466D">
            <wp:extent cx="5760720" cy="4004945"/>
            <wp:effectExtent l="0" t="0" r="0" b="3810"/>
            <wp:docPr id="155790589" name="Grafik 155790589"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0589" name="Grafik 1" descr="Ein Bild, das Text, Screenshot, Software, Multimedia-Software enthält.&#10;&#10;Automatisch generierte Beschreibung"/>
                    <pic:cNvPicPr/>
                  </pic:nvPicPr>
                  <pic:blipFill>
                    <a:blip r:embed="rId25"/>
                    <a:stretch>
                      <a:fillRect/>
                    </a:stretch>
                  </pic:blipFill>
                  <pic:spPr>
                    <a:xfrm>
                      <a:off x="0" y="0"/>
                      <a:ext cx="5760720" cy="4004945"/>
                    </a:xfrm>
                    <a:prstGeom prst="rect">
                      <a:avLst/>
                    </a:prstGeom>
                  </pic:spPr>
                </pic:pic>
              </a:graphicData>
            </a:graphic>
          </wp:inline>
        </w:drawing>
      </w:r>
    </w:p>
    <w:p w14:paraId="211C6CF6" w14:textId="67888528" w:rsidR="0069329C" w:rsidRPr="00A6097F" w:rsidRDefault="0069329C" w:rsidP="00A6097F">
      <w:pPr>
        <w:pStyle w:val="Text"/>
        <w:rPr>
          <w:rStyle w:val="Nr"/>
          <w:rFonts w:asciiTheme="minorHAnsi" w:hAnsiTheme="minorHAnsi" w:cstheme="minorBidi"/>
          <w:b w:val="0"/>
          <w:color w:val="auto"/>
          <w:lang w:val="de-CH"/>
        </w:rPr>
      </w:pPr>
      <w:r w:rsidRPr="00A6097F">
        <w:rPr>
          <w:rStyle w:val="Nr"/>
          <w:rFonts w:asciiTheme="minorHAnsi" w:hAnsiTheme="minorHAnsi" w:cstheme="minorBidi"/>
          <w:b w:val="0"/>
          <w:color w:val="auto"/>
          <w:lang w:val="de-CH"/>
        </w:rPr>
        <w:br w:type="page"/>
      </w:r>
    </w:p>
    <w:p w14:paraId="5A419454" w14:textId="77777777" w:rsidR="0069329C" w:rsidRDefault="0069329C">
      <w:pPr>
        <w:spacing w:after="160"/>
        <w:rPr>
          <w:rFonts w:asciiTheme="majorHAnsi" w:eastAsiaTheme="majorEastAsia" w:hAnsiTheme="majorHAnsi" w:cstheme="majorBidi"/>
          <w:b/>
          <w:color w:val="2E74B5" w:themeColor="accent1" w:themeShade="BF"/>
          <w:sz w:val="36"/>
          <w:szCs w:val="36"/>
          <w:lang w:val="de-DE" w:eastAsia="de-CH"/>
        </w:rPr>
      </w:pPr>
    </w:p>
    <w:p w14:paraId="79970979" w14:textId="7FDB74CA" w:rsidR="009A66E7" w:rsidRDefault="009A66E7" w:rsidP="00D25B7A">
      <w:pPr>
        <w:pStyle w:val="Titel1"/>
      </w:pPr>
      <w:r>
        <w:t>Abkürzungsverzeichnis</w:t>
      </w:r>
    </w:p>
    <w:sdt>
      <w:sdtPr>
        <w:rPr>
          <w:rFonts w:asciiTheme="minorHAnsi" w:eastAsiaTheme="minorHAnsi" w:hAnsiTheme="minorHAnsi" w:cstheme="minorBidi"/>
          <w:b w:val="0"/>
          <w:sz w:val="2"/>
          <w:lang w:eastAsia="en-US"/>
        </w:rPr>
        <w:id w:val="1827707567"/>
        <w:docPartObj>
          <w:docPartGallery w:val="Cover Pages"/>
          <w:docPartUnique/>
        </w:docPartObj>
      </w:sdtPr>
      <w:sdtEndPr>
        <w:rPr>
          <w:bCs w:val="0"/>
          <w:sz w:val="22"/>
        </w:rPr>
      </w:sdtEndPr>
      <w:sdtContent>
        <w:tbl>
          <w:tblPr>
            <w:tblStyle w:val="EinfacheTabelle2"/>
            <w:tblW w:w="9067" w:type="dxa"/>
            <w:tblLayout w:type="fixed"/>
            <w:tblLook w:val="04A0" w:firstRow="1" w:lastRow="0" w:firstColumn="1" w:lastColumn="0" w:noHBand="0" w:noVBand="1"/>
          </w:tblPr>
          <w:tblGrid>
            <w:gridCol w:w="2547"/>
            <w:gridCol w:w="6520"/>
          </w:tblGrid>
          <w:tr w:rsidR="0037045A" w:rsidRPr="00EF6879" w14:paraId="12001181" w14:textId="77777777" w:rsidTr="005F0E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868C49" w14:textId="5B3F38C7" w:rsidR="0037045A" w:rsidRPr="00EF6879" w:rsidRDefault="20994742" w:rsidP="0096165E">
                <w:pPr>
                  <w:pStyle w:val="TabellenText"/>
                </w:pPr>
                <w:r>
                  <w:t>RPI</w:t>
                </w:r>
              </w:p>
            </w:tc>
            <w:tc>
              <w:tcPr>
                <w:tcW w:w="6520" w:type="dxa"/>
              </w:tcPr>
              <w:p w14:paraId="6DC0A17C" w14:textId="3053A72B" w:rsidR="0037045A" w:rsidRPr="00EF6879" w:rsidRDefault="559F206F" w:rsidP="0096165E">
                <w:pPr>
                  <w:pStyle w:val="TabellenText"/>
                  <w:cnfStyle w:val="100000000000" w:firstRow="1" w:lastRow="0" w:firstColumn="0" w:lastColumn="0" w:oddVBand="0" w:evenVBand="0" w:oddHBand="0" w:evenHBand="0" w:firstRowFirstColumn="0" w:firstRowLastColumn="0" w:lastRowFirstColumn="0" w:lastRowLastColumn="0"/>
                </w:pPr>
                <w:r>
                  <w:t>Raspberry</w:t>
                </w:r>
                <w:r w:rsidR="1E47A3C6">
                  <w:t xml:space="preserve"> PI</w:t>
                </w:r>
              </w:p>
            </w:tc>
          </w:tr>
          <w:tr w:rsidR="0037045A" w:rsidRPr="00EF6879" w14:paraId="167ADEB7" w14:textId="77777777" w:rsidTr="005F0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7AC344B" w14:textId="4F23269E" w:rsidR="0037045A" w:rsidRPr="00EF6879" w:rsidRDefault="2085A091" w:rsidP="0096165E">
                <w:pPr>
                  <w:pStyle w:val="TabellenText"/>
                </w:pPr>
                <w:r>
                  <w:t>GPL</w:t>
                </w:r>
              </w:p>
            </w:tc>
            <w:tc>
              <w:tcPr>
                <w:tcW w:w="6520" w:type="dxa"/>
              </w:tcPr>
              <w:p w14:paraId="145EDE17" w14:textId="333D0331" w:rsidR="0037045A" w:rsidRPr="00EF6879" w:rsidRDefault="2085A091" w:rsidP="50F1F2C2">
                <w:pPr>
                  <w:pStyle w:val="Text"/>
                  <w:cnfStyle w:val="000000100000" w:firstRow="0" w:lastRow="0" w:firstColumn="0" w:lastColumn="0" w:oddVBand="0" w:evenVBand="0" w:oddHBand="1" w:evenHBand="0" w:firstRowFirstColumn="0" w:firstRowLastColumn="0" w:lastRowFirstColumn="0" w:lastRowLastColumn="0"/>
                  <w:rPr>
                    <w:b/>
                    <w:lang w:val="en"/>
                  </w:rPr>
                </w:pPr>
                <w:r w:rsidRPr="57F37451">
                  <w:rPr>
                    <w:b/>
                    <w:lang w:val="en"/>
                  </w:rPr>
                  <w:t>GNU General Public License</w:t>
                </w:r>
              </w:p>
            </w:tc>
          </w:tr>
          <w:tr w:rsidR="47BD49E0" w14:paraId="19DB98A6" w14:textId="77777777" w:rsidTr="47BD49E0">
            <w:trPr>
              <w:trHeight w:val="300"/>
            </w:trPr>
            <w:tc>
              <w:tcPr>
                <w:cnfStyle w:val="001000000000" w:firstRow="0" w:lastRow="0" w:firstColumn="1" w:lastColumn="0" w:oddVBand="0" w:evenVBand="0" w:oddHBand="0" w:evenHBand="0" w:firstRowFirstColumn="0" w:firstRowLastColumn="0" w:lastRowFirstColumn="0" w:lastRowLastColumn="0"/>
                <w:tcW w:w="2547" w:type="dxa"/>
              </w:tcPr>
              <w:p w14:paraId="282EF59A" w14:textId="3B1EF992" w:rsidR="1E964F00" w:rsidRDefault="1E964F00" w:rsidP="47BD49E0">
                <w:pPr>
                  <w:pStyle w:val="TabellenText"/>
                </w:pPr>
                <w:r w:rsidRPr="47BD49E0">
                  <w:rPr>
                    <w:rFonts w:eastAsiaTheme="minorEastAsia"/>
                    <w:sz w:val="2"/>
                    <w:szCs w:val="2"/>
                    <w:lang w:eastAsia="en-US"/>
                  </w:rPr>
                  <w:t>￼</w:t>
                </w:r>
                <w:r>
                  <w:t>TS</w:t>
                </w:r>
              </w:p>
            </w:tc>
            <w:tc>
              <w:tcPr>
                <w:tcW w:w="6520" w:type="dxa"/>
              </w:tcPr>
              <w:p w14:paraId="331E8A4F" w14:textId="3C1E1350" w:rsidR="47BD49E0" w:rsidRDefault="1E964F00" w:rsidP="47BD49E0">
                <w:pPr>
                  <w:pStyle w:val="Text"/>
                  <w:cnfStyle w:val="000000000000" w:firstRow="0" w:lastRow="0" w:firstColumn="0" w:lastColumn="0" w:oddVBand="0" w:evenVBand="0" w:oddHBand="0" w:evenHBand="0" w:firstRowFirstColumn="0" w:firstRowLastColumn="0" w:lastRowFirstColumn="0" w:lastRowLastColumn="0"/>
                  <w:rPr>
                    <w:b/>
                    <w:bCs/>
                    <w:lang w:val="en"/>
                  </w:rPr>
                </w:pPr>
                <w:r w:rsidRPr="05DE16A5">
                  <w:rPr>
                    <w:rFonts w:ascii="Arial" w:eastAsiaTheme="minorEastAsia" w:hAnsi="Arial" w:cs="Times New Roman"/>
                    <w:sz w:val="2"/>
                    <w:szCs w:val="2"/>
                  </w:rPr>
                  <w:t>￼</w:t>
                </w:r>
                <w:proofErr w:type="spellStart"/>
                <w:r w:rsidRPr="05DE16A5">
                  <w:rPr>
                    <w:b/>
                    <w:bCs/>
                    <w:lang w:val="en"/>
                  </w:rPr>
                  <w:t>Temperatursensoren</w:t>
                </w:r>
                <w:proofErr w:type="spellEnd"/>
              </w:p>
            </w:tc>
          </w:tr>
        </w:tbl>
        <w:p w14:paraId="61A7F419" w14:textId="77777777" w:rsidR="009246AD" w:rsidRDefault="009246AD" w:rsidP="00D25B7A">
          <w:pPr>
            <w:pStyle w:val="Text"/>
          </w:pPr>
        </w:p>
        <w:p w14:paraId="034C567A" w14:textId="77777777" w:rsidR="00C63909" w:rsidRDefault="00C63909">
          <w:pPr>
            <w:spacing w:after="160"/>
          </w:pPr>
          <w:r>
            <w:br w:type="page"/>
          </w:r>
        </w:p>
        <w:p w14:paraId="2989AAE4" w14:textId="779EFC0B" w:rsidR="008E2E6C" w:rsidRDefault="0037045A" w:rsidP="00D25B7A">
          <w:pPr>
            <w:pStyle w:val="berschrift1"/>
          </w:pPr>
          <w:bookmarkStart w:id="0" w:name="_Toc144809027"/>
          <w:bookmarkStart w:id="1" w:name="_Toc395153595"/>
          <w:r>
            <w:lastRenderedPageBreak/>
            <w:t>Studie (Projektauftrag)</w:t>
          </w:r>
          <w:bookmarkEnd w:id="0"/>
          <w:bookmarkEnd w:id="1"/>
        </w:p>
        <w:p w14:paraId="216DB85C" w14:textId="1BCB6757" w:rsidR="008E2E6C" w:rsidRDefault="009A66E7" w:rsidP="004754E9">
          <w:pPr>
            <w:pStyle w:val="berschrift2"/>
          </w:pPr>
          <w:bookmarkStart w:id="2" w:name="_Toc144809028"/>
          <w:bookmarkStart w:id="3" w:name="_Toc91904624"/>
          <w:r>
            <w:t>Ausgangslage</w:t>
          </w:r>
          <w:bookmarkEnd w:id="2"/>
          <w:bookmarkEnd w:id="3"/>
        </w:p>
        <w:p w14:paraId="21B375A7" w14:textId="49DDF8DA" w:rsidR="00EA0F28" w:rsidRPr="00EA0F28" w:rsidRDefault="00004EBC" w:rsidP="00EA0F28">
          <w:pPr>
            <w:pStyle w:val="Text"/>
          </w:pPr>
          <w:r w:rsidRPr="00004EBC">
            <w:t xml:space="preserve">Wir haben bereits zwei Temperatursensoren für einen Prototypen bestellt, welche zwischen 27. August und 4. September ankommen. Ebenfalls haben wir ein gewissen Grundwissen in Skripten, Netzwerktechniken und Webentwicklung. Im Internet haben wir gewisse </w:t>
          </w:r>
          <w:r w:rsidR="00A005F9">
            <w:t>Inspirationen</w:t>
          </w:r>
          <w:r w:rsidRPr="00004EBC">
            <w:t xml:space="preserve"> gefunden, wie wir das Projekt umsetzten könnten. </w:t>
          </w:r>
          <w:r w:rsidR="00361115">
            <w:br/>
          </w:r>
          <w:r w:rsidR="00361115">
            <w:br/>
          </w:r>
          <w:r w:rsidRPr="00004EBC">
            <w:t>Die Idee entstand aus einem Chat-GPT Vorschlag für eine IOT-</w:t>
          </w:r>
          <w:r w:rsidR="00A005F9">
            <w:t>Wetterstation</w:t>
          </w:r>
          <w:r w:rsidRPr="00004EBC">
            <w:t>. Der Grundbaustein für diese Idee entstand aus einem Witz, da die Gibb für ihre warme Zimmertemperaturen bekannt ist.</w:t>
          </w:r>
        </w:p>
        <w:p w14:paraId="370DE1E5" w14:textId="395DB5F3" w:rsidR="009A66E7" w:rsidRDefault="009A66E7" w:rsidP="00D25B7A">
          <w:pPr>
            <w:pStyle w:val="Text"/>
          </w:pPr>
        </w:p>
        <w:p w14:paraId="5B19F7B4" w14:textId="17C786DF" w:rsidR="009A66E7" w:rsidRPr="009A66E7" w:rsidRDefault="00E55B75" w:rsidP="004754E9">
          <w:pPr>
            <w:pStyle w:val="berschrift2"/>
          </w:pPr>
          <w:bookmarkStart w:id="4" w:name="_Toc144809029"/>
          <w:bookmarkStart w:id="5" w:name="_Toc146579701"/>
          <w:r>
            <w:t>SOLL-/IST-Analyse</w:t>
          </w:r>
          <w:bookmarkEnd w:id="4"/>
          <w:bookmarkEnd w:id="5"/>
        </w:p>
        <w:p w14:paraId="49677F94" w14:textId="59B0F145" w:rsidR="2C98EBF6" w:rsidRDefault="2C98EBF6" w:rsidP="014F07C7">
          <w:pPr>
            <w:spacing w:after="240"/>
          </w:pPr>
          <w:r w:rsidRPr="014F07C7">
            <w:rPr>
              <w:rFonts w:ascii="Arial" w:eastAsia="Arial" w:hAnsi="Arial" w:cs="Arial"/>
              <w:sz w:val="24"/>
              <w:szCs w:val="24"/>
            </w:rPr>
            <w:t>› Material / Ressourcen</w:t>
          </w:r>
          <w:r>
            <w:br/>
          </w:r>
          <w:r w:rsidRPr="014F07C7">
            <w:rPr>
              <w:rFonts w:ascii="Arial" w:eastAsia="Arial" w:hAnsi="Arial" w:cs="Arial"/>
              <w:sz w:val="24"/>
              <w:szCs w:val="24"/>
            </w:rPr>
            <w:t xml:space="preserve"> </w:t>
          </w:r>
          <w:r w:rsidRPr="014F07C7">
            <w:rPr>
              <w:rFonts w:ascii="Arial" w:eastAsia="Arial" w:hAnsi="Arial" w:cs="Arial"/>
              <w:b/>
              <w:bCs/>
              <w:i/>
              <w:iCs/>
              <w:sz w:val="24"/>
              <w:szCs w:val="24"/>
            </w:rPr>
            <w:t>Ist:</w:t>
          </w:r>
          <w:r w:rsidRPr="014F07C7">
            <w:rPr>
              <w:rFonts w:ascii="Arial" w:eastAsia="Arial" w:hAnsi="Arial" w:cs="Arial"/>
              <w:i/>
              <w:iCs/>
              <w:sz w:val="24"/>
              <w:szCs w:val="24"/>
            </w:rPr>
            <w:t xml:space="preserve">  </w:t>
          </w:r>
          <w:r w:rsidRPr="014F07C7">
            <w:rPr>
              <w:rFonts w:ascii="Arial" w:eastAsia="Arial" w:hAnsi="Arial" w:cs="Arial"/>
              <w:sz w:val="24"/>
              <w:szCs w:val="24"/>
            </w:rPr>
            <w:t xml:space="preserve">Wir haben 2 Temperaturmessgeräte bestellt. Raspberry Pi von Levyn Schneider, denn wir für das Projekt benutzen können. </w:t>
          </w:r>
        </w:p>
        <w:p w14:paraId="6CEBB6F7" w14:textId="1D8E3A84" w:rsidR="2C98EBF6" w:rsidRDefault="2C98EBF6" w:rsidP="014F07C7">
          <w:pPr>
            <w:spacing w:after="240"/>
          </w:pPr>
          <w:r w:rsidRPr="014F07C7">
            <w:rPr>
              <w:rFonts w:ascii="Arial" w:eastAsia="Arial" w:hAnsi="Arial" w:cs="Arial"/>
              <w:b/>
              <w:bCs/>
              <w:i/>
              <w:iCs/>
              <w:sz w:val="24"/>
              <w:szCs w:val="24"/>
            </w:rPr>
            <w:t xml:space="preserve">Soll: </w:t>
          </w:r>
          <w:r w:rsidRPr="014F07C7">
            <w:rPr>
              <w:rFonts w:ascii="Arial" w:eastAsia="Arial" w:hAnsi="Arial" w:cs="Arial"/>
              <w:i/>
              <w:iCs/>
              <w:sz w:val="24"/>
              <w:szCs w:val="24"/>
            </w:rPr>
            <w:t xml:space="preserve">Unser Temperatur Messgeräte müssen noch geliefert werden. Levyn muss sein </w:t>
          </w:r>
          <w:r w:rsidR="04263E07" w:rsidRPr="429DB6A8">
            <w:rPr>
              <w:rFonts w:ascii="Arial" w:eastAsia="Arial" w:hAnsi="Arial" w:cs="Arial"/>
              <w:i/>
              <w:iCs/>
              <w:sz w:val="24"/>
              <w:szCs w:val="24"/>
            </w:rPr>
            <w:t>Raspberry</w:t>
          </w:r>
          <w:r w:rsidRPr="014F07C7">
            <w:rPr>
              <w:rFonts w:ascii="Arial" w:eastAsia="Arial" w:hAnsi="Arial" w:cs="Arial"/>
              <w:i/>
              <w:iCs/>
              <w:sz w:val="24"/>
              <w:szCs w:val="24"/>
            </w:rPr>
            <w:t xml:space="preserve"> Pi von zu Hause mitbringen. </w:t>
          </w:r>
        </w:p>
        <w:p w14:paraId="2CDEC664" w14:textId="769F12B6" w:rsidR="2C98EBF6" w:rsidRDefault="2C98EBF6" w:rsidP="014F07C7">
          <w:pPr>
            <w:spacing w:after="240"/>
            <w:rPr>
              <w:rFonts w:ascii="Arial" w:eastAsia="Arial" w:hAnsi="Arial" w:cs="Arial"/>
              <w:sz w:val="24"/>
              <w:szCs w:val="24"/>
            </w:rPr>
          </w:pPr>
        </w:p>
        <w:p w14:paraId="7447FB0B" w14:textId="11EDCC67" w:rsidR="2C98EBF6" w:rsidRDefault="2C98EBF6" w:rsidP="014F07C7">
          <w:pPr>
            <w:spacing w:after="240"/>
          </w:pPr>
          <w:r w:rsidRPr="014F07C7">
            <w:rPr>
              <w:rFonts w:ascii="Arial" w:eastAsia="Arial" w:hAnsi="Arial" w:cs="Arial"/>
              <w:sz w:val="24"/>
              <w:szCs w:val="24"/>
            </w:rPr>
            <w:t>› Skills</w:t>
          </w:r>
          <w:r>
            <w:br/>
          </w:r>
          <w:r w:rsidRPr="014F07C7">
            <w:rPr>
              <w:rFonts w:ascii="Arial" w:eastAsia="Arial" w:hAnsi="Arial" w:cs="Arial"/>
              <w:sz w:val="24"/>
              <w:szCs w:val="24"/>
            </w:rPr>
            <w:t xml:space="preserve"> </w:t>
          </w:r>
          <w:r w:rsidRPr="014F07C7">
            <w:rPr>
              <w:rFonts w:ascii="Arial" w:eastAsia="Arial" w:hAnsi="Arial" w:cs="Arial"/>
              <w:b/>
              <w:bCs/>
              <w:i/>
              <w:iCs/>
              <w:sz w:val="24"/>
              <w:szCs w:val="24"/>
            </w:rPr>
            <w:t>Ist:</w:t>
          </w:r>
          <w:r w:rsidRPr="014F07C7">
            <w:rPr>
              <w:rFonts w:ascii="Arial" w:eastAsia="Arial" w:hAnsi="Arial" w:cs="Arial"/>
              <w:i/>
              <w:iCs/>
              <w:sz w:val="24"/>
              <w:szCs w:val="24"/>
            </w:rPr>
            <w:t xml:space="preserve"> </w:t>
          </w:r>
          <w:r w:rsidRPr="014F07C7">
            <w:rPr>
              <w:rFonts w:ascii="Arial" w:eastAsia="Arial" w:hAnsi="Arial" w:cs="Arial"/>
              <w:sz w:val="24"/>
              <w:szCs w:val="24"/>
            </w:rPr>
            <w:t>Wir haben einige Kenntnisse über das Programmieren von Webseiten, Kenntnisse über verschiedene Designs und wir wissen, wie man die Temperatursensoren mit dem Netzwerk verbindet.</w:t>
          </w:r>
        </w:p>
        <w:p w14:paraId="11790671" w14:textId="72C42631" w:rsidR="2C98EBF6" w:rsidRDefault="2C98EBF6" w:rsidP="014F07C7">
          <w:pPr>
            <w:spacing w:after="240"/>
            <w:rPr>
              <w:rFonts w:ascii="Arial" w:eastAsia="Arial" w:hAnsi="Arial" w:cs="Arial"/>
              <w:sz w:val="24"/>
              <w:szCs w:val="24"/>
            </w:rPr>
          </w:pPr>
          <w:r w:rsidRPr="014F07C7">
            <w:rPr>
              <w:rFonts w:ascii="Arial" w:eastAsia="Arial" w:hAnsi="Arial" w:cs="Arial"/>
              <w:sz w:val="24"/>
              <w:szCs w:val="24"/>
            </w:rPr>
            <w:t xml:space="preserve"> </w:t>
          </w:r>
          <w:r w:rsidRPr="014F07C7">
            <w:rPr>
              <w:rFonts w:ascii="Arial" w:eastAsia="Arial" w:hAnsi="Arial" w:cs="Arial"/>
              <w:b/>
              <w:bCs/>
              <w:i/>
              <w:iCs/>
              <w:sz w:val="24"/>
              <w:szCs w:val="24"/>
            </w:rPr>
            <w:t xml:space="preserve">Soll: </w:t>
          </w:r>
          <w:r w:rsidRPr="014F07C7">
            <w:rPr>
              <w:rFonts w:ascii="Arial" w:eastAsia="Arial" w:hAnsi="Arial" w:cs="Arial"/>
              <w:i/>
              <w:iCs/>
              <w:sz w:val="24"/>
              <w:szCs w:val="24"/>
            </w:rPr>
            <w:t xml:space="preserve">Wir müssen das </w:t>
          </w:r>
          <w:r w:rsidRPr="17039E95">
            <w:rPr>
              <w:rFonts w:ascii="Arial" w:eastAsia="Arial" w:hAnsi="Arial" w:cs="Arial"/>
              <w:i/>
              <w:iCs/>
              <w:sz w:val="24"/>
              <w:szCs w:val="24"/>
            </w:rPr>
            <w:t>Know</w:t>
          </w:r>
          <w:r w:rsidR="4E03EA38" w:rsidRPr="17039E95">
            <w:rPr>
              <w:rFonts w:ascii="Arial" w:eastAsia="Arial" w:hAnsi="Arial" w:cs="Arial"/>
              <w:i/>
              <w:iCs/>
              <w:sz w:val="24"/>
              <w:szCs w:val="24"/>
            </w:rPr>
            <w:t>h</w:t>
          </w:r>
          <w:r w:rsidRPr="17039E95">
            <w:rPr>
              <w:rFonts w:ascii="Arial" w:eastAsia="Arial" w:hAnsi="Arial" w:cs="Arial"/>
              <w:i/>
              <w:iCs/>
              <w:sz w:val="24"/>
              <w:szCs w:val="24"/>
            </w:rPr>
            <w:t>ow</w:t>
          </w:r>
          <w:r w:rsidRPr="014F07C7">
            <w:rPr>
              <w:rFonts w:ascii="Arial" w:eastAsia="Arial" w:hAnsi="Arial" w:cs="Arial"/>
              <w:i/>
              <w:iCs/>
              <w:sz w:val="24"/>
              <w:szCs w:val="24"/>
            </w:rPr>
            <w:t xml:space="preserve"> über das Programmieren und Design noch verbessern. </w:t>
          </w:r>
          <w:r w:rsidRPr="014F07C7">
            <w:rPr>
              <w:rFonts w:ascii="Arial" w:eastAsia="Arial" w:hAnsi="Arial" w:cs="Arial"/>
              <w:sz w:val="24"/>
              <w:szCs w:val="24"/>
            </w:rPr>
            <w:t xml:space="preserve"> </w:t>
          </w:r>
        </w:p>
        <w:p w14:paraId="6381C592" w14:textId="7A8EECBA" w:rsidR="2C98EBF6" w:rsidRDefault="2C98EBF6" w:rsidP="014F07C7">
          <w:pPr>
            <w:spacing w:after="240"/>
          </w:pPr>
          <w:r w:rsidRPr="014F07C7">
            <w:rPr>
              <w:rFonts w:ascii="Arial" w:eastAsia="Arial" w:hAnsi="Arial" w:cs="Arial"/>
              <w:sz w:val="24"/>
              <w:szCs w:val="24"/>
            </w:rPr>
            <w:t xml:space="preserve"> </w:t>
          </w:r>
        </w:p>
        <w:p w14:paraId="7B875EFF" w14:textId="62EF17FE" w:rsidR="2C98EBF6" w:rsidRDefault="2C98EBF6" w:rsidP="014F07C7">
          <w:pPr>
            <w:spacing w:after="240"/>
          </w:pPr>
          <w:r w:rsidRPr="014F07C7">
            <w:rPr>
              <w:rFonts w:ascii="Arial" w:eastAsia="Arial" w:hAnsi="Arial" w:cs="Arial"/>
              <w:sz w:val="24"/>
              <w:szCs w:val="24"/>
            </w:rPr>
            <w:t>› Interessen</w:t>
          </w:r>
        </w:p>
        <w:p w14:paraId="153AEA72" w14:textId="53EF1502" w:rsidR="2C98EBF6" w:rsidRDefault="2C98EBF6" w:rsidP="014F07C7">
          <w:pPr>
            <w:spacing w:after="240"/>
          </w:pPr>
          <w:r w:rsidRPr="014F07C7">
            <w:rPr>
              <w:rFonts w:ascii="Arial" w:eastAsia="Arial" w:hAnsi="Arial" w:cs="Arial"/>
              <w:b/>
              <w:bCs/>
              <w:i/>
              <w:iCs/>
              <w:sz w:val="24"/>
              <w:szCs w:val="24"/>
            </w:rPr>
            <w:t xml:space="preserve">Ist: </w:t>
          </w:r>
          <w:r w:rsidRPr="014F07C7">
            <w:rPr>
              <w:rFonts w:ascii="Arial" w:eastAsia="Arial" w:hAnsi="Arial" w:cs="Arial"/>
              <w:sz w:val="24"/>
              <w:szCs w:val="24"/>
            </w:rPr>
            <w:t>Wir möchten uns im Webseiten programmieren verbessern. Wir möchten den andern Lernenden helfen sich auf der Raumtemperatur vorzubereiten. Wir möchten unser Teamwork Fähigkeit verbessern.</w:t>
          </w:r>
        </w:p>
        <w:p w14:paraId="5310E22A" w14:textId="1C0C49AE" w:rsidR="2C98EBF6" w:rsidRDefault="2C98EBF6" w:rsidP="014F07C7">
          <w:pPr>
            <w:spacing w:after="240"/>
          </w:pPr>
          <w:r w:rsidRPr="014F07C7">
            <w:rPr>
              <w:rFonts w:ascii="Arial" w:eastAsia="Arial" w:hAnsi="Arial" w:cs="Arial"/>
              <w:b/>
              <w:bCs/>
              <w:i/>
              <w:iCs/>
              <w:sz w:val="24"/>
              <w:szCs w:val="24"/>
            </w:rPr>
            <w:t>Soll</w:t>
          </w:r>
          <w:r w:rsidRPr="014F07C7">
            <w:rPr>
              <w:rFonts w:ascii="Arial" w:eastAsia="Arial" w:hAnsi="Arial" w:cs="Arial"/>
              <w:b/>
              <w:bCs/>
              <w:sz w:val="24"/>
              <w:szCs w:val="24"/>
            </w:rPr>
            <w:t xml:space="preserve">: </w:t>
          </w:r>
          <w:r w:rsidRPr="014F07C7">
            <w:rPr>
              <w:rFonts w:ascii="Arial" w:eastAsia="Arial" w:hAnsi="Arial" w:cs="Arial"/>
              <w:sz w:val="24"/>
              <w:szCs w:val="24"/>
            </w:rPr>
            <w:t>Wir müssen auf YT oder anderen Informationsquellen, Infos zum Programmieren holen. Wir müssen als Gruppe zusammenarbeiten und nicht als vier Individuen in einer Gruppe.</w:t>
          </w:r>
        </w:p>
        <w:p w14:paraId="0C265B02" w14:textId="745CB050" w:rsidR="2C98EBF6" w:rsidRDefault="2C98EBF6" w:rsidP="014F07C7">
          <w:pPr>
            <w:spacing w:after="240"/>
          </w:pPr>
          <w:r w:rsidRPr="014F07C7">
            <w:rPr>
              <w:rFonts w:ascii="Arial" w:eastAsia="Arial" w:hAnsi="Arial" w:cs="Arial"/>
              <w:sz w:val="24"/>
              <w:szCs w:val="24"/>
            </w:rPr>
            <w:t xml:space="preserve"> </w:t>
          </w:r>
        </w:p>
        <w:p w14:paraId="6BA8C607" w14:textId="062CC48C" w:rsidR="2C98EBF6" w:rsidRDefault="2C98EBF6" w:rsidP="014F07C7">
          <w:pPr>
            <w:spacing w:after="240"/>
          </w:pPr>
          <w:r w:rsidRPr="014F07C7">
            <w:rPr>
              <w:rFonts w:ascii="Arial" w:eastAsia="Arial" w:hAnsi="Arial" w:cs="Arial"/>
              <w:sz w:val="24"/>
              <w:szCs w:val="24"/>
            </w:rPr>
            <w:t>› Bestehende Elemente aus dem Umfeld</w:t>
          </w:r>
        </w:p>
        <w:p w14:paraId="7B687E59" w14:textId="130FAF45" w:rsidR="2C98EBF6" w:rsidRDefault="2C98EBF6" w:rsidP="014F07C7">
          <w:pPr>
            <w:spacing w:after="240"/>
          </w:pPr>
          <w:r w:rsidRPr="014F07C7">
            <w:rPr>
              <w:rFonts w:ascii="Arial" w:eastAsia="Arial" w:hAnsi="Arial" w:cs="Arial"/>
              <w:b/>
              <w:bCs/>
              <w:i/>
              <w:iCs/>
              <w:sz w:val="24"/>
              <w:szCs w:val="24"/>
            </w:rPr>
            <w:lastRenderedPageBreak/>
            <w:t>Ist</w:t>
          </w:r>
          <w:r w:rsidRPr="014F07C7">
            <w:rPr>
              <w:rFonts w:ascii="Arial" w:eastAsia="Arial" w:hAnsi="Arial" w:cs="Arial"/>
              <w:sz w:val="24"/>
              <w:szCs w:val="24"/>
            </w:rPr>
            <w:t>: im Moment ist es heiss in der IET-Abteilung und weshalb wir uns auf die Raumtemperatur vorbereiten wollen.</w:t>
          </w:r>
        </w:p>
        <w:p w14:paraId="5EAD3663" w14:textId="1D16A775" w:rsidR="1BF6827E" w:rsidRDefault="2C98EBF6" w:rsidP="005D355B">
          <w:pPr>
            <w:spacing w:after="240"/>
          </w:pPr>
          <w:r w:rsidRPr="014F07C7">
            <w:rPr>
              <w:rFonts w:ascii="Arial" w:eastAsia="Arial" w:hAnsi="Arial" w:cs="Arial"/>
              <w:b/>
              <w:bCs/>
              <w:i/>
              <w:iCs/>
              <w:sz w:val="24"/>
              <w:szCs w:val="24"/>
            </w:rPr>
            <w:t xml:space="preserve">Soll: </w:t>
          </w:r>
          <w:r w:rsidRPr="014F07C7">
            <w:rPr>
              <w:rFonts w:ascii="Arial" w:eastAsia="Arial" w:hAnsi="Arial" w:cs="Arial"/>
              <w:sz w:val="24"/>
              <w:szCs w:val="24"/>
            </w:rPr>
            <w:t>Wir möchten anderen Lernenden helfen sich auf die</w:t>
          </w:r>
          <w:r w:rsidRPr="014F07C7">
            <w:rPr>
              <w:rFonts w:ascii="Arial" w:eastAsia="Arial" w:hAnsi="Arial" w:cs="Arial"/>
              <w:b/>
              <w:bCs/>
              <w:i/>
              <w:iCs/>
              <w:sz w:val="24"/>
              <w:szCs w:val="24"/>
            </w:rPr>
            <w:t xml:space="preserve"> </w:t>
          </w:r>
          <w:r w:rsidRPr="014F07C7">
            <w:rPr>
              <w:rFonts w:ascii="Arial" w:eastAsia="Arial" w:hAnsi="Arial" w:cs="Arial"/>
              <w:sz w:val="24"/>
              <w:szCs w:val="24"/>
            </w:rPr>
            <w:t>ausgeprägten</w:t>
          </w:r>
          <w:r w:rsidRPr="014F07C7">
            <w:rPr>
              <w:rFonts w:ascii="Arial" w:eastAsia="Arial" w:hAnsi="Arial" w:cs="Arial"/>
              <w:b/>
              <w:bCs/>
              <w:i/>
              <w:iCs/>
              <w:sz w:val="24"/>
              <w:szCs w:val="24"/>
            </w:rPr>
            <w:t xml:space="preserve"> </w:t>
          </w:r>
          <w:r w:rsidRPr="014F07C7">
            <w:rPr>
              <w:rFonts w:ascii="Arial" w:eastAsia="Arial" w:hAnsi="Arial" w:cs="Arial"/>
              <w:sz w:val="24"/>
              <w:szCs w:val="24"/>
            </w:rPr>
            <w:t>Temperaturen vorzubereiten.</w:t>
          </w:r>
        </w:p>
        <w:p w14:paraId="51C9247F" w14:textId="59F2C235" w:rsidR="00E526E4" w:rsidRDefault="00E526E4" w:rsidP="00D25B7A">
          <w:pPr>
            <w:pStyle w:val="Text"/>
          </w:pPr>
        </w:p>
        <w:p w14:paraId="79215325" w14:textId="6C93A4D3" w:rsidR="00E55B75" w:rsidRDefault="009F5978" w:rsidP="004754E9">
          <w:pPr>
            <w:pStyle w:val="berschrift2"/>
          </w:pPr>
          <w:bookmarkStart w:id="6" w:name="_Toc144809030"/>
          <w:bookmarkStart w:id="7" w:name="_Toc610575196"/>
          <w:r>
            <w:t>Ziele mit Anforderungen &amp; Rahmenbedingungen</w:t>
          </w:r>
          <w:bookmarkEnd w:id="6"/>
          <w:bookmarkEnd w:id="7"/>
        </w:p>
        <w:p w14:paraId="65D26A41" w14:textId="5771B894" w:rsidR="1B2BDE40" w:rsidRDefault="1B2BDE40" w:rsidP="1B2BDE40">
          <w:pPr>
            <w:pStyle w:val="Text"/>
          </w:pPr>
        </w:p>
        <w:p w14:paraId="684AA9D3" w14:textId="3A08B383" w:rsidR="6C7370FA" w:rsidRDefault="40DB2805" w:rsidP="7B7E3367">
          <w:pPr>
            <w:pStyle w:val="Text"/>
            <w:rPr>
              <w:highlight w:val="yellow"/>
            </w:rPr>
          </w:pPr>
          <w:r w:rsidRPr="2F7B4697">
            <w:rPr>
              <w:b/>
              <w:highlight w:val="yellow"/>
            </w:rPr>
            <w:t>Ziel 1:</w:t>
          </w:r>
          <w:r w:rsidRPr="2F7B4697">
            <w:rPr>
              <w:highlight w:val="yellow"/>
            </w:rPr>
            <w:t xml:space="preserve"> </w:t>
          </w:r>
          <w:r w:rsidR="6C7370FA">
            <w:tab/>
          </w:r>
        </w:p>
        <w:p w14:paraId="3438D96A" w14:textId="0B0E9BA4" w:rsidR="6C7370FA" w:rsidRDefault="6C7370FA" w:rsidP="429DB6A8">
          <w:pPr>
            <w:pStyle w:val="Text"/>
            <w:rPr>
              <w:highlight w:val="yellow"/>
            </w:rPr>
          </w:pPr>
          <w:r w:rsidRPr="2F7B4697">
            <w:rPr>
              <w:highlight w:val="yellow"/>
            </w:rPr>
            <w:t xml:space="preserve">Die Lernenden und die Lehrer </w:t>
          </w:r>
          <w:bookmarkStart w:id="8" w:name="_Int_0t7VN3sI"/>
          <w:proofErr w:type="gramStart"/>
          <w:r w:rsidRPr="2F7B4697">
            <w:rPr>
              <w:highlight w:val="yellow"/>
            </w:rPr>
            <w:t>von der Gibb</w:t>
          </w:r>
          <w:bookmarkEnd w:id="8"/>
          <w:proofErr w:type="gramEnd"/>
          <w:r w:rsidRPr="2F7B4697">
            <w:rPr>
              <w:highlight w:val="yellow"/>
            </w:rPr>
            <w:t xml:space="preserve"> IET sollen von unserer Webseite </w:t>
          </w:r>
          <w:r w:rsidR="018DFD8F" w:rsidRPr="406DCB5F">
            <w:rPr>
              <w:highlight w:val="yellow"/>
            </w:rPr>
            <w:t>herauslesen</w:t>
          </w:r>
          <w:r w:rsidRPr="2F7B4697">
            <w:rPr>
              <w:highlight w:val="yellow"/>
            </w:rPr>
            <w:t xml:space="preserve"> können, was die aktuellen Raumtemperaturen sind. Diese werden durch Implementierung eines zuverlässigen Temperaturüberwachungssystem auf die Webseite dargestellt.</w:t>
          </w:r>
        </w:p>
        <w:p w14:paraId="74961370" w14:textId="2812BA50" w:rsidR="3C715635" w:rsidRDefault="3C715635" w:rsidP="66963211">
          <w:pPr>
            <w:pStyle w:val="Text"/>
            <w:rPr>
              <w:highlight w:val="yellow"/>
            </w:rPr>
          </w:pPr>
          <w:r w:rsidRPr="2F7B4697">
            <w:rPr>
              <w:b/>
              <w:highlight w:val="yellow"/>
            </w:rPr>
            <w:t>Anforderung zum Ziel 1:</w:t>
          </w:r>
          <w:r>
            <w:t xml:space="preserve"> </w:t>
          </w:r>
        </w:p>
        <w:p w14:paraId="51A52337" w14:textId="7B2EF6A6" w:rsidR="3C715635" w:rsidRDefault="3C715635" w:rsidP="2F7CA858">
          <w:pPr>
            <w:pStyle w:val="Text"/>
            <w:rPr>
              <w:highlight w:val="yellow"/>
            </w:rPr>
          </w:pPr>
          <w:r w:rsidRPr="2F7B4697">
            <w:rPr>
              <w:highlight w:val="yellow"/>
            </w:rPr>
            <w:t>Dass die Lernenden von der Website profitieren können, indem sie sich auf den Raum vorbereiten können (passende Kleidung, evtl. Ventilator, genügend Flüssigkeit).</w:t>
          </w:r>
        </w:p>
        <w:p w14:paraId="1B15656B" w14:textId="670B9DF1" w:rsidR="3C715635" w:rsidRDefault="3C715635" w:rsidP="3577978B">
          <w:pPr>
            <w:pStyle w:val="Text"/>
            <w:rPr>
              <w:highlight w:val="yellow"/>
            </w:rPr>
          </w:pPr>
        </w:p>
        <w:p w14:paraId="3AE41A3B" w14:textId="362F8794" w:rsidR="24DBAA2B" w:rsidRDefault="24DBAA2B" w:rsidP="24DBAA2B">
          <w:pPr>
            <w:pStyle w:val="Text"/>
            <w:rPr>
              <w:highlight w:val="yellow"/>
            </w:rPr>
          </w:pPr>
        </w:p>
        <w:p w14:paraId="52EFBC7B" w14:textId="1BFD4835" w:rsidR="6C7370FA" w:rsidRDefault="5081F15F" w:rsidP="66963211">
          <w:pPr>
            <w:pStyle w:val="Text"/>
            <w:rPr>
              <w:highlight w:val="yellow"/>
            </w:rPr>
          </w:pPr>
          <w:r w:rsidRPr="2F7B4697">
            <w:rPr>
              <w:b/>
              <w:highlight w:val="yellow"/>
            </w:rPr>
            <w:t>Ziel 2:</w:t>
          </w:r>
          <w:r>
            <w:t xml:space="preserve"> </w:t>
          </w:r>
        </w:p>
        <w:p w14:paraId="3571DA68" w14:textId="530E5A8B" w:rsidR="6C7370FA" w:rsidRDefault="6C7370FA" w:rsidP="4A1AA1F2">
          <w:pPr>
            <w:pStyle w:val="Text"/>
            <w:rPr>
              <w:highlight w:val="yellow"/>
            </w:rPr>
          </w:pPr>
          <w:r w:rsidRPr="2F7B4697">
            <w:rPr>
              <w:highlight w:val="yellow"/>
            </w:rPr>
            <w:t>Eine Webseite, welche aktuelle Temperaturen und Luftfeuchtigkeit von den Räumen anzeigt.</w:t>
          </w:r>
        </w:p>
        <w:p w14:paraId="295E551A" w14:textId="00B35C6D" w:rsidR="6B65CCBD" w:rsidRDefault="6B65CCBD" w:rsidP="66963211">
          <w:pPr>
            <w:pStyle w:val="Text"/>
            <w:rPr>
              <w:b/>
              <w:highlight w:val="yellow"/>
            </w:rPr>
          </w:pPr>
          <w:r w:rsidRPr="2F7B4697">
            <w:rPr>
              <w:b/>
              <w:highlight w:val="yellow"/>
            </w:rPr>
            <w:t>Anforderung</w:t>
          </w:r>
          <w:r w:rsidR="091EEC80" w:rsidRPr="2F7B4697">
            <w:rPr>
              <w:b/>
              <w:highlight w:val="yellow"/>
            </w:rPr>
            <w:t xml:space="preserve"> zum Ziel 2:</w:t>
          </w:r>
          <w:r w:rsidR="091EEC80" w:rsidRPr="71ED5155">
            <w:rPr>
              <w:b/>
            </w:rPr>
            <w:t xml:space="preserve"> </w:t>
          </w:r>
        </w:p>
        <w:p w14:paraId="4EE83180" w14:textId="1F95ABE9" w:rsidR="091EEC80" w:rsidRDefault="091EEC80" w:rsidP="4454CF9D">
          <w:pPr>
            <w:pStyle w:val="Text"/>
            <w:rPr>
              <w:highlight w:val="yellow"/>
            </w:rPr>
          </w:pPr>
          <w:r w:rsidRPr="2F7B4697">
            <w:rPr>
              <w:highlight w:val="yellow"/>
            </w:rPr>
            <w:t>Website, um die aktuellen Temperaturen und Luftfeuchtigkeit von den Räumen and der Gibb-IET anzuzeigen.</w:t>
          </w:r>
        </w:p>
        <w:p w14:paraId="7E37493E" w14:textId="6020A8AC" w:rsidR="091EEC80" w:rsidRDefault="091EEC80" w:rsidP="03AE2373">
          <w:pPr>
            <w:pStyle w:val="Text"/>
            <w:rPr>
              <w:highlight w:val="yellow"/>
            </w:rPr>
          </w:pPr>
        </w:p>
        <w:p w14:paraId="5CC15637" w14:textId="3AABD92F" w:rsidR="24DBAA2B" w:rsidRDefault="24DBAA2B" w:rsidP="24DBAA2B">
          <w:pPr>
            <w:pStyle w:val="Text"/>
            <w:rPr>
              <w:highlight w:val="yellow"/>
            </w:rPr>
          </w:pPr>
        </w:p>
        <w:p w14:paraId="7110864A" w14:textId="3271CF00" w:rsidR="6C7370FA" w:rsidRDefault="43DB59D3" w:rsidP="66963211">
          <w:pPr>
            <w:pStyle w:val="Text"/>
            <w:rPr>
              <w:highlight w:val="yellow"/>
            </w:rPr>
          </w:pPr>
          <w:r w:rsidRPr="2F7B4697">
            <w:rPr>
              <w:b/>
              <w:highlight w:val="yellow"/>
            </w:rPr>
            <w:t>Ziel 3:</w:t>
          </w:r>
          <w:r>
            <w:t xml:space="preserve"> </w:t>
          </w:r>
        </w:p>
        <w:p w14:paraId="0980BA01" w14:textId="3CBAC427" w:rsidR="6C7370FA" w:rsidRDefault="6C7370FA" w:rsidP="4A1AA1F2">
          <w:pPr>
            <w:pStyle w:val="Text"/>
            <w:rPr>
              <w:highlight w:val="yellow"/>
            </w:rPr>
          </w:pPr>
          <w:r w:rsidRPr="2F7B4697">
            <w:rPr>
              <w:highlight w:val="yellow"/>
            </w:rPr>
            <w:t>Die Daten auf der Webseite protokolieren, um im späteren Zeitpunkt anzuzeigen, wie die Temperatur verläuft, um Massnahmen für die kommenden Jahren zu unternehmen. Die Daten werden grafisch aufgezeigt.</w:t>
          </w:r>
        </w:p>
        <w:p w14:paraId="2C0EC6CA" w14:textId="2B12634F" w:rsidR="12119EE7" w:rsidRDefault="12119EE7" w:rsidP="66963211">
          <w:pPr>
            <w:pStyle w:val="Text"/>
            <w:rPr>
              <w:highlight w:val="yellow"/>
            </w:rPr>
          </w:pPr>
          <w:r w:rsidRPr="2F7B4697">
            <w:rPr>
              <w:b/>
              <w:highlight w:val="yellow"/>
            </w:rPr>
            <w:t>Anforderung zum Ziel 3</w:t>
          </w:r>
          <w:r w:rsidRPr="2F7B4697">
            <w:rPr>
              <w:highlight w:val="yellow"/>
            </w:rPr>
            <w:t>:</w:t>
          </w:r>
          <w:r>
            <w:t xml:space="preserve"> </w:t>
          </w:r>
        </w:p>
        <w:p w14:paraId="1B27E38F" w14:textId="2090D52B" w:rsidR="12119EE7" w:rsidRDefault="12119EE7" w:rsidP="7A808AB0">
          <w:pPr>
            <w:pStyle w:val="Text"/>
            <w:rPr>
              <w:highlight w:val="yellow"/>
            </w:rPr>
          </w:pPr>
          <w:r w:rsidRPr="2F7B4697">
            <w:rPr>
              <w:highlight w:val="yellow"/>
            </w:rPr>
            <w:t>Protokolieren der Daten, um anzuzeigen wie die Temperatur verläuft, um Massnahmen für die kommenden Jahren zu unternehmen.</w:t>
          </w:r>
        </w:p>
        <w:p w14:paraId="1DF184D8" w14:textId="73D79C26" w:rsidR="7A808AB0" w:rsidRDefault="7A808AB0" w:rsidP="7A808AB0">
          <w:pPr>
            <w:pStyle w:val="Text"/>
          </w:pPr>
        </w:p>
        <w:p w14:paraId="1AF16F4C" w14:textId="74046470" w:rsidR="4132FD39" w:rsidRDefault="4132FD39" w:rsidP="0521BBAF">
          <w:pPr>
            <w:spacing w:after="200" w:line="276" w:lineRule="auto"/>
          </w:pPr>
        </w:p>
        <w:p w14:paraId="716FA97B" w14:textId="54149A4B" w:rsidR="00E55B75" w:rsidRDefault="00E55B75" w:rsidP="00D25B7A">
          <w:pPr>
            <w:pStyle w:val="Text"/>
          </w:pPr>
        </w:p>
        <w:p w14:paraId="357018AC" w14:textId="657B6DD3" w:rsidR="00E55B75" w:rsidRDefault="00A543F0" w:rsidP="004156A3">
          <w:pPr>
            <w:pStyle w:val="berschrift2"/>
          </w:pPr>
          <w:bookmarkStart w:id="9" w:name="_Toc144809031"/>
          <w:bookmarkStart w:id="10" w:name="_Toc1184266766"/>
          <w:r>
            <w:lastRenderedPageBreak/>
            <w:t>Variantenentscheid</w:t>
          </w:r>
          <w:bookmarkEnd w:id="9"/>
          <w:bookmarkEnd w:id="10"/>
        </w:p>
        <w:p w14:paraId="55012BB0" w14:textId="14B920E7" w:rsidR="7DFF51AC" w:rsidRDefault="7DFF51AC" w:rsidP="2F4FDD4B">
          <w:pPr>
            <w:spacing w:after="160" w:line="257" w:lineRule="auto"/>
            <w:rPr>
              <w:rFonts w:ascii="Calibri" w:eastAsia="Calibri" w:hAnsi="Calibri" w:cs="Calibri"/>
              <w:lang w:val="de"/>
            </w:rPr>
          </w:pPr>
          <w:r w:rsidRPr="2F4FDD4B">
            <w:rPr>
              <w:rFonts w:ascii="Calibri" w:eastAsia="Calibri" w:hAnsi="Calibri" w:cs="Calibri"/>
              <w:b/>
              <w:bCs/>
              <w:lang w:val="de"/>
            </w:rPr>
            <w:t>Variante 1:</w:t>
          </w:r>
          <w:r w:rsidRPr="2F4FDD4B">
            <w:rPr>
              <w:rFonts w:ascii="Calibri" w:eastAsia="Calibri" w:hAnsi="Calibri" w:cs="Calibri"/>
              <w:lang w:val="de"/>
            </w:rPr>
            <w:t xml:space="preserve">  </w:t>
          </w:r>
          <w:r w:rsidR="35DB4621" w:rsidRPr="3292A553">
            <w:rPr>
              <w:rFonts w:ascii="Calibri" w:eastAsia="Calibri" w:hAnsi="Calibri" w:cs="Calibri"/>
              <w:lang w:val="de"/>
            </w:rPr>
            <w:t>Wir kaufen Temperaturmessgeräte ein und bauen diese in allen IET-Zimmern ein. D</w:t>
          </w:r>
          <w:r w:rsidR="55E83F35" w:rsidRPr="3292A553">
            <w:rPr>
              <w:rFonts w:ascii="Calibri" w:eastAsia="Calibri" w:hAnsi="Calibri" w:cs="Calibri"/>
              <w:lang w:val="de"/>
            </w:rPr>
            <w:t xml:space="preserve">anach erstellen wir einen </w:t>
          </w:r>
          <w:proofErr w:type="spellStart"/>
          <w:r w:rsidR="55E83F35" w:rsidRPr="3292A553">
            <w:rPr>
              <w:rFonts w:ascii="Calibri" w:eastAsia="Calibri" w:hAnsi="Calibri" w:cs="Calibri"/>
              <w:lang w:val="de"/>
            </w:rPr>
            <w:t>Teamskanal</w:t>
          </w:r>
          <w:proofErr w:type="spellEnd"/>
          <w:r w:rsidR="68D77FCE" w:rsidRPr="3292A553">
            <w:rPr>
              <w:rFonts w:ascii="Calibri" w:eastAsia="Calibri" w:hAnsi="Calibri" w:cs="Calibri"/>
              <w:lang w:val="de"/>
            </w:rPr>
            <w:t xml:space="preserve">. In diesem </w:t>
          </w:r>
          <w:proofErr w:type="spellStart"/>
          <w:r w:rsidR="68D77FCE" w:rsidRPr="3292A553">
            <w:rPr>
              <w:rFonts w:ascii="Calibri" w:eastAsia="Calibri" w:hAnsi="Calibri" w:cs="Calibri"/>
              <w:lang w:val="de"/>
            </w:rPr>
            <w:t>Teamskanal</w:t>
          </w:r>
          <w:proofErr w:type="spellEnd"/>
          <w:r w:rsidR="68D77FCE" w:rsidRPr="3292A553">
            <w:rPr>
              <w:rFonts w:ascii="Calibri" w:eastAsia="Calibri" w:hAnsi="Calibri" w:cs="Calibri"/>
              <w:lang w:val="de"/>
            </w:rPr>
            <w:t xml:space="preserve"> sind die Temperaturen </w:t>
          </w:r>
          <w:proofErr w:type="gramStart"/>
          <w:r w:rsidR="68D77FCE" w:rsidRPr="3292A553">
            <w:rPr>
              <w:rFonts w:ascii="Calibri" w:eastAsia="Calibri" w:hAnsi="Calibri" w:cs="Calibri"/>
              <w:lang w:val="de"/>
            </w:rPr>
            <w:t xml:space="preserve">der </w:t>
          </w:r>
          <w:r w:rsidR="5A858BC8" w:rsidRPr="3292A553">
            <w:rPr>
              <w:rFonts w:ascii="Calibri" w:eastAsia="Calibri" w:hAnsi="Calibri" w:cs="Calibri"/>
              <w:lang w:val="de"/>
            </w:rPr>
            <w:t xml:space="preserve">einzelnen </w:t>
          </w:r>
          <w:r w:rsidR="68D77FCE" w:rsidRPr="3292A553">
            <w:rPr>
              <w:rFonts w:ascii="Calibri" w:eastAsia="Calibri" w:hAnsi="Calibri" w:cs="Calibri"/>
              <w:lang w:val="de"/>
            </w:rPr>
            <w:t>Zimmer</w:t>
          </w:r>
          <w:r w:rsidR="51DAF078" w:rsidRPr="3292A553">
            <w:rPr>
              <w:rFonts w:ascii="Calibri" w:eastAsia="Calibri" w:hAnsi="Calibri" w:cs="Calibri"/>
              <w:lang w:val="de"/>
            </w:rPr>
            <w:t>n</w:t>
          </w:r>
          <w:proofErr w:type="gramEnd"/>
          <w:r w:rsidR="68D77FCE" w:rsidRPr="3292A553">
            <w:rPr>
              <w:rFonts w:ascii="Calibri" w:eastAsia="Calibri" w:hAnsi="Calibri" w:cs="Calibri"/>
              <w:lang w:val="de"/>
            </w:rPr>
            <w:t xml:space="preserve"> ersicht</w:t>
          </w:r>
          <w:r w:rsidR="763739E0" w:rsidRPr="3292A553">
            <w:rPr>
              <w:rFonts w:ascii="Calibri" w:eastAsia="Calibri" w:hAnsi="Calibri" w:cs="Calibri"/>
              <w:lang w:val="de"/>
            </w:rPr>
            <w:t xml:space="preserve">lich. </w:t>
          </w:r>
          <w:r w:rsidR="0C2AEC04" w:rsidRPr="3292A553">
            <w:rPr>
              <w:rFonts w:ascii="Calibri" w:eastAsia="Calibri" w:hAnsi="Calibri" w:cs="Calibri"/>
              <w:lang w:val="de"/>
            </w:rPr>
            <w:t xml:space="preserve">Die Lehrer und die Lernenden können </w:t>
          </w:r>
          <w:r w:rsidR="211A753E" w:rsidRPr="3292A553">
            <w:rPr>
              <w:rFonts w:ascii="Calibri" w:eastAsia="Calibri" w:hAnsi="Calibri" w:cs="Calibri"/>
              <w:lang w:val="de"/>
            </w:rPr>
            <w:t xml:space="preserve">im </w:t>
          </w:r>
          <w:proofErr w:type="spellStart"/>
          <w:r w:rsidR="211A753E" w:rsidRPr="3292A553">
            <w:rPr>
              <w:rFonts w:ascii="Calibri" w:eastAsia="Calibri" w:hAnsi="Calibri" w:cs="Calibri"/>
              <w:lang w:val="de"/>
            </w:rPr>
            <w:t>Teamskanal</w:t>
          </w:r>
          <w:proofErr w:type="spellEnd"/>
          <w:r w:rsidR="0C2AEC04" w:rsidRPr="3292A553">
            <w:rPr>
              <w:rFonts w:ascii="Calibri" w:eastAsia="Calibri" w:hAnsi="Calibri" w:cs="Calibri"/>
              <w:lang w:val="de"/>
            </w:rPr>
            <w:t xml:space="preserve"> die </w:t>
          </w:r>
          <w:proofErr w:type="spellStart"/>
          <w:r w:rsidR="0C2AEC04" w:rsidRPr="3292A553">
            <w:rPr>
              <w:rFonts w:ascii="Calibri" w:eastAsia="Calibri" w:hAnsi="Calibri" w:cs="Calibri"/>
              <w:lang w:val="de"/>
            </w:rPr>
            <w:t>eizelnen</w:t>
          </w:r>
          <w:proofErr w:type="spellEnd"/>
          <w:r w:rsidR="0C2AEC04" w:rsidRPr="3292A553">
            <w:rPr>
              <w:rFonts w:ascii="Calibri" w:eastAsia="Calibri" w:hAnsi="Calibri" w:cs="Calibri"/>
              <w:lang w:val="de"/>
            </w:rPr>
            <w:t xml:space="preserve"> Zimmern auswählen </w:t>
          </w:r>
          <w:r w:rsidR="15952988" w:rsidRPr="3292A553">
            <w:rPr>
              <w:rFonts w:ascii="Calibri" w:eastAsia="Calibri" w:hAnsi="Calibri" w:cs="Calibri"/>
              <w:lang w:val="de"/>
            </w:rPr>
            <w:t>und sehen dort die Temperaturen für das ausgewählte Zimmer.</w:t>
          </w:r>
        </w:p>
        <w:p w14:paraId="6FF4D794" w14:textId="20AC6953" w:rsidR="7DFF51AC" w:rsidRDefault="7DFF51AC" w:rsidP="1D6B6B33">
          <w:pPr>
            <w:spacing w:after="160" w:line="257" w:lineRule="auto"/>
            <w:rPr>
              <w:rFonts w:ascii="Calibri" w:eastAsia="Calibri" w:hAnsi="Calibri" w:cs="Calibri"/>
              <w:lang w:val="de"/>
            </w:rPr>
          </w:pPr>
          <w:r w:rsidRPr="1D6B6B33">
            <w:rPr>
              <w:rFonts w:ascii="Calibri" w:eastAsia="Calibri" w:hAnsi="Calibri" w:cs="Calibri"/>
              <w:lang w:val="de"/>
            </w:rPr>
            <w:t>Vorteile:</w:t>
          </w:r>
        </w:p>
        <w:p w14:paraId="1951BF2A" w14:textId="3BEDE1E3" w:rsidR="7DFF51AC" w:rsidRDefault="7DFF51AC" w:rsidP="1D6B6B33">
          <w:pPr>
            <w:pStyle w:val="Listenabsatz"/>
            <w:numPr>
              <w:ilvl w:val="0"/>
              <w:numId w:val="16"/>
            </w:numPr>
            <w:spacing w:after="0"/>
            <w:rPr>
              <w:lang w:val="de"/>
            </w:rPr>
          </w:pPr>
          <w:r w:rsidRPr="1D6B6B33">
            <w:rPr>
              <w:lang w:val="de"/>
            </w:rPr>
            <w:t>Wir benötigen weniger Arbeitszeit</w:t>
          </w:r>
        </w:p>
        <w:p w14:paraId="7EF8B972" w14:textId="3D05CD6D" w:rsidR="7DFF51AC" w:rsidRDefault="7DFF51AC" w:rsidP="1D6B6B33">
          <w:pPr>
            <w:pStyle w:val="Listenabsatz"/>
            <w:numPr>
              <w:ilvl w:val="0"/>
              <w:numId w:val="16"/>
            </w:numPr>
            <w:spacing w:after="0"/>
            <w:rPr>
              <w:lang w:val="de"/>
            </w:rPr>
          </w:pPr>
          <w:r w:rsidRPr="2F4FDD4B">
            <w:rPr>
              <w:lang w:val="de"/>
            </w:rPr>
            <w:t>Der gesamte Auftrag</w:t>
          </w:r>
          <w:r w:rsidR="44687D60" w:rsidRPr="2F4FDD4B">
            <w:rPr>
              <w:lang w:val="de"/>
            </w:rPr>
            <w:t xml:space="preserve"> ist</w:t>
          </w:r>
          <w:r w:rsidRPr="2F4FDD4B">
            <w:rPr>
              <w:lang w:val="de"/>
            </w:rPr>
            <w:t xml:space="preserve"> weniger aufwendig</w:t>
          </w:r>
        </w:p>
        <w:p w14:paraId="0B6FDEAC" w14:textId="2EB0F1A8" w:rsidR="7DFF51AC" w:rsidRDefault="7DFF51AC" w:rsidP="1D6B6B33">
          <w:pPr>
            <w:spacing w:after="160" w:line="257" w:lineRule="auto"/>
          </w:pPr>
          <w:r w:rsidRPr="1D6B6B33">
            <w:rPr>
              <w:rFonts w:ascii="Calibri" w:eastAsia="Calibri" w:hAnsi="Calibri" w:cs="Calibri"/>
              <w:lang w:val="de"/>
            </w:rPr>
            <w:t xml:space="preserve">Nachteile: </w:t>
          </w:r>
        </w:p>
        <w:p w14:paraId="3DC8AA79" w14:textId="2CC3EE9E" w:rsidR="7DFF51AC" w:rsidRDefault="7DFF51AC" w:rsidP="1D6B6B33">
          <w:pPr>
            <w:pStyle w:val="Listenabsatz"/>
            <w:numPr>
              <w:ilvl w:val="0"/>
              <w:numId w:val="16"/>
            </w:numPr>
            <w:spacing w:after="0"/>
            <w:rPr>
              <w:lang w:val="de"/>
            </w:rPr>
          </w:pPr>
          <w:r w:rsidRPr="1D6B6B33">
            <w:rPr>
              <w:lang w:val="de"/>
            </w:rPr>
            <w:t>Für die User ist die Verwendung von Webseiten eventuell einfacher.</w:t>
          </w:r>
        </w:p>
        <w:p w14:paraId="40133743" w14:textId="175061F8" w:rsidR="7DFF51AC" w:rsidRDefault="7DFF51AC" w:rsidP="1D6B6B33">
          <w:pPr>
            <w:spacing w:after="160" w:line="257" w:lineRule="auto"/>
          </w:pPr>
          <w:r w:rsidRPr="1D6B6B33">
            <w:rPr>
              <w:rFonts w:ascii="Calibri" w:eastAsia="Calibri" w:hAnsi="Calibri" w:cs="Calibri"/>
              <w:lang w:val="de"/>
            </w:rPr>
            <w:t xml:space="preserve"> </w:t>
          </w:r>
        </w:p>
        <w:p w14:paraId="4731855E" w14:textId="4915E9EC" w:rsidR="7DFF51AC" w:rsidRDefault="7DFF51AC" w:rsidP="1D6B6B33">
          <w:pPr>
            <w:spacing w:after="160" w:line="257" w:lineRule="auto"/>
          </w:pPr>
          <w:r w:rsidRPr="1D6B6B33">
            <w:rPr>
              <w:rFonts w:ascii="Calibri" w:eastAsia="Calibri" w:hAnsi="Calibri" w:cs="Calibri"/>
              <w:lang w:val="de"/>
            </w:rPr>
            <w:t xml:space="preserve"> </w:t>
          </w:r>
        </w:p>
        <w:p w14:paraId="6FC0789E" w14:textId="7BF8BF18" w:rsidR="7DFF51AC" w:rsidRDefault="7DFF51AC" w:rsidP="1D6B6B33">
          <w:pPr>
            <w:spacing w:after="160" w:line="257" w:lineRule="auto"/>
          </w:pPr>
          <w:r w:rsidRPr="1D6B6B33">
            <w:rPr>
              <w:rFonts w:ascii="Calibri" w:eastAsia="Calibri" w:hAnsi="Calibri" w:cs="Calibri"/>
              <w:b/>
              <w:bCs/>
              <w:lang w:val="de"/>
            </w:rPr>
            <w:t>Variante 2:</w:t>
          </w:r>
          <w:r w:rsidRPr="1D6B6B33">
            <w:rPr>
              <w:rFonts w:ascii="Calibri" w:eastAsia="Calibri" w:hAnsi="Calibri" w:cs="Calibri"/>
              <w:lang w:val="de"/>
            </w:rPr>
            <w:t xml:space="preserve"> Wir kaufen Temperaturmessgeräte ein und bauen diese in allen IET-Zimmern ein. Des </w:t>
          </w:r>
          <w:proofErr w:type="spellStart"/>
          <w:r w:rsidRPr="1D6B6B33">
            <w:rPr>
              <w:rFonts w:ascii="Calibri" w:eastAsia="Calibri" w:hAnsi="Calibri" w:cs="Calibri"/>
              <w:lang w:val="de"/>
            </w:rPr>
            <w:t>Weiteren</w:t>
          </w:r>
          <w:proofErr w:type="spellEnd"/>
          <w:r w:rsidRPr="1D6B6B33">
            <w:rPr>
              <w:rFonts w:ascii="Calibri" w:eastAsia="Calibri" w:hAnsi="Calibri" w:cs="Calibri"/>
              <w:lang w:val="de"/>
            </w:rPr>
            <w:t xml:space="preserve"> erstellen wir eine eigene Webseite, wo wir auch die Temperaturen von den vergangen Tagen lesen können. Dies soll, denn Lehrpersonen wie auch den Studierenden aufzeigen, dass es immer wärmen oder kälter wird.</w:t>
          </w:r>
        </w:p>
        <w:p w14:paraId="61DE6EB4" w14:textId="022A9226" w:rsidR="7DFF51AC" w:rsidRDefault="7DFF51AC" w:rsidP="1D6B6B33">
          <w:pPr>
            <w:spacing w:after="160" w:line="257" w:lineRule="auto"/>
          </w:pPr>
          <w:r w:rsidRPr="1D6B6B33">
            <w:rPr>
              <w:rFonts w:ascii="Calibri" w:eastAsia="Calibri" w:hAnsi="Calibri" w:cs="Calibri"/>
              <w:lang w:val="de"/>
            </w:rPr>
            <w:t xml:space="preserve"> </w:t>
          </w:r>
        </w:p>
        <w:p w14:paraId="2F286A61" w14:textId="088E4B94" w:rsidR="7DFF51AC" w:rsidRDefault="7DFF51AC" w:rsidP="1D6B6B33">
          <w:pPr>
            <w:spacing w:after="160" w:line="257" w:lineRule="auto"/>
          </w:pPr>
          <w:r w:rsidRPr="1D6B6B33">
            <w:rPr>
              <w:rFonts w:ascii="Calibri" w:eastAsia="Calibri" w:hAnsi="Calibri" w:cs="Calibri"/>
              <w:lang w:val="de"/>
            </w:rPr>
            <w:t>Vorteile:</w:t>
          </w:r>
        </w:p>
        <w:p w14:paraId="7AB7BCBF" w14:textId="613BC5BA" w:rsidR="7DFF51AC" w:rsidRDefault="7DFF51AC" w:rsidP="1D6B6B33">
          <w:pPr>
            <w:pStyle w:val="Listenabsatz"/>
            <w:numPr>
              <w:ilvl w:val="0"/>
              <w:numId w:val="13"/>
            </w:numPr>
            <w:spacing w:after="0"/>
            <w:rPr>
              <w:lang w:val="de"/>
            </w:rPr>
          </w:pPr>
          <w:r w:rsidRPr="1D6B6B33">
            <w:rPr>
              <w:lang w:val="de"/>
            </w:rPr>
            <w:t>Wir lernen somit eine Webseite Programmieren.</w:t>
          </w:r>
        </w:p>
        <w:p w14:paraId="1B8588F5" w14:textId="25157100" w:rsidR="7DFF51AC" w:rsidRDefault="7DFF51AC" w:rsidP="1D6B6B33">
          <w:pPr>
            <w:spacing w:after="160" w:line="257" w:lineRule="auto"/>
          </w:pPr>
          <w:r w:rsidRPr="1D6B6B33">
            <w:rPr>
              <w:rFonts w:ascii="Calibri" w:eastAsia="Calibri" w:hAnsi="Calibri" w:cs="Calibri"/>
              <w:lang w:val="de"/>
            </w:rPr>
            <w:t>Nachteile:</w:t>
          </w:r>
        </w:p>
        <w:p w14:paraId="2B9DD83B" w14:textId="3574A183" w:rsidR="7DFF51AC" w:rsidRDefault="7DFF51AC" w:rsidP="1D6B6B33">
          <w:pPr>
            <w:pStyle w:val="Listenabsatz"/>
            <w:numPr>
              <w:ilvl w:val="0"/>
              <w:numId w:val="13"/>
            </w:numPr>
            <w:spacing w:after="0"/>
            <w:rPr>
              <w:lang w:val="de"/>
            </w:rPr>
          </w:pPr>
          <w:r w:rsidRPr="1D6B6B33">
            <w:rPr>
              <w:lang w:val="de"/>
            </w:rPr>
            <w:t>Wir lernen nicht, wie wir ein Temperatur Messgerät bauen können.</w:t>
          </w:r>
        </w:p>
        <w:p w14:paraId="036118FD" w14:textId="3C4CAA14" w:rsidR="7DFF51AC" w:rsidRDefault="7DFF51AC" w:rsidP="1D6B6B33">
          <w:pPr>
            <w:spacing w:after="160" w:line="257" w:lineRule="auto"/>
          </w:pPr>
          <w:r w:rsidRPr="1D6B6B33">
            <w:rPr>
              <w:rFonts w:ascii="Calibri" w:eastAsia="Calibri" w:hAnsi="Calibri" w:cs="Calibri"/>
              <w:b/>
              <w:bCs/>
              <w:lang w:val="de"/>
            </w:rPr>
            <w:t>Variante 3:</w:t>
          </w:r>
          <w:r w:rsidRPr="1D6B6B33">
            <w:rPr>
              <w:rFonts w:ascii="Calibri" w:eastAsia="Calibri" w:hAnsi="Calibri" w:cs="Calibri"/>
              <w:lang w:val="de"/>
            </w:rPr>
            <w:t xml:space="preserve"> Wir arbeiten mit eigenen Temperaturmessgeräte, dazu benötigen wir ein Microcontroller (</w:t>
          </w:r>
          <w:proofErr w:type="spellStart"/>
          <w:r w:rsidRPr="1D6B6B33">
            <w:rPr>
              <w:rFonts w:ascii="Calibri" w:eastAsia="Calibri" w:hAnsi="Calibri" w:cs="Calibri"/>
              <w:lang w:val="de"/>
            </w:rPr>
            <w:t>Rasperry</w:t>
          </w:r>
          <w:proofErr w:type="spellEnd"/>
          <w:r w:rsidRPr="1D6B6B33">
            <w:rPr>
              <w:rFonts w:ascii="Calibri" w:eastAsia="Calibri" w:hAnsi="Calibri" w:cs="Calibri"/>
              <w:lang w:val="de"/>
            </w:rPr>
            <w:t xml:space="preserve"> Pi), </w:t>
          </w:r>
          <w:proofErr w:type="spellStart"/>
          <w:r w:rsidRPr="1D6B6B33">
            <w:rPr>
              <w:rFonts w:ascii="Calibri" w:eastAsia="Calibri" w:hAnsi="Calibri" w:cs="Calibri"/>
              <w:lang w:val="de"/>
            </w:rPr>
            <w:t>Breadbord</w:t>
          </w:r>
          <w:proofErr w:type="spellEnd"/>
          <w:r w:rsidRPr="1D6B6B33">
            <w:rPr>
              <w:rFonts w:ascii="Calibri" w:eastAsia="Calibri" w:hAnsi="Calibri" w:cs="Calibri"/>
              <w:lang w:val="de"/>
            </w:rPr>
            <w:t xml:space="preserve">, ein Jumper-Kabel, Display und natürlich eine Stromversorgungsquelle. Diese Daten werden wir via Webseite, allen zur Verfügung stellen. </w:t>
          </w:r>
        </w:p>
        <w:p w14:paraId="663D3049" w14:textId="7B917B82" w:rsidR="7DFF51AC" w:rsidRDefault="7DFF51AC" w:rsidP="1D6B6B33">
          <w:pPr>
            <w:spacing w:after="160" w:line="257" w:lineRule="auto"/>
          </w:pPr>
          <w:r w:rsidRPr="1D6B6B33">
            <w:rPr>
              <w:rFonts w:ascii="Calibri" w:eastAsia="Calibri" w:hAnsi="Calibri" w:cs="Calibri"/>
              <w:lang w:val="de"/>
            </w:rPr>
            <w:t xml:space="preserve"> </w:t>
          </w:r>
        </w:p>
        <w:p w14:paraId="3E6F5EC9" w14:textId="12E59BC4" w:rsidR="7DFF51AC" w:rsidRDefault="7DFF51AC" w:rsidP="1D6B6B33">
          <w:pPr>
            <w:spacing w:after="160" w:line="257" w:lineRule="auto"/>
          </w:pPr>
          <w:r w:rsidRPr="1D6B6B33">
            <w:rPr>
              <w:rFonts w:ascii="Calibri" w:eastAsia="Calibri" w:hAnsi="Calibri" w:cs="Calibri"/>
              <w:lang w:val="de"/>
            </w:rPr>
            <w:t>Vorteile:</w:t>
          </w:r>
        </w:p>
        <w:p w14:paraId="3899E6DF" w14:textId="519CBB12" w:rsidR="7DFF51AC" w:rsidRDefault="7DFF51AC" w:rsidP="1D6B6B33">
          <w:pPr>
            <w:pStyle w:val="Listenabsatz"/>
            <w:numPr>
              <w:ilvl w:val="0"/>
              <w:numId w:val="13"/>
            </w:numPr>
            <w:spacing w:after="0"/>
            <w:rPr>
              <w:lang w:val="de"/>
            </w:rPr>
          </w:pPr>
          <w:r w:rsidRPr="1D6B6B33">
            <w:rPr>
              <w:lang w:val="de"/>
            </w:rPr>
            <w:t>Wir arbeiten hier mit mehr Hardware.</w:t>
          </w:r>
        </w:p>
        <w:p w14:paraId="6C147CD4" w14:textId="75A5F927" w:rsidR="7DFF51AC" w:rsidRDefault="7DFF51AC" w:rsidP="1D6B6B33">
          <w:pPr>
            <w:spacing w:after="160" w:line="257" w:lineRule="auto"/>
          </w:pPr>
          <w:r w:rsidRPr="1D6B6B33">
            <w:rPr>
              <w:rFonts w:ascii="Calibri" w:eastAsia="Calibri" w:hAnsi="Calibri" w:cs="Calibri"/>
              <w:lang w:val="de"/>
            </w:rPr>
            <w:t>Nachteile:</w:t>
          </w:r>
        </w:p>
        <w:p w14:paraId="47BC19B9" w14:textId="3E5098C5" w:rsidR="7DFF51AC" w:rsidRDefault="7DFF51AC" w:rsidP="1D6B6B33">
          <w:pPr>
            <w:pStyle w:val="Listenabsatz"/>
            <w:numPr>
              <w:ilvl w:val="0"/>
              <w:numId w:val="10"/>
            </w:numPr>
            <w:spacing w:after="0"/>
            <w:rPr>
              <w:lang w:val="de"/>
            </w:rPr>
          </w:pPr>
          <w:r w:rsidRPr="1D6B6B33">
            <w:rPr>
              <w:lang w:val="de"/>
            </w:rPr>
            <w:t>Die Teile für die Temperaturmessegeräte kosten mehr Geld als eine fertige zu kaufen.</w:t>
          </w:r>
        </w:p>
        <w:p w14:paraId="69C93CEB" w14:textId="48901FE1" w:rsidR="7DFF51AC" w:rsidRDefault="7DFF51AC" w:rsidP="1D6B6B33">
          <w:pPr>
            <w:pStyle w:val="Listenabsatz"/>
            <w:numPr>
              <w:ilvl w:val="0"/>
              <w:numId w:val="10"/>
            </w:numPr>
            <w:spacing w:after="0"/>
            <w:rPr>
              <w:lang w:val="de"/>
            </w:rPr>
          </w:pPr>
          <w:r w:rsidRPr="1D6B6B33">
            <w:rPr>
              <w:lang w:val="de"/>
            </w:rPr>
            <w:t xml:space="preserve">Wir brauchen viel Zeit, um die Temperaturmessgeräte herzustellen, weshalb wir nicht genügend Zeit haben, um die Webseite </w:t>
          </w:r>
          <w:proofErr w:type="gramStart"/>
          <w:r w:rsidRPr="1D6B6B33">
            <w:rPr>
              <w:lang w:val="de"/>
            </w:rPr>
            <w:t>selber</w:t>
          </w:r>
          <w:proofErr w:type="gramEnd"/>
          <w:r w:rsidRPr="1D6B6B33">
            <w:rPr>
              <w:lang w:val="de"/>
            </w:rPr>
            <w:t xml:space="preserve"> zu programmieren.</w:t>
          </w:r>
        </w:p>
        <w:p w14:paraId="4FF27800" w14:textId="54FFA7BE" w:rsidR="1D6B6B33" w:rsidRDefault="1D6B6B33" w:rsidP="1D6B6B33">
          <w:pPr>
            <w:pStyle w:val="Text"/>
          </w:pPr>
        </w:p>
        <w:p w14:paraId="085737BE" w14:textId="77777777" w:rsidR="00E55B75" w:rsidRPr="00E55B75" w:rsidRDefault="00E55B75" w:rsidP="00D25B7A">
          <w:pPr>
            <w:pStyle w:val="Text"/>
          </w:pPr>
        </w:p>
        <w:p w14:paraId="278CE82D" w14:textId="48E59943" w:rsidR="00EE6228" w:rsidRDefault="00510934" w:rsidP="00EE6228">
          <w:pPr>
            <w:pStyle w:val="berschrift2"/>
          </w:pPr>
          <w:bookmarkStart w:id="11" w:name="_Toc144809032"/>
          <w:bookmarkStart w:id="12" w:name="_Toc781985814"/>
          <w:r>
            <w:t>Projektstrukturplan (allenfalls Printscreen aus Tool)</w:t>
          </w:r>
          <w:bookmarkEnd w:id="11"/>
          <w:bookmarkEnd w:id="12"/>
        </w:p>
        <w:p w14:paraId="0241D2A4" w14:textId="2BD109E6" w:rsidR="529CE823" w:rsidRDefault="000C2903" w:rsidP="529CE823">
          <w:pPr>
            <w:pStyle w:val="Text"/>
          </w:pPr>
          <w:r>
            <w:br/>
          </w:r>
          <w:r>
            <w:br/>
          </w:r>
          <w:hyperlink r:id="rId26">
            <w:r w:rsidR="00A81D82" w:rsidRPr="6463E8CC">
              <w:rPr>
                <w:rStyle w:val="Hyperlink"/>
              </w:rPr>
              <w:t>https://miro.com/app/board/uXjVMoLtpAk=/?share_link_id=285771068323</w:t>
            </w:r>
          </w:hyperlink>
        </w:p>
        <w:p w14:paraId="656C7602" w14:textId="03AF6E0E" w:rsidR="00630D77" w:rsidRDefault="00EE6228" w:rsidP="00630D77">
          <w:pPr>
            <w:pStyle w:val="berschrift2"/>
          </w:pPr>
          <w:bookmarkStart w:id="13" w:name="_Toc144809033"/>
          <w:bookmarkStart w:id="14" w:name="_Toc1029702113"/>
          <w:r>
            <w:lastRenderedPageBreak/>
            <w:t>Zeitplan</w:t>
          </w:r>
          <w:bookmarkEnd w:id="13"/>
          <w:bookmarkEnd w:id="14"/>
        </w:p>
        <w:p w14:paraId="24BFD2FE" w14:textId="1BAF3005" w:rsidR="00630D77" w:rsidRPr="00630D77" w:rsidRDefault="493A8349" w:rsidP="00630D77">
          <w:pPr>
            <w:pStyle w:val="Text"/>
          </w:pPr>
          <w:r>
            <w:rPr>
              <w:noProof/>
            </w:rPr>
            <w:drawing>
              <wp:inline distT="0" distB="0" distL="0" distR="0" wp14:anchorId="6D167353" wp14:editId="7E1DDD3A">
                <wp:extent cx="4333875" cy="4572000"/>
                <wp:effectExtent l="0" t="0" r="0" b="0"/>
                <wp:docPr id="1069111931" name="Grafik 1069111931" title="Bild wird eingefü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7748128"/>
                        <pic:cNvPicPr/>
                      </pic:nvPicPr>
                      <pic:blipFill>
                        <a:blip r:embed="rId27">
                          <a:extLst>
                            <a:ext uri="{28A0092B-C50C-407E-A947-70E740481C1C}">
                              <a14:useLocalDpi xmlns:a14="http://schemas.microsoft.com/office/drawing/2010/main" val="0"/>
                            </a:ext>
                          </a:extLst>
                        </a:blip>
                        <a:stretch>
                          <a:fillRect/>
                        </a:stretch>
                      </pic:blipFill>
                      <pic:spPr>
                        <a:xfrm>
                          <a:off x="0" y="0"/>
                          <a:ext cx="4333875" cy="4572000"/>
                        </a:xfrm>
                        <a:prstGeom prst="rect">
                          <a:avLst/>
                        </a:prstGeom>
                      </pic:spPr>
                    </pic:pic>
                  </a:graphicData>
                </a:graphic>
              </wp:inline>
            </w:drawing>
          </w:r>
          <w:r w:rsidR="0E685495">
            <w:rPr>
              <w:noProof/>
            </w:rPr>
            <w:drawing>
              <wp:anchor distT="0" distB="0" distL="114300" distR="114300" simplePos="0" relativeHeight="251658240" behindDoc="1" locked="0" layoutInCell="1" allowOverlap="1" wp14:anchorId="340272DF" wp14:editId="2B2D6A9A">
                <wp:simplePos x="0" y="0"/>
                <wp:positionH relativeFrom="column">
                  <wp:align>left</wp:align>
                </wp:positionH>
                <wp:positionV relativeFrom="paragraph">
                  <wp:posOffset>0</wp:posOffset>
                </wp:positionV>
                <wp:extent cx="4333875" cy="4572000"/>
                <wp:effectExtent l="0" t="0" r="0" b="0"/>
                <wp:wrapNone/>
                <wp:docPr id="511002343" name="Grafik 511002343" title="Bild wird eingefü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518103"/>
                        <pic:cNvPicPr/>
                      </pic:nvPicPr>
                      <pic:blipFill>
                        <a:blip r:embed="rId27">
                          <a:extLst>
                            <a:ext uri="{28A0092B-C50C-407E-A947-70E740481C1C}">
                              <a14:useLocalDpi xmlns:a14="http://schemas.microsoft.com/office/drawing/2010/main" val="0"/>
                            </a:ext>
                          </a:extLst>
                        </a:blip>
                        <a:stretch>
                          <a:fillRect/>
                        </a:stretch>
                      </pic:blipFill>
                      <pic:spPr>
                        <a:xfrm>
                          <a:off x="0" y="0"/>
                          <a:ext cx="4333875" cy="4572000"/>
                        </a:xfrm>
                        <a:prstGeom prst="rect">
                          <a:avLst/>
                        </a:prstGeom>
                      </pic:spPr>
                    </pic:pic>
                  </a:graphicData>
                </a:graphic>
                <wp14:sizeRelH relativeFrom="page">
                  <wp14:pctWidth>0</wp14:pctWidth>
                </wp14:sizeRelH>
                <wp14:sizeRelV relativeFrom="page">
                  <wp14:pctHeight>0</wp14:pctHeight>
                </wp14:sizeRelV>
              </wp:anchor>
            </w:drawing>
          </w:r>
        </w:p>
        <w:p w14:paraId="0E0CAE0F" w14:textId="3086BFEC" w:rsidR="00E47746" w:rsidRPr="00E47746" w:rsidRDefault="00630D77" w:rsidP="17B1B367">
          <w:pPr>
            <w:pStyle w:val="berschrift2"/>
          </w:pPr>
          <w:bookmarkStart w:id="15" w:name="_Toc144809034"/>
          <w:bookmarkStart w:id="16" w:name="_Toc1994297544"/>
          <w:r>
            <w:t>Aufwand &amp; Kosten</w:t>
          </w:r>
          <w:bookmarkEnd w:id="15"/>
          <w:bookmarkEnd w:id="16"/>
        </w:p>
        <w:p w14:paraId="3863FD09" w14:textId="167456E1" w:rsidR="17B1B367" w:rsidRDefault="17B1B367" w:rsidP="17B1B367">
          <w:pPr>
            <w:spacing w:after="160" w:line="257" w:lineRule="auto"/>
            <w:rPr>
              <w:rFonts w:ascii="Calibri Light" w:eastAsia="Calibri Light" w:hAnsi="Calibri Light" w:cs="Calibri Light"/>
              <w:sz w:val="24"/>
              <w:szCs w:val="24"/>
            </w:rPr>
          </w:pPr>
        </w:p>
        <w:p w14:paraId="3F7F8319" w14:textId="3E517219" w:rsidR="72B752F4" w:rsidRPr="004A584D" w:rsidRDefault="72B752F4">
          <w:pPr>
            <w:rPr>
              <w:highlight w:val="yellow"/>
            </w:rPr>
          </w:pPr>
          <w:r w:rsidRPr="004A584D">
            <w:rPr>
              <w:highlight w:val="yellow"/>
            </w:rPr>
            <w:t>An diesem Projekt arbeiten 4 Personen. Der Aufwand schätzen wir auf 35 Arbeitsstunden insgesamt für ungefähr alle 4 Personen. Der Stundenansatz berechnen wir auf CHF 120 pro Person.</w:t>
          </w:r>
          <w:r w:rsidRPr="004A584D">
            <w:rPr>
              <w:highlight w:val="yellow"/>
            </w:rPr>
            <w:br/>
          </w:r>
          <w:r w:rsidRPr="004A584D">
            <w:rPr>
              <w:highlight w:val="yellow"/>
            </w:rPr>
            <w:br/>
            <w:t>CHF 36.90 für zwei Temperaturmessgeräte als Prototyp + 35h pro Person CHF 120.</w:t>
          </w:r>
          <w:r w:rsidRPr="004A584D">
            <w:rPr>
              <w:highlight w:val="yellow"/>
            </w:rPr>
            <w:br/>
            <w:t>Total:  CHF 16’836.90</w:t>
          </w:r>
        </w:p>
        <w:p w14:paraId="33F195CC" w14:textId="036D2F62" w:rsidR="17B1B367" w:rsidRPr="004A584D" w:rsidRDefault="17B1B367" w:rsidP="17B1B367">
          <w:pPr>
            <w:spacing w:after="160" w:line="257" w:lineRule="auto"/>
            <w:rPr>
              <w:rFonts w:ascii="Calibri Light" w:eastAsia="Calibri Light" w:hAnsi="Calibri Light" w:cs="Calibri Light"/>
              <w:sz w:val="24"/>
              <w:szCs w:val="24"/>
              <w:highlight w:val="yellow"/>
            </w:rPr>
          </w:pPr>
        </w:p>
        <w:p w14:paraId="67C504C5" w14:textId="01BD4286" w:rsidR="007C33F6" w:rsidRPr="004A584D" w:rsidRDefault="7942B5D1" w:rsidP="3292A553">
          <w:pPr>
            <w:pStyle w:val="Listenabsatz"/>
            <w:numPr>
              <w:ilvl w:val="0"/>
              <w:numId w:val="39"/>
            </w:numPr>
            <w:spacing w:after="160" w:line="257" w:lineRule="auto"/>
            <w:rPr>
              <w:rFonts w:asciiTheme="majorHAnsi" w:eastAsiaTheme="majorEastAsia" w:hAnsiTheme="majorHAnsi" w:cstheme="majorBidi"/>
              <w:b/>
              <w:highlight w:val="yellow"/>
            </w:rPr>
          </w:pPr>
          <w:r w:rsidRPr="004A584D">
            <w:rPr>
              <w:rFonts w:asciiTheme="majorHAnsi" w:eastAsiaTheme="majorEastAsia" w:hAnsiTheme="majorHAnsi" w:cstheme="majorBidi"/>
              <w:sz w:val="24"/>
              <w:szCs w:val="24"/>
              <w:highlight w:val="yellow"/>
            </w:rPr>
            <w:t>externe kosten:</w:t>
          </w:r>
        </w:p>
        <w:p w14:paraId="1CF76F4F" w14:textId="5210A6E1" w:rsidR="007C33F6" w:rsidRPr="004A584D" w:rsidRDefault="7942B5D1" w:rsidP="3292A553">
          <w:pPr>
            <w:spacing w:after="160" w:line="257" w:lineRule="auto"/>
            <w:rPr>
              <w:rFonts w:asciiTheme="majorHAnsi" w:eastAsiaTheme="majorEastAsia" w:hAnsiTheme="majorHAnsi" w:cstheme="majorBidi"/>
              <w:b/>
              <w:highlight w:val="yellow"/>
            </w:rPr>
          </w:pPr>
          <w:r w:rsidRPr="004A584D">
            <w:rPr>
              <w:rFonts w:asciiTheme="majorHAnsi" w:eastAsiaTheme="majorEastAsia" w:hAnsiTheme="majorHAnsi" w:cstheme="majorBidi"/>
              <w:b/>
              <w:highlight w:val="yellow"/>
            </w:rPr>
            <w:t xml:space="preserve">Produktkosten: </w:t>
          </w:r>
          <w:r w:rsidR="532AAD95" w:rsidRPr="004A584D">
            <w:rPr>
              <w:rFonts w:asciiTheme="majorHAnsi" w:eastAsiaTheme="majorEastAsia" w:hAnsiTheme="majorHAnsi" w:cstheme="majorBidi"/>
              <w:highlight w:val="yellow"/>
            </w:rPr>
            <w:t>150 Fr</w:t>
          </w:r>
          <w:r w:rsidRPr="004A584D">
            <w:rPr>
              <w:highlight w:val="yellow"/>
            </w:rPr>
            <w:br/>
          </w:r>
          <w:r w:rsidRPr="004A584D">
            <w:rPr>
              <w:rFonts w:asciiTheme="majorHAnsi" w:eastAsiaTheme="majorEastAsia" w:hAnsiTheme="majorHAnsi" w:cstheme="majorBidi"/>
              <w:b/>
              <w:highlight w:val="yellow"/>
            </w:rPr>
            <w:t xml:space="preserve">Transportkosten: </w:t>
          </w:r>
          <w:r w:rsidRPr="004A584D">
            <w:rPr>
              <w:rFonts w:asciiTheme="majorHAnsi" w:eastAsiaTheme="majorEastAsia" w:hAnsiTheme="majorHAnsi" w:cstheme="majorBidi"/>
              <w:highlight w:val="yellow"/>
            </w:rPr>
            <w:t>0 Fr</w:t>
          </w:r>
          <w:r w:rsidRPr="004A584D">
            <w:rPr>
              <w:rFonts w:asciiTheme="majorHAnsi" w:eastAsiaTheme="majorEastAsia" w:hAnsiTheme="majorHAnsi" w:cstheme="majorBidi"/>
              <w:b/>
              <w:highlight w:val="yellow"/>
            </w:rPr>
            <w:t>.</w:t>
          </w:r>
          <w:r w:rsidRPr="004A584D">
            <w:rPr>
              <w:highlight w:val="yellow"/>
            </w:rPr>
            <w:br/>
          </w:r>
          <w:r w:rsidRPr="004A584D">
            <w:rPr>
              <w:rFonts w:asciiTheme="majorHAnsi" w:eastAsiaTheme="majorEastAsia" w:hAnsiTheme="majorHAnsi" w:cstheme="majorBidi"/>
              <w:b/>
              <w:highlight w:val="yellow"/>
            </w:rPr>
            <w:t xml:space="preserve">Lizenz- und Zertifizierungskosten: </w:t>
          </w:r>
          <w:r w:rsidRPr="004A584D">
            <w:rPr>
              <w:rFonts w:asciiTheme="majorHAnsi" w:eastAsiaTheme="majorEastAsia" w:hAnsiTheme="majorHAnsi" w:cstheme="majorBidi"/>
              <w:highlight w:val="yellow"/>
            </w:rPr>
            <w:t>aktuell 0 Fr.</w:t>
          </w:r>
          <w:r w:rsidRPr="004A584D">
            <w:rPr>
              <w:highlight w:val="yellow"/>
            </w:rPr>
            <w:br/>
          </w:r>
          <w:r w:rsidRPr="004A584D">
            <w:rPr>
              <w:rFonts w:asciiTheme="majorHAnsi" w:eastAsiaTheme="majorEastAsia" w:hAnsiTheme="majorHAnsi" w:cstheme="majorBidi"/>
              <w:b/>
              <w:highlight w:val="yellow"/>
            </w:rPr>
            <w:t xml:space="preserve">Marketingausgaben: </w:t>
          </w:r>
          <w:r w:rsidRPr="004A584D">
            <w:rPr>
              <w:rFonts w:asciiTheme="majorHAnsi" w:eastAsiaTheme="majorEastAsia" w:hAnsiTheme="majorHAnsi" w:cstheme="majorBidi"/>
              <w:highlight w:val="yellow"/>
            </w:rPr>
            <w:t>0 Fr.</w:t>
          </w:r>
          <w:r w:rsidRPr="004A584D">
            <w:rPr>
              <w:highlight w:val="yellow"/>
            </w:rPr>
            <w:br/>
          </w:r>
          <w:r w:rsidRPr="004A584D">
            <w:rPr>
              <w:rFonts w:asciiTheme="majorHAnsi" w:eastAsiaTheme="majorEastAsia" w:hAnsiTheme="majorHAnsi" w:cstheme="majorBidi"/>
              <w:b/>
              <w:highlight w:val="yellow"/>
            </w:rPr>
            <w:t xml:space="preserve">Versicherungskosten: </w:t>
          </w:r>
          <w:r w:rsidRPr="004A584D">
            <w:rPr>
              <w:highlight w:val="yellow"/>
            </w:rPr>
            <w:br/>
          </w:r>
          <w:r w:rsidRPr="004A584D">
            <w:rPr>
              <w:rFonts w:asciiTheme="majorHAnsi" w:eastAsiaTheme="majorEastAsia" w:hAnsiTheme="majorHAnsi" w:cstheme="majorBidi"/>
              <w:b/>
              <w:highlight w:val="yellow"/>
            </w:rPr>
            <w:t>Steuern und Abgaben:</w:t>
          </w:r>
          <w:r w:rsidRPr="004A584D">
            <w:rPr>
              <w:highlight w:val="yellow"/>
            </w:rPr>
            <w:br/>
          </w:r>
        </w:p>
        <w:p w14:paraId="5B222B32" w14:textId="64B3EEEA" w:rsidR="007C33F6" w:rsidRPr="004A584D" w:rsidRDefault="007C33F6" w:rsidP="17B1B367">
          <w:pPr>
            <w:spacing w:after="160" w:line="257" w:lineRule="auto"/>
            <w:rPr>
              <w:rFonts w:asciiTheme="majorHAnsi" w:eastAsiaTheme="majorEastAsia" w:hAnsiTheme="majorHAnsi" w:cstheme="majorBidi"/>
              <w:b/>
              <w:sz w:val="24"/>
              <w:szCs w:val="24"/>
              <w:highlight w:val="yellow"/>
            </w:rPr>
          </w:pPr>
        </w:p>
        <w:p w14:paraId="5FDCD50A" w14:textId="77E2AFDF" w:rsidR="007C33F6" w:rsidRPr="004A584D" w:rsidRDefault="7942B5D1" w:rsidP="3292A553">
          <w:pPr>
            <w:pStyle w:val="Listenabsatz"/>
            <w:numPr>
              <w:ilvl w:val="0"/>
              <w:numId w:val="38"/>
            </w:numPr>
            <w:spacing w:after="160" w:line="257" w:lineRule="auto"/>
            <w:rPr>
              <w:rFonts w:asciiTheme="majorHAnsi" w:eastAsiaTheme="majorEastAsia" w:hAnsiTheme="majorHAnsi" w:cstheme="majorBidi"/>
              <w:highlight w:val="yellow"/>
            </w:rPr>
          </w:pPr>
          <w:r w:rsidRPr="004A584D">
            <w:rPr>
              <w:rFonts w:asciiTheme="majorHAnsi" w:eastAsiaTheme="majorEastAsia" w:hAnsiTheme="majorHAnsi" w:cstheme="majorBidi"/>
              <w:sz w:val="24"/>
              <w:szCs w:val="24"/>
              <w:highlight w:val="yellow"/>
            </w:rPr>
            <w:lastRenderedPageBreak/>
            <w:t>interne kosten:</w:t>
          </w:r>
        </w:p>
        <w:p w14:paraId="16FF14C2" w14:textId="5CCA7E79" w:rsidR="007C33F6" w:rsidRDefault="7942B5D1" w:rsidP="17B1B367">
          <w:pPr>
            <w:spacing w:after="160"/>
            <w:rPr>
              <w:rFonts w:asciiTheme="majorHAnsi" w:eastAsiaTheme="majorEastAsia" w:hAnsiTheme="majorHAnsi" w:cstheme="majorBidi"/>
            </w:rPr>
          </w:pPr>
          <w:r w:rsidRPr="004A584D">
            <w:rPr>
              <w:rFonts w:asciiTheme="majorHAnsi" w:eastAsiaTheme="majorEastAsia" w:hAnsiTheme="majorHAnsi" w:cstheme="majorBidi"/>
              <w:b/>
              <w:highlight w:val="yellow"/>
            </w:rPr>
            <w:t>Personalkosten:</w:t>
          </w:r>
          <w:r w:rsidRPr="004A584D">
            <w:rPr>
              <w:rFonts w:asciiTheme="majorHAnsi" w:eastAsiaTheme="majorEastAsia" w:hAnsiTheme="majorHAnsi" w:cstheme="majorBidi"/>
              <w:highlight w:val="yellow"/>
            </w:rPr>
            <w:t xml:space="preserve"> An diesem Projekt arbeiten 4 Personen. Der Aufwand schätzen wir auf 35 Arbeitsstunden insgesamt für ungefähr alle 4 Personen. Der Stundenansatz berechnen wir auf CHF 120 pro Person. Das entspricht 16'800 Fr</w:t>
          </w:r>
          <w:r w:rsidRPr="004A584D">
            <w:rPr>
              <w:highlight w:val="yellow"/>
            </w:rPr>
            <w:br/>
          </w:r>
          <w:r w:rsidRPr="004A584D">
            <w:rPr>
              <w:rFonts w:asciiTheme="majorHAnsi" w:eastAsiaTheme="majorEastAsia" w:hAnsiTheme="majorHAnsi" w:cstheme="majorBidi"/>
              <w:b/>
              <w:highlight w:val="yellow"/>
            </w:rPr>
            <w:t>Materialkosten:</w:t>
          </w:r>
          <w:r w:rsidRPr="004A584D">
            <w:rPr>
              <w:rFonts w:asciiTheme="majorHAnsi" w:eastAsiaTheme="majorEastAsia" w:hAnsiTheme="majorHAnsi" w:cstheme="majorBidi"/>
              <w:highlight w:val="yellow"/>
            </w:rPr>
            <w:t xml:space="preserve"> 36</w:t>
          </w:r>
          <w:r w:rsidR="46B692A7" w:rsidRPr="004A584D">
            <w:rPr>
              <w:rFonts w:asciiTheme="majorHAnsi" w:eastAsiaTheme="majorEastAsia" w:hAnsiTheme="majorHAnsi" w:cstheme="majorBidi"/>
              <w:highlight w:val="yellow"/>
            </w:rPr>
            <w:t>.</w:t>
          </w:r>
          <w:r w:rsidRPr="004A584D">
            <w:rPr>
              <w:rFonts w:asciiTheme="majorHAnsi" w:eastAsiaTheme="majorEastAsia" w:hAnsiTheme="majorHAnsi" w:cstheme="majorBidi"/>
              <w:highlight w:val="yellow"/>
            </w:rPr>
            <w:t>90 Fr.</w:t>
          </w:r>
          <w:r w:rsidRPr="004A584D">
            <w:rPr>
              <w:highlight w:val="yellow"/>
            </w:rPr>
            <w:br/>
          </w:r>
          <w:r w:rsidRPr="004A584D">
            <w:rPr>
              <w:rFonts w:asciiTheme="majorHAnsi" w:eastAsiaTheme="majorEastAsia" w:hAnsiTheme="majorHAnsi" w:cstheme="majorBidi"/>
              <w:b/>
              <w:highlight w:val="yellow"/>
            </w:rPr>
            <w:t>Versandkosten</w:t>
          </w:r>
          <w:r w:rsidRPr="004A584D">
            <w:rPr>
              <w:rFonts w:asciiTheme="majorHAnsi" w:eastAsiaTheme="majorEastAsia" w:hAnsiTheme="majorHAnsi" w:cstheme="majorBidi"/>
              <w:highlight w:val="yellow"/>
            </w:rPr>
            <w:t xml:space="preserve">: 0 Fr </w:t>
          </w:r>
          <w:r w:rsidRPr="004A584D">
            <w:rPr>
              <w:highlight w:val="yellow"/>
            </w:rPr>
            <w:br/>
          </w:r>
          <w:r w:rsidRPr="004A584D">
            <w:rPr>
              <w:rFonts w:asciiTheme="majorHAnsi" w:eastAsiaTheme="majorEastAsia" w:hAnsiTheme="majorHAnsi" w:cstheme="majorBidi"/>
              <w:b/>
              <w:highlight w:val="yellow"/>
            </w:rPr>
            <w:t>Verwaltungskosten:</w:t>
          </w:r>
          <w:r w:rsidRPr="004A584D">
            <w:rPr>
              <w:highlight w:val="yellow"/>
            </w:rPr>
            <w:br/>
          </w:r>
          <w:r w:rsidRPr="004A584D">
            <w:rPr>
              <w:rFonts w:asciiTheme="majorHAnsi" w:eastAsiaTheme="majorEastAsia" w:hAnsiTheme="majorHAnsi" w:cstheme="majorBidi"/>
              <w:b/>
              <w:highlight w:val="yellow"/>
            </w:rPr>
            <w:t>Supportkosten</w:t>
          </w:r>
          <w:r w:rsidRPr="004A584D">
            <w:rPr>
              <w:rFonts w:asciiTheme="majorHAnsi" w:eastAsiaTheme="majorEastAsia" w:hAnsiTheme="majorHAnsi" w:cstheme="majorBidi"/>
              <w:highlight w:val="yellow"/>
            </w:rPr>
            <w:t>: D</w:t>
          </w:r>
          <w:r w:rsidRPr="004A584D">
            <w:rPr>
              <w:rFonts w:asciiTheme="majorHAnsi" w:eastAsiaTheme="majorEastAsia" w:hAnsiTheme="majorHAnsi" w:cstheme="majorBidi"/>
              <w:highlight w:val="yellow"/>
              <w:lang w:val="de"/>
            </w:rPr>
            <w:t>er Preis für die IT-Servicestunde liegt bei 60 Fr pro Stunde</w:t>
          </w:r>
          <w:r w:rsidRPr="004A584D">
            <w:rPr>
              <w:highlight w:val="yellow"/>
            </w:rPr>
            <w:br/>
          </w:r>
          <w:r w:rsidRPr="004A584D">
            <w:rPr>
              <w:rFonts w:asciiTheme="majorHAnsi" w:eastAsiaTheme="majorEastAsia" w:hAnsiTheme="majorHAnsi" w:cstheme="majorBidi"/>
              <w:b/>
              <w:highlight w:val="yellow"/>
            </w:rPr>
            <w:t xml:space="preserve">Sonstige Kosten: </w:t>
          </w:r>
          <w:r w:rsidRPr="004A584D">
            <w:rPr>
              <w:rFonts w:asciiTheme="majorHAnsi" w:eastAsiaTheme="majorEastAsia" w:hAnsiTheme="majorHAnsi" w:cstheme="majorBidi"/>
              <w:highlight w:val="yellow"/>
            </w:rPr>
            <w:t>aktuell keine Vorhanden</w:t>
          </w:r>
        </w:p>
        <w:p w14:paraId="1B2E48A9" w14:textId="5093B8B8" w:rsidR="007C33F6" w:rsidRDefault="007C33F6">
          <w:pPr>
            <w:spacing w:after="160"/>
            <w:rPr>
              <w:rFonts w:asciiTheme="majorHAnsi" w:eastAsiaTheme="majorEastAsia" w:hAnsiTheme="majorHAnsi" w:cstheme="majorBidi"/>
            </w:rPr>
          </w:pPr>
        </w:p>
        <w:p w14:paraId="78E6C706" w14:textId="77777777" w:rsidR="00993C2F" w:rsidRDefault="00993C2F">
          <w:pPr>
            <w:spacing w:after="160"/>
          </w:pPr>
          <w:r>
            <w:br w:type="page"/>
          </w:r>
        </w:p>
        <w:p w14:paraId="677E5BFE" w14:textId="5EF5F58F" w:rsidR="00993C2F" w:rsidRDefault="00993C2F" w:rsidP="00D25B7A">
          <w:pPr>
            <w:pStyle w:val="berschrift1"/>
          </w:pPr>
          <w:bookmarkStart w:id="17" w:name="_Toc144809035"/>
          <w:bookmarkStart w:id="18" w:name="_Toc1793094925"/>
          <w:r>
            <w:lastRenderedPageBreak/>
            <w:t>Zusammenfassung</w:t>
          </w:r>
          <w:bookmarkEnd w:id="17"/>
          <w:bookmarkEnd w:id="18"/>
        </w:p>
        <w:p w14:paraId="43D80723" w14:textId="77777777" w:rsidR="00993C2F" w:rsidRDefault="00993C2F" w:rsidP="00D25B7A">
          <w:pPr>
            <w:pStyle w:val="Text"/>
          </w:pPr>
        </w:p>
        <w:p w14:paraId="6846F970" w14:textId="5B937ABA" w:rsidR="00993C2F" w:rsidRDefault="00993C2F">
          <w:pPr>
            <w:spacing w:after="160"/>
          </w:pPr>
          <w:r>
            <w:br w:type="page"/>
          </w:r>
        </w:p>
        <w:p w14:paraId="31BE92AD" w14:textId="279A8D38" w:rsidR="6D46FAF9" w:rsidRDefault="0097411F" w:rsidP="0A32690C">
          <w:pPr>
            <w:pStyle w:val="berschrift1"/>
          </w:pPr>
          <w:bookmarkStart w:id="19" w:name="_Toc144809036"/>
          <w:bookmarkStart w:id="20" w:name="_Toc1060768860"/>
          <w:r>
            <w:lastRenderedPageBreak/>
            <w:t>Initialisierung</w:t>
          </w:r>
          <w:r w:rsidR="00AA68AC">
            <w:t>sphase</w:t>
          </w:r>
          <w:bookmarkEnd w:id="19"/>
          <w:bookmarkEnd w:id="20"/>
        </w:p>
        <w:p w14:paraId="32D35EEB" w14:textId="7565E2E6" w:rsidR="5471BFBF" w:rsidRDefault="5471BFBF" w:rsidP="5471BFBF">
          <w:pPr>
            <w:pStyle w:val="Text"/>
            <w:ind w:firstLine="709"/>
          </w:pPr>
        </w:p>
        <w:p w14:paraId="3D6A4F35" w14:textId="2032386A" w:rsidR="5C45EE5E" w:rsidRDefault="5C45EE5E" w:rsidP="0C9D01DA">
          <w:pPr>
            <w:pStyle w:val="berschrift2"/>
          </w:pPr>
          <w:bookmarkStart w:id="21" w:name="_Toc2106815677"/>
          <w:r>
            <w:t>Rahmenbedingungen:</w:t>
          </w:r>
          <w:bookmarkEnd w:id="21"/>
          <w:r>
            <w:t xml:space="preserve"> </w:t>
          </w:r>
        </w:p>
        <w:p w14:paraId="48DF80F4" w14:textId="7AA8CDDB" w:rsidR="6B04D40F" w:rsidRDefault="0E2B6551" w:rsidP="73C41D55">
          <w:pPr>
            <w:pStyle w:val="Text"/>
            <w:numPr>
              <w:ilvl w:val="0"/>
              <w:numId w:val="35"/>
            </w:numPr>
          </w:pPr>
          <w:r>
            <w:t>Unsere</w:t>
          </w:r>
          <w:r w:rsidR="5C45EE5E">
            <w:t xml:space="preserve"> Temperaturmessgeräte </w:t>
          </w:r>
          <w:r w:rsidR="1B97EB65">
            <w:t xml:space="preserve">müssen so </w:t>
          </w:r>
          <w:r w:rsidR="7FA55C5C">
            <w:t>deponiert</w:t>
          </w:r>
          <w:r w:rsidR="1B97EB65">
            <w:t xml:space="preserve"> werden, </w:t>
          </w:r>
          <w:r w:rsidR="5EED1A39">
            <w:t xml:space="preserve">das </w:t>
          </w:r>
          <w:r w:rsidR="159D52A3">
            <w:t xml:space="preserve">unbefugte </w:t>
          </w:r>
          <w:r w:rsidR="266369B7">
            <w:t>unsere Messgeräte verstellen/fälschen.</w:t>
          </w:r>
        </w:p>
        <w:p w14:paraId="5215FAE9" w14:textId="23A8ACE4" w:rsidR="24DFFAE7" w:rsidRDefault="24DFFAE7" w:rsidP="0861009F">
          <w:pPr>
            <w:pStyle w:val="Text"/>
            <w:numPr>
              <w:ilvl w:val="0"/>
              <w:numId w:val="35"/>
            </w:numPr>
          </w:pPr>
          <w:r>
            <w:t>Wir müssen sicherstellen</w:t>
          </w:r>
          <w:r w:rsidR="38007375">
            <w:t xml:space="preserve"> das unbefugt</w:t>
          </w:r>
          <w:r w:rsidR="2CA854C1">
            <w:t>e</w:t>
          </w:r>
          <w:r w:rsidR="38007375">
            <w:t xml:space="preserve"> kein</w:t>
          </w:r>
          <w:r w:rsidR="546CFD9C">
            <w:t xml:space="preserve">en Zugriff auf unsere Datenbank oder auf </w:t>
          </w:r>
          <w:r w:rsidR="22385CAF">
            <w:t>Raspberry</w:t>
          </w:r>
          <w:r w:rsidR="546CFD9C">
            <w:t xml:space="preserve"> Pi haben.</w:t>
          </w:r>
          <w:r w:rsidR="0E8B7E05">
            <w:t xml:space="preserve"> </w:t>
          </w:r>
        </w:p>
        <w:p w14:paraId="53A598C0" w14:textId="79AA63CD" w:rsidR="69BFC615" w:rsidRDefault="14155A94" w:rsidP="02F6843B">
          <w:pPr>
            <w:pStyle w:val="Text"/>
            <w:numPr>
              <w:ilvl w:val="0"/>
              <w:numId w:val="35"/>
            </w:numPr>
          </w:pPr>
          <w:r>
            <w:t>Wir können die Systemdefekte/</w:t>
          </w:r>
          <w:r w:rsidR="5E80A712">
            <w:t>Fehler</w:t>
          </w:r>
          <w:r>
            <w:t xml:space="preserve"> nicht berücksichtigen</w:t>
          </w:r>
        </w:p>
        <w:p w14:paraId="39A6BEE0" w14:textId="3DA70C52" w:rsidR="69BFC615" w:rsidRDefault="69BFC615" w:rsidP="69BFC615">
          <w:pPr>
            <w:pStyle w:val="Text"/>
            <w:ind w:firstLine="709"/>
          </w:pPr>
        </w:p>
        <w:p w14:paraId="10FCF9C5" w14:textId="0E2EC2FF" w:rsidR="78BCF122" w:rsidRDefault="0BB74CBD" w:rsidP="5E6AB832">
          <w:pPr>
            <w:pStyle w:val="berschrift2"/>
          </w:pPr>
          <w:bookmarkStart w:id="22" w:name="_Toc1418577855"/>
          <w:r>
            <w:t>Anforderungen</w:t>
          </w:r>
          <w:r w:rsidR="78BCF122">
            <w:t xml:space="preserve"> an das </w:t>
          </w:r>
          <w:r w:rsidR="7A9F5CEB">
            <w:t>System</w:t>
          </w:r>
          <w:r w:rsidR="78BCF122">
            <w:t>:</w:t>
          </w:r>
          <w:bookmarkEnd w:id="22"/>
        </w:p>
        <w:p w14:paraId="1CCC9233" w14:textId="1934669F" w:rsidR="00AE1C90" w:rsidRDefault="69FC1DB4" w:rsidP="101FF27F">
          <w:pPr>
            <w:pStyle w:val="Text"/>
            <w:numPr>
              <w:ilvl w:val="0"/>
              <w:numId w:val="37"/>
            </w:numPr>
          </w:pPr>
          <w:r>
            <w:t xml:space="preserve">Das System sollte so konfiguriert sein, dass bei Fehlfunktionen oder Sensoren </w:t>
          </w:r>
          <w:r>
            <w:tab/>
            <w:t xml:space="preserve">ausfällen eine Benachrichtigung auf der Webseite anzeigt. </w:t>
          </w:r>
        </w:p>
        <w:p w14:paraId="66C77E6F" w14:textId="7E1C7878" w:rsidR="477C746B" w:rsidRDefault="477C746B" w:rsidP="101FF27F">
          <w:pPr>
            <w:pStyle w:val="Text"/>
            <w:numPr>
              <w:ilvl w:val="0"/>
              <w:numId w:val="37"/>
            </w:numPr>
          </w:pPr>
          <w:r>
            <w:t xml:space="preserve">Die Temperaturdaten müssen mit einer Genauigkeit von </w:t>
          </w:r>
          <w:r w:rsidR="446E98DF">
            <w:t>mindestens</w:t>
          </w:r>
          <w:r>
            <w:t xml:space="preserve"> +-0,5° erfasst und auf der Webseite angezeigt werde.</w:t>
          </w:r>
        </w:p>
        <w:p w14:paraId="3924D9F6" w14:textId="54B1D4A2" w:rsidR="459C7CE7" w:rsidRDefault="459C7CE7" w:rsidP="459C7CE7">
          <w:pPr>
            <w:pStyle w:val="Text"/>
          </w:pPr>
        </w:p>
        <w:p w14:paraId="308EC026" w14:textId="310AF9F0" w:rsidR="0861009F" w:rsidRDefault="0861009F" w:rsidP="0861009F">
          <w:pPr>
            <w:pStyle w:val="Text"/>
          </w:pPr>
        </w:p>
        <w:p w14:paraId="15A81664" w14:textId="2C06C856" w:rsidR="0861009F" w:rsidRDefault="0861009F" w:rsidP="0861009F">
          <w:pPr>
            <w:pStyle w:val="Text"/>
            <w:rPr>
              <w:highlight w:val="yellow"/>
            </w:rPr>
          </w:pPr>
        </w:p>
        <w:p w14:paraId="191B7ABA" w14:textId="3AA6DA45" w:rsidR="00AE1C90" w:rsidRPr="00A964EE" w:rsidRDefault="0097411F" w:rsidP="00A964EE">
          <w:pPr>
            <w:pStyle w:val="berschrift2"/>
            <w:rPr>
              <w:highlight w:val="black"/>
            </w:rPr>
          </w:pPr>
          <w:bookmarkStart w:id="23" w:name="_Toc144809038"/>
          <w:bookmarkStart w:id="24" w:name="_Toc1559646308"/>
          <w:r w:rsidRPr="00A964EE">
            <w:t>Organisation</w:t>
          </w:r>
          <w:bookmarkEnd w:id="23"/>
          <w:bookmarkEnd w:id="24"/>
        </w:p>
        <w:p w14:paraId="267C5BAD" w14:textId="7581042C" w:rsidR="00AE1C90" w:rsidRDefault="00AE1C90" w:rsidP="00AE1C90">
          <w:pPr>
            <w:pStyle w:val="berschrift3"/>
          </w:pPr>
          <w:bookmarkStart w:id="25" w:name="_Toc1552367814"/>
          <w:r>
            <w:t>Rollen</w:t>
          </w:r>
          <w:bookmarkEnd w:id="25"/>
        </w:p>
        <w:tbl>
          <w:tblPr>
            <w:tblW w:w="0" w:type="auto"/>
            <w:tblLayout w:type="fixed"/>
            <w:tblLook w:val="06A0" w:firstRow="1" w:lastRow="0" w:firstColumn="1" w:lastColumn="0" w:noHBand="1" w:noVBand="1"/>
          </w:tblPr>
          <w:tblGrid>
            <w:gridCol w:w="9060"/>
          </w:tblGrid>
          <w:tr w:rsidR="3442B184" w14:paraId="331DBF0F" w14:textId="77777777" w:rsidTr="3442B184">
            <w:trPr>
              <w:trHeight w:val="300"/>
            </w:trPr>
            <w:tc>
              <w:tcPr>
                <w:tcW w:w="9060" w:type="dxa"/>
                <w:tcMar>
                  <w:left w:w="141" w:type="dxa"/>
                  <w:right w:w="141" w:type="dxa"/>
                </w:tcMar>
              </w:tcPr>
              <w:p w14:paraId="56313D8D" w14:textId="42B9ECA0" w:rsidR="69DE25C5" w:rsidRDefault="7F7E416B" w:rsidP="69DE25C5">
                <w:r>
                  <w:t>Auftraggeber</w:t>
                </w:r>
                <w:r w:rsidR="1C64623E">
                  <w:t>:</w:t>
                </w:r>
              </w:p>
              <w:p w14:paraId="2BBB8105" w14:textId="230E7AFC" w:rsidR="3442B184" w:rsidRDefault="229ABE17" w:rsidP="69DE25C5">
                <w:pPr>
                  <w:pStyle w:val="Listenabsatz"/>
                  <w:numPr>
                    <w:ilvl w:val="0"/>
                    <w:numId w:val="21"/>
                  </w:numPr>
                  <w:spacing w:after="0"/>
                </w:pPr>
                <w:r>
                  <w:t>Simon Witter</w:t>
                </w:r>
              </w:p>
              <w:p w14:paraId="29F178DC" w14:textId="1B6D17B5" w:rsidR="5F42E914" w:rsidRDefault="3442B184" w:rsidP="5F42E914">
                <w:r>
                  <w:t>Projektleiter</w:t>
                </w:r>
                <w:r w:rsidR="4319D9B6">
                  <w:t>:</w:t>
                </w:r>
              </w:p>
              <w:p w14:paraId="60A19974" w14:textId="0C9C2CF7" w:rsidR="3442B184" w:rsidRDefault="365A8FF1" w:rsidP="5F42E914">
                <w:pPr>
                  <w:pStyle w:val="Listenabsatz"/>
                  <w:numPr>
                    <w:ilvl w:val="0"/>
                    <w:numId w:val="22"/>
                  </w:numPr>
                  <w:spacing w:after="0"/>
                </w:pPr>
                <w:r>
                  <w:t>Levyn Schneider</w:t>
                </w:r>
              </w:p>
              <w:p w14:paraId="471828A6" w14:textId="2037B55B" w:rsidR="12C87928" w:rsidRDefault="12C87928" w:rsidP="12C87928">
                <w:r>
                  <w:t>Projektmitglieder</w:t>
                </w:r>
                <w:r w:rsidR="6DE52B67">
                  <w:t>:</w:t>
                </w:r>
              </w:p>
              <w:p w14:paraId="7ECF44F1" w14:textId="56A9FD39" w:rsidR="3442B184" w:rsidRDefault="1896BB73" w:rsidP="12C87928">
                <w:pPr>
                  <w:pStyle w:val="Listenabsatz"/>
                  <w:numPr>
                    <w:ilvl w:val="0"/>
                    <w:numId w:val="23"/>
                  </w:numPr>
                  <w:spacing w:after="0"/>
                </w:pPr>
                <w:r>
                  <w:t xml:space="preserve">David Meer, </w:t>
                </w:r>
                <w:proofErr w:type="spellStart"/>
                <w:r w:rsidR="10717E09">
                  <w:t>Josia</w:t>
                </w:r>
                <w:proofErr w:type="spellEnd"/>
                <w:r w:rsidR="10717E09">
                  <w:t xml:space="preserve"> </w:t>
                </w:r>
                <w:proofErr w:type="spellStart"/>
                <w:r w:rsidR="10717E09">
                  <w:t>Schär</w:t>
                </w:r>
                <w:proofErr w:type="spellEnd"/>
              </w:p>
              <w:p w14:paraId="7964888B" w14:textId="4C119208" w:rsidR="12C87928" w:rsidRDefault="3442B184" w:rsidP="12C87928">
                <w:proofErr w:type="spellStart"/>
                <w:r>
                  <w:t>Dokumentierer</w:t>
                </w:r>
                <w:proofErr w:type="spellEnd"/>
                <w:r w:rsidR="3797DD05">
                  <w:t>:</w:t>
                </w:r>
              </w:p>
              <w:p w14:paraId="1E4889A7" w14:textId="12195BB7" w:rsidR="3442B184" w:rsidRDefault="7C595C69" w:rsidP="1F5B47A6">
                <w:pPr>
                  <w:pStyle w:val="Listenabsatz"/>
                  <w:numPr>
                    <w:ilvl w:val="0"/>
                    <w:numId w:val="24"/>
                  </w:numPr>
                  <w:spacing w:after="0"/>
                </w:pPr>
                <w:proofErr w:type="spellStart"/>
                <w:r>
                  <w:t>Navaajanan</w:t>
                </w:r>
                <w:proofErr w:type="spellEnd"/>
                <w:r>
                  <w:t xml:space="preserve"> </w:t>
                </w:r>
                <w:proofErr w:type="spellStart"/>
                <w:r>
                  <w:t>Navagan</w:t>
                </w:r>
                <w:proofErr w:type="spellEnd"/>
              </w:p>
            </w:tc>
          </w:tr>
        </w:tbl>
        <w:p w14:paraId="0C9C3A7B" w14:textId="1F06C0D4" w:rsidR="00993C2F" w:rsidRDefault="00993C2F" w:rsidP="00D25B7A">
          <w:pPr>
            <w:pStyle w:val="Text"/>
          </w:pPr>
        </w:p>
        <w:p w14:paraId="559F078B" w14:textId="61D7E5EA" w:rsidR="0097411F" w:rsidRDefault="00993C2F" w:rsidP="004754E9">
          <w:pPr>
            <w:pStyle w:val="berschrift2"/>
          </w:pPr>
          <w:bookmarkStart w:id="26" w:name="_Toc144809040"/>
          <w:bookmarkStart w:id="27" w:name="_Toc1677756597"/>
          <w:r>
            <w:lastRenderedPageBreak/>
            <w:t>Zeitplan</w:t>
          </w:r>
          <w:bookmarkEnd w:id="26"/>
          <w:bookmarkEnd w:id="27"/>
        </w:p>
        <w:p w14:paraId="35120A62" w14:textId="6F5708D4" w:rsidR="00F41D9B" w:rsidRPr="00F41D9B" w:rsidRDefault="6B7A83B2" w:rsidP="00F41D9B">
          <w:pPr>
            <w:pStyle w:val="Text"/>
          </w:pPr>
          <w:r>
            <w:rPr>
              <w:noProof/>
            </w:rPr>
            <w:drawing>
              <wp:inline distT="0" distB="0" distL="0" distR="0" wp14:anchorId="6B0EB3A3" wp14:editId="77D43450">
                <wp:extent cx="4333875" cy="4572000"/>
                <wp:effectExtent l="0" t="0" r="0" b="0"/>
                <wp:docPr id="215763619" name="Grafik 215763619" title="Bild wird eingefü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7748128"/>
                        <pic:cNvPicPr/>
                      </pic:nvPicPr>
                      <pic:blipFill>
                        <a:blip r:embed="rId27">
                          <a:extLst>
                            <a:ext uri="{28A0092B-C50C-407E-A947-70E740481C1C}">
                              <a14:useLocalDpi xmlns:a14="http://schemas.microsoft.com/office/drawing/2010/main" val="0"/>
                            </a:ext>
                          </a:extLst>
                        </a:blip>
                        <a:stretch>
                          <a:fillRect/>
                        </a:stretch>
                      </pic:blipFill>
                      <pic:spPr>
                        <a:xfrm>
                          <a:off x="0" y="0"/>
                          <a:ext cx="4333875" cy="4572000"/>
                        </a:xfrm>
                        <a:prstGeom prst="rect">
                          <a:avLst/>
                        </a:prstGeom>
                      </pic:spPr>
                    </pic:pic>
                  </a:graphicData>
                </a:graphic>
              </wp:inline>
            </w:drawing>
          </w:r>
        </w:p>
        <w:p w14:paraId="55E5B874" w14:textId="1E3666ED" w:rsidR="00FE54C0" w:rsidRPr="00FE54C0" w:rsidRDefault="00FE54C0" w:rsidP="00FE54C0">
          <w:pPr>
            <w:pStyle w:val="Text"/>
          </w:pPr>
        </w:p>
        <w:p w14:paraId="329C1AF3" w14:textId="77777777" w:rsidR="0097411F" w:rsidRPr="0097411F" w:rsidRDefault="0097411F" w:rsidP="00D25B7A">
          <w:pPr>
            <w:pStyle w:val="Text"/>
          </w:pPr>
        </w:p>
        <w:p w14:paraId="6670352C" w14:textId="0740D0C8" w:rsidR="00884281" w:rsidRDefault="00993C2F" w:rsidP="00884281">
          <w:pPr>
            <w:pStyle w:val="berschrift2"/>
          </w:pPr>
          <w:bookmarkStart w:id="28" w:name="_Toc144809041"/>
          <w:bookmarkStart w:id="29" w:name="_Toc1584143594"/>
          <w:r>
            <w:t>Arbeitspakete</w:t>
          </w:r>
          <w:bookmarkEnd w:id="28"/>
          <w:bookmarkEnd w:id="29"/>
        </w:p>
        <w:p w14:paraId="5F1FE63C" w14:textId="1CAC2AD9" w:rsidR="00993C2F" w:rsidRDefault="4A4BF10F" w:rsidP="00D25B7A">
          <w:pPr>
            <w:pStyle w:val="Text"/>
          </w:pPr>
          <w:r>
            <w:t xml:space="preserve">Unter diesem Link findet man unsere Arbeitspakete: </w:t>
          </w:r>
          <w:r w:rsidR="00993C2F">
            <w:br/>
          </w:r>
          <w:hyperlink r:id="rId28">
            <w:r w:rsidRPr="3292A553">
              <w:rPr>
                <w:rStyle w:val="Hyperlink"/>
              </w:rPr>
              <w:t>https://miro.com/app/board/uXjVMoLtpAk=/?share_link_id=285771068323</w:t>
            </w:r>
            <w:r w:rsidR="00993C2F">
              <w:br/>
            </w:r>
            <w:r w:rsidR="00993C2F">
              <w:br/>
            </w:r>
          </w:hyperlink>
        </w:p>
        <w:p w14:paraId="16F1B4D4" w14:textId="652226E4" w:rsidR="00993C2F" w:rsidRDefault="00993C2F" w:rsidP="004754E9">
          <w:pPr>
            <w:pStyle w:val="berschrift2"/>
          </w:pPr>
          <w:bookmarkStart w:id="30" w:name="_Toc144809042"/>
          <w:bookmarkStart w:id="31" w:name="_Toc796428497"/>
          <w:r>
            <w:t>Lösungsvarianten</w:t>
          </w:r>
          <w:bookmarkEnd w:id="30"/>
          <w:bookmarkEnd w:id="31"/>
        </w:p>
        <w:p w14:paraId="36B406B9" w14:textId="2C5E5792" w:rsidR="00E82910" w:rsidRDefault="00E82910" w:rsidP="00E82910">
          <w:pPr>
            <w:spacing w:after="160" w:line="257" w:lineRule="auto"/>
          </w:pPr>
          <w:r>
            <w:rPr>
              <w:rFonts w:ascii="Calibri" w:eastAsia="Calibri" w:hAnsi="Calibri" w:cs="Calibri"/>
              <w:lang w:val="de"/>
            </w:rPr>
            <w:t xml:space="preserve">Die </w:t>
          </w:r>
          <w:r w:rsidR="00E95E1B">
            <w:rPr>
              <w:rFonts w:ascii="Calibri" w:eastAsia="Calibri" w:hAnsi="Calibri" w:cs="Calibri"/>
              <w:lang w:val="de"/>
            </w:rPr>
            <w:t>Lösung,</w:t>
          </w:r>
          <w:r>
            <w:rPr>
              <w:rFonts w:ascii="Calibri" w:eastAsia="Calibri" w:hAnsi="Calibri" w:cs="Calibri"/>
              <w:lang w:val="de"/>
            </w:rPr>
            <w:t xml:space="preserve"> die wir gewählt </w:t>
          </w:r>
          <w:r w:rsidR="006F111E">
            <w:rPr>
              <w:rFonts w:ascii="Calibri" w:eastAsia="Calibri" w:hAnsi="Calibri" w:cs="Calibri"/>
              <w:lang w:val="de"/>
            </w:rPr>
            <w:t>haben,</w:t>
          </w:r>
          <w:r>
            <w:rPr>
              <w:rFonts w:ascii="Calibri" w:eastAsia="Calibri" w:hAnsi="Calibri" w:cs="Calibri"/>
              <w:lang w:val="de"/>
            </w:rPr>
            <w:t xml:space="preserve"> </w:t>
          </w:r>
          <w:r w:rsidR="00863961">
            <w:rPr>
              <w:rFonts w:ascii="Calibri" w:eastAsia="Calibri" w:hAnsi="Calibri" w:cs="Calibri"/>
              <w:lang w:val="de"/>
            </w:rPr>
            <w:t xml:space="preserve">ist, dass wir </w:t>
          </w:r>
          <w:r w:rsidR="00C14C35">
            <w:rPr>
              <w:rFonts w:ascii="Calibri" w:eastAsia="Calibri" w:hAnsi="Calibri" w:cs="Calibri"/>
              <w:lang w:val="de"/>
            </w:rPr>
            <w:t xml:space="preserve">einsatzbereite </w:t>
          </w:r>
          <w:r w:rsidRPr="1D6B6B33">
            <w:rPr>
              <w:rFonts w:ascii="Calibri" w:eastAsia="Calibri" w:hAnsi="Calibri" w:cs="Calibri"/>
              <w:lang w:val="de"/>
            </w:rPr>
            <w:t xml:space="preserve">Temperaturmessgeräte </w:t>
          </w:r>
          <w:r w:rsidR="00863961">
            <w:rPr>
              <w:rFonts w:ascii="Calibri" w:eastAsia="Calibri" w:hAnsi="Calibri" w:cs="Calibri"/>
              <w:lang w:val="de"/>
            </w:rPr>
            <w:t>kaufen</w:t>
          </w:r>
          <w:r w:rsidRPr="1D6B6B33">
            <w:rPr>
              <w:rFonts w:ascii="Calibri" w:eastAsia="Calibri" w:hAnsi="Calibri" w:cs="Calibri"/>
              <w:lang w:val="de"/>
            </w:rPr>
            <w:t xml:space="preserve"> und bauen diese in allen IET-Zimmern ein. Des </w:t>
          </w:r>
          <w:proofErr w:type="spellStart"/>
          <w:r w:rsidR="00863961" w:rsidRPr="1D6B6B33">
            <w:rPr>
              <w:rFonts w:ascii="Calibri" w:eastAsia="Calibri" w:hAnsi="Calibri" w:cs="Calibri"/>
              <w:lang w:val="de"/>
            </w:rPr>
            <w:t>Weiteren</w:t>
          </w:r>
          <w:proofErr w:type="spellEnd"/>
          <w:r w:rsidRPr="1D6B6B33">
            <w:rPr>
              <w:rFonts w:ascii="Calibri" w:eastAsia="Calibri" w:hAnsi="Calibri" w:cs="Calibri"/>
              <w:lang w:val="de"/>
            </w:rPr>
            <w:t xml:space="preserve"> erstellen wir eine eigene Webseite, wo wir</w:t>
          </w:r>
          <w:r w:rsidR="006B73D3">
            <w:rPr>
              <w:rFonts w:ascii="Calibri" w:eastAsia="Calibri" w:hAnsi="Calibri" w:cs="Calibri"/>
              <w:lang w:val="de"/>
            </w:rPr>
            <w:t xml:space="preserve"> die aktuellen Temperaturen an der </w:t>
          </w:r>
          <w:proofErr w:type="spellStart"/>
          <w:r w:rsidR="006B73D3">
            <w:rPr>
              <w:rFonts w:ascii="Calibri" w:eastAsia="Calibri" w:hAnsi="Calibri" w:cs="Calibri"/>
              <w:lang w:val="de"/>
            </w:rPr>
            <w:t>gibb</w:t>
          </w:r>
          <w:proofErr w:type="spellEnd"/>
          <w:r w:rsidR="006B73D3">
            <w:rPr>
              <w:rFonts w:ascii="Calibri" w:eastAsia="Calibri" w:hAnsi="Calibri" w:cs="Calibri"/>
              <w:lang w:val="de"/>
            </w:rPr>
            <w:t xml:space="preserve"> IET sehen aber</w:t>
          </w:r>
          <w:r w:rsidRPr="1D6B6B33">
            <w:rPr>
              <w:rFonts w:ascii="Calibri" w:eastAsia="Calibri" w:hAnsi="Calibri" w:cs="Calibri"/>
              <w:lang w:val="de"/>
            </w:rPr>
            <w:t xml:space="preserve"> auch die Temperaturen von den vergangen Tagen lesen können. Dies soll, denn Lehrpersonen wie auch den Studierenden aufzeigen,</w:t>
          </w:r>
          <w:r w:rsidR="00CB6B78">
            <w:rPr>
              <w:rFonts w:ascii="Calibri" w:eastAsia="Calibri" w:hAnsi="Calibri" w:cs="Calibri"/>
              <w:lang w:val="de"/>
            </w:rPr>
            <w:t xml:space="preserve"> wie die aktuelle Temperatur ist oder</w:t>
          </w:r>
          <w:r w:rsidR="00EE3366">
            <w:rPr>
              <w:rFonts w:ascii="Calibri" w:eastAsia="Calibri" w:hAnsi="Calibri" w:cs="Calibri"/>
              <w:lang w:val="de"/>
            </w:rPr>
            <w:t xml:space="preserve"> wie auch</w:t>
          </w:r>
          <w:r w:rsidRPr="1D6B6B33">
            <w:rPr>
              <w:rFonts w:ascii="Calibri" w:eastAsia="Calibri" w:hAnsi="Calibri" w:cs="Calibri"/>
              <w:lang w:val="de"/>
            </w:rPr>
            <w:t xml:space="preserve"> dass es immer </w:t>
          </w:r>
          <w:r w:rsidR="00EE3366">
            <w:rPr>
              <w:rFonts w:ascii="Calibri" w:eastAsia="Calibri" w:hAnsi="Calibri" w:cs="Calibri"/>
              <w:lang w:val="de"/>
            </w:rPr>
            <w:t>wärmer</w:t>
          </w:r>
          <w:r w:rsidRPr="1D6B6B33">
            <w:rPr>
              <w:rFonts w:ascii="Calibri" w:eastAsia="Calibri" w:hAnsi="Calibri" w:cs="Calibri"/>
              <w:lang w:val="de"/>
            </w:rPr>
            <w:t xml:space="preserve"> oder kälter wird.</w:t>
          </w:r>
        </w:p>
        <w:p w14:paraId="6A3AD2F7" w14:textId="77777777" w:rsidR="00993C2F" w:rsidRPr="00993C2F" w:rsidRDefault="00993C2F" w:rsidP="00D25B7A">
          <w:pPr>
            <w:pStyle w:val="Text"/>
          </w:pPr>
        </w:p>
        <w:p w14:paraId="6671C1AD" w14:textId="54816A41" w:rsidR="004713BA" w:rsidRDefault="33722C4B">
          <w:pPr>
            <w:spacing w:after="160"/>
          </w:pPr>
          <w:r>
            <w:t xml:space="preserve"> </w:t>
          </w:r>
          <w:r w:rsidR="004713BA">
            <w:br w:type="page"/>
          </w:r>
        </w:p>
        <w:p w14:paraId="426141FA" w14:textId="408086E5" w:rsidR="00DC3DD8" w:rsidRDefault="00DC3DD8" w:rsidP="00D25B7A">
          <w:pPr>
            <w:pStyle w:val="berschrift1"/>
          </w:pPr>
          <w:bookmarkStart w:id="32" w:name="_Toc144809043"/>
          <w:bookmarkStart w:id="33" w:name="_Toc1296320657"/>
          <w:r>
            <w:lastRenderedPageBreak/>
            <w:t>Konzept</w:t>
          </w:r>
          <w:r w:rsidR="00AA68AC">
            <w:t>phase</w:t>
          </w:r>
          <w:bookmarkEnd w:id="32"/>
          <w:bookmarkEnd w:id="33"/>
        </w:p>
        <w:p w14:paraId="1DC3DEA7" w14:textId="3B25A294" w:rsidR="00163812" w:rsidRPr="00163812" w:rsidRDefault="008D6BBA" w:rsidP="00163812">
          <w:pPr>
            <w:pStyle w:val="berschrift2"/>
          </w:pPr>
          <w:bookmarkStart w:id="34" w:name="_Toc144809044"/>
          <w:bookmarkStart w:id="35" w:name="_Toc727338061"/>
          <w:r>
            <w:t>Blackbox</w:t>
          </w:r>
          <w:bookmarkEnd w:id="34"/>
          <w:bookmarkEnd w:id="35"/>
        </w:p>
        <w:p w14:paraId="7BCD466A" w14:textId="6D3C897B" w:rsidR="002B2BDE" w:rsidRDefault="3BADC827" w:rsidP="00CC60B1">
          <w:pPr>
            <w:pStyle w:val="Text"/>
          </w:pPr>
          <w:r>
            <w:t xml:space="preserve">Unsere Webseite soll einfach zum </w:t>
          </w:r>
          <w:r w:rsidR="6A11161B">
            <w:t>Bedienen</w:t>
          </w:r>
          <w:r>
            <w:t xml:space="preserve"> sein. Auf der </w:t>
          </w:r>
          <w:r w:rsidR="3CFA2225">
            <w:t>Webseite</w:t>
          </w:r>
          <w:r>
            <w:t xml:space="preserve"> </w:t>
          </w:r>
          <w:r w:rsidR="176E4254">
            <w:t>sollten</w:t>
          </w:r>
          <w:r>
            <w:t xml:space="preserve"> die Lernenden die einzelnen Räume auswählen können und dort die aktuelle Raumtemperatur lesen können. </w:t>
          </w:r>
        </w:p>
        <w:p w14:paraId="340DF47D" w14:textId="2B64B32B" w:rsidR="002B2BDE" w:rsidRDefault="3F82E049" w:rsidP="00CC60B1">
          <w:pPr>
            <w:pStyle w:val="Text"/>
          </w:pPr>
          <w:r>
            <w:t xml:space="preserve">In der Navigationsleiste kann man zu </w:t>
          </w:r>
          <w:r w:rsidR="1857D07D">
            <w:t>jedem</w:t>
          </w:r>
          <w:r>
            <w:t xml:space="preserve"> Raum</w:t>
          </w:r>
          <w:r w:rsidR="4370CBC3">
            <w:t>,</w:t>
          </w:r>
          <w:r>
            <w:t xml:space="preserve"> </w:t>
          </w:r>
          <w:r w:rsidR="4370CBC3">
            <w:t xml:space="preserve">an der </w:t>
          </w:r>
          <w:proofErr w:type="spellStart"/>
          <w:r w:rsidR="4370CBC3">
            <w:t>gibb</w:t>
          </w:r>
          <w:proofErr w:type="spellEnd"/>
          <w:r w:rsidR="4370CBC3">
            <w:t>-IET</w:t>
          </w:r>
          <w:r>
            <w:t xml:space="preserve"> d</w:t>
          </w:r>
          <w:r w:rsidR="7D4422D0">
            <w:t>ie</w:t>
          </w:r>
          <w:r>
            <w:t xml:space="preserve"> </w:t>
          </w:r>
          <w:r w:rsidR="23A1A661">
            <w:t>Temperatur</w:t>
          </w:r>
          <w:r w:rsidR="4E028757">
            <w:t xml:space="preserve"> V</w:t>
          </w:r>
          <w:r>
            <w:t>erl</w:t>
          </w:r>
          <w:r w:rsidR="2CBCD461">
            <w:t>ä</w:t>
          </w:r>
          <w:r>
            <w:t>uf</w:t>
          </w:r>
          <w:r w:rsidR="1E5C40CD">
            <w:t>e</w:t>
          </w:r>
          <w:r>
            <w:t xml:space="preserve"> ansehen. </w:t>
          </w:r>
        </w:p>
        <w:p w14:paraId="1EE6FBA1" w14:textId="1CB6D1FD" w:rsidR="00780F29" w:rsidRDefault="24B4205C" w:rsidP="2941ECD9">
          <w:pPr>
            <w:pStyle w:val="Text"/>
          </w:pPr>
          <w:r>
            <w:t xml:space="preserve">Unsere Temperaturen werden wir </w:t>
          </w:r>
          <w:r w:rsidR="2C54F885">
            <w:t>voraussichtlich</w:t>
          </w:r>
          <w:r w:rsidR="2865D4EB">
            <w:t xml:space="preserve"> </w:t>
          </w:r>
          <w:r>
            <w:t>au</w:t>
          </w:r>
          <w:r w:rsidR="6686A1AF">
            <w:t>f</w:t>
          </w:r>
          <w:r>
            <w:t xml:space="preserve"> den Schränken </w:t>
          </w:r>
          <w:r w:rsidR="781801CE">
            <w:t>platzieren, damit sie weniger Aufmerksamkeit erregen.</w:t>
          </w:r>
          <w:r>
            <w:br/>
          </w:r>
          <w:r>
            <w:br/>
          </w:r>
          <w:r w:rsidR="00734B9A">
            <w:t xml:space="preserve">Die Schriftarten der Website sind bestehenden aus: </w:t>
          </w:r>
          <w:r w:rsidR="00C44FC0">
            <w:t>Poppins</w:t>
          </w:r>
          <w:r w:rsidR="00C21324">
            <w:t xml:space="preserve">, für Title Elemente und </w:t>
          </w:r>
          <w:proofErr w:type="spellStart"/>
          <w:r w:rsidR="00C21324">
            <w:t>Nunito</w:t>
          </w:r>
          <w:proofErr w:type="spellEnd"/>
          <w:r w:rsidR="00C21324">
            <w:t xml:space="preserve"> Sans für </w:t>
          </w:r>
          <w:r w:rsidR="009E7A33">
            <w:t>diversere kleinere Texte.</w:t>
          </w:r>
          <w:r>
            <w:br/>
          </w:r>
          <w:r>
            <w:br/>
          </w:r>
          <w:r w:rsidR="00597623">
            <w:t xml:space="preserve">Das Farbdesign </w:t>
          </w:r>
          <w:r w:rsidR="003F0C83">
            <w:t>der Website sind bestehenden aus:</w:t>
          </w:r>
          <w:r>
            <w:br/>
          </w:r>
          <w:r w:rsidR="008D3739">
            <w:t xml:space="preserve">Primary: </w:t>
          </w:r>
          <w:r w:rsidR="007F2E04">
            <w:t>#F7FAFF</w:t>
          </w:r>
          <w:r>
            <w:br/>
          </w:r>
          <w:proofErr w:type="spellStart"/>
          <w:r w:rsidR="004A271F">
            <w:t>Secondary</w:t>
          </w:r>
          <w:proofErr w:type="spellEnd"/>
          <w:r w:rsidR="004A271F">
            <w:t xml:space="preserve">: </w:t>
          </w:r>
          <w:r w:rsidR="00BE5F90">
            <w:t>#</w:t>
          </w:r>
          <w:r w:rsidR="00E30C47">
            <w:t>CDE8FF</w:t>
          </w:r>
          <w:r>
            <w:br/>
          </w:r>
          <w:r w:rsidR="00BE5F90">
            <w:t xml:space="preserve">Accent: </w:t>
          </w:r>
          <w:r w:rsidR="0045224C">
            <w:t>#</w:t>
          </w:r>
          <w:r w:rsidR="007F2E04">
            <w:t>C9FFBE</w:t>
          </w:r>
          <w:r>
            <w:br/>
          </w:r>
          <w:r w:rsidR="007F2E04">
            <w:t>Text: #202020</w:t>
          </w:r>
          <w:r>
            <w:br/>
          </w:r>
          <w:r>
            <w:br/>
          </w:r>
          <w:r w:rsidR="00116B93">
            <w:t xml:space="preserve">Die Designart soll aus einem minimalistischen, </w:t>
          </w:r>
          <w:r w:rsidR="3A3D7428">
            <w:t>räumlichen,</w:t>
          </w:r>
          <w:r w:rsidR="00FA7CF7">
            <w:t xml:space="preserve"> aber auch übersichtlichem</w:t>
          </w:r>
          <w:r w:rsidR="00116B93">
            <w:t xml:space="preserve"> </w:t>
          </w:r>
          <w:r w:rsidR="00137E4B">
            <w:t>Design bestehen</w:t>
          </w:r>
          <w:r w:rsidR="00277465">
            <w:t>.</w:t>
          </w:r>
          <w:r w:rsidR="00780F29">
            <w:br/>
          </w:r>
          <w:r w:rsidR="00780F29">
            <w:br/>
          </w:r>
          <w:r w:rsidR="00780F29" w:rsidRPr="00185CCA">
            <w:rPr>
              <w:highlight w:val="yellow"/>
            </w:rPr>
            <w:t>Mockup</w:t>
          </w:r>
          <w:r w:rsidR="00185CCA" w:rsidRPr="00185CCA">
            <w:rPr>
              <w:highlight w:val="yellow"/>
            </w:rPr>
            <w:t>:</w:t>
          </w:r>
        </w:p>
        <w:p w14:paraId="349734FC" w14:textId="63BA47EA" w:rsidR="00134631" w:rsidRDefault="00B86924" w:rsidP="2941ECD9">
          <w:pPr>
            <w:pStyle w:val="Text"/>
          </w:pPr>
          <w:r w:rsidRPr="00B86924">
            <w:rPr>
              <w:highlight w:val="yellow"/>
            </w:rPr>
            <w:drawing>
              <wp:inline distT="0" distB="0" distL="0" distR="0" wp14:anchorId="7C65BE3C" wp14:editId="01864D31">
                <wp:extent cx="5760720" cy="2192655"/>
                <wp:effectExtent l="0" t="0" r="5080" b="4445"/>
                <wp:docPr id="1404137391" name="Grafik 1404137391" descr="Ein Bild, das Screenshot, Tex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37391" name="Grafik 1" descr="Ein Bild, das Screenshot, Text, Software, Webseite enthält.&#10;&#10;Automatisch generierte Beschreibung"/>
                        <pic:cNvPicPr/>
                      </pic:nvPicPr>
                      <pic:blipFill>
                        <a:blip r:embed="rId29"/>
                        <a:stretch>
                          <a:fillRect/>
                        </a:stretch>
                      </pic:blipFill>
                      <pic:spPr>
                        <a:xfrm>
                          <a:off x="0" y="0"/>
                          <a:ext cx="5760720" cy="2192655"/>
                        </a:xfrm>
                        <a:prstGeom prst="rect">
                          <a:avLst/>
                        </a:prstGeom>
                      </pic:spPr>
                    </pic:pic>
                  </a:graphicData>
                </a:graphic>
              </wp:inline>
            </w:drawing>
          </w:r>
        </w:p>
        <w:p w14:paraId="1CFC906D" w14:textId="77777777" w:rsidR="00981ECC" w:rsidRDefault="00981ECC" w:rsidP="6EAD109D">
          <w:pPr>
            <w:pStyle w:val="Text"/>
          </w:pPr>
        </w:p>
        <w:p w14:paraId="7220DE0D" w14:textId="3A379968" w:rsidR="00CC60B1" w:rsidRDefault="008D6BBA" w:rsidP="00CC60B1">
          <w:pPr>
            <w:pStyle w:val="berschrift2"/>
          </w:pPr>
          <w:bookmarkStart w:id="36" w:name="_Toc144809045"/>
          <w:bookmarkStart w:id="37" w:name="_Toc1189657159"/>
          <w:r>
            <w:t>Whitebox</w:t>
          </w:r>
          <w:bookmarkEnd w:id="36"/>
          <w:bookmarkEnd w:id="37"/>
        </w:p>
        <w:p w14:paraId="4681D2BF" w14:textId="248F01DF" w:rsidR="005F7515" w:rsidRDefault="002C3427" w:rsidP="00D55083">
          <w:pPr>
            <w:pStyle w:val="Text"/>
          </w:pPr>
          <w:r>
            <w:t xml:space="preserve">Das System ist aufgebaut auf mehreren erweiterbaren Temperatursensoren. Die Temperatursensoren werden über die </w:t>
          </w:r>
          <w:proofErr w:type="spellStart"/>
          <w:r>
            <w:t>Tuya</w:t>
          </w:r>
          <w:proofErr w:type="spellEnd"/>
          <w:r>
            <w:t xml:space="preserve"> "</w:t>
          </w:r>
          <w:proofErr w:type="spellStart"/>
          <w:r>
            <w:t>SmartLife</w:t>
          </w:r>
          <w:proofErr w:type="spellEnd"/>
          <w:r>
            <w:t xml:space="preserve"> App" </w:t>
          </w:r>
          <w:r w:rsidR="00A24BDF">
            <w:t>initialisiert</w:t>
          </w:r>
          <w:r>
            <w:t xml:space="preserve"> und mit dem Netzwerk verbunden. </w:t>
          </w:r>
          <w:r w:rsidR="00573659">
            <w:br/>
          </w:r>
          <w:r w:rsidR="00573659">
            <w:br/>
            <w:t xml:space="preserve">Die </w:t>
          </w:r>
          <w:r w:rsidR="0000156C">
            <w:t xml:space="preserve">Temperatursensordaten werden über </w:t>
          </w:r>
          <w:r w:rsidR="009F1705">
            <w:t>das Raspberry PI mit Hilfe de</w:t>
          </w:r>
          <w:r w:rsidR="00955E31">
            <w:t xml:space="preserve">s </w:t>
          </w:r>
          <w:r w:rsidR="006833FB">
            <w:t>CLI-Betriebssystems</w:t>
          </w:r>
          <w:r w:rsidR="00955E31">
            <w:t xml:space="preserve"> "Home Assistent" </w:t>
          </w:r>
          <w:r w:rsidR="00635FEE">
            <w:t xml:space="preserve">über eine API </w:t>
          </w:r>
          <w:r w:rsidR="00F95448">
            <w:t xml:space="preserve">auf die Website übermittelt. </w:t>
          </w:r>
          <w:r w:rsidR="001B2398">
            <w:br/>
          </w:r>
          <w:r w:rsidR="001B2398">
            <w:br/>
          </w:r>
          <w:r w:rsidR="00F514CE">
            <w:lastRenderedPageBreak/>
            <w:t xml:space="preserve">Das </w:t>
          </w:r>
          <w:r w:rsidR="00D12650">
            <w:t xml:space="preserve">Frontend der Website ist auf </w:t>
          </w:r>
          <w:proofErr w:type="spellStart"/>
          <w:r w:rsidR="00D12650">
            <w:t>React</w:t>
          </w:r>
          <w:proofErr w:type="spellEnd"/>
          <w:r w:rsidR="00D12650">
            <w:t xml:space="preserve"> basiert und </w:t>
          </w:r>
          <w:r w:rsidR="00D12650" w:rsidRPr="003E3C09">
            <w:t xml:space="preserve">das Backend </w:t>
          </w:r>
          <w:r w:rsidR="00D4266B" w:rsidRPr="003E3C09">
            <w:t>basierend auf</w:t>
          </w:r>
          <w:r w:rsidR="006B3621" w:rsidRPr="003E3C09">
            <w:t xml:space="preserve"> Node</w:t>
          </w:r>
          <w:r w:rsidR="000F6FF0" w:rsidRPr="003E3C09">
            <w:t>.js</w:t>
          </w:r>
          <w:r w:rsidR="00C87909" w:rsidRPr="003E3C09">
            <w:t xml:space="preserve">. </w:t>
          </w:r>
          <w:r w:rsidR="00AA60F8" w:rsidRPr="003E3C09">
            <w:br/>
          </w:r>
          <w:r w:rsidR="00AA60F8" w:rsidRPr="003E3C09">
            <w:br/>
          </w:r>
          <w:r w:rsidR="00AD53DE" w:rsidRPr="003E3C09">
            <w:t xml:space="preserve">Der Temperaturverlauf </w:t>
          </w:r>
          <w:r w:rsidR="00AA4CCA" w:rsidRPr="003E3C09">
            <w:t xml:space="preserve">wird </w:t>
          </w:r>
          <w:r w:rsidR="004C0B47" w:rsidRPr="003E3C09">
            <w:t>stündlich</w:t>
          </w:r>
          <w:r w:rsidR="00AA4CCA" w:rsidRPr="003E3C09">
            <w:t xml:space="preserve"> auf die "</w:t>
          </w:r>
          <w:proofErr w:type="spellStart"/>
          <w:r w:rsidR="00AA4CCA" w:rsidRPr="003E3C09">
            <w:t>Supabase</w:t>
          </w:r>
          <w:proofErr w:type="spellEnd"/>
          <w:r w:rsidR="00AA4CCA" w:rsidRPr="003E3C09">
            <w:t xml:space="preserve">" Datenbank </w:t>
          </w:r>
          <w:r w:rsidR="00F614DB" w:rsidRPr="003E3C09">
            <w:t>geschrieben</w:t>
          </w:r>
          <w:r w:rsidR="00BB1C2C" w:rsidRPr="003E3C09">
            <w:t xml:space="preserve">. Die Daten werden nach einer Woche wieder </w:t>
          </w:r>
          <w:r w:rsidR="004C0B47" w:rsidRPr="003E3C09">
            <w:t>gelöscht,</w:t>
          </w:r>
          <w:r w:rsidR="00BB1C2C" w:rsidRPr="003E3C09">
            <w:t xml:space="preserve"> um Überlastung und </w:t>
          </w:r>
          <w:r w:rsidR="0065384B" w:rsidRPr="003E3C09">
            <w:t>Speicher zu sparen.</w:t>
          </w:r>
          <w:r w:rsidR="001D2CF2">
            <w:br/>
          </w:r>
          <w:r w:rsidR="001D2CF2">
            <w:br/>
          </w:r>
          <w:r w:rsidR="00607556">
            <w:t>Bei einem Request von einem User ruft die Website die aktuellen Daten von der Datenbank ab.</w:t>
          </w:r>
        </w:p>
        <w:p w14:paraId="624DB78A" w14:textId="77777777" w:rsidR="00981ECC" w:rsidRPr="00D55083" w:rsidRDefault="00981ECC" w:rsidP="00D55083">
          <w:pPr>
            <w:pStyle w:val="Text"/>
          </w:pPr>
        </w:p>
        <w:p w14:paraId="6F165482" w14:textId="40496567" w:rsidR="00CC60B1" w:rsidRDefault="00937917" w:rsidP="002357E9">
          <w:pPr>
            <w:pStyle w:val="berschrift3"/>
          </w:pPr>
          <w:bookmarkStart w:id="38" w:name="_Toc46255796"/>
          <w:r>
            <w:t>Komponentendiagramm</w:t>
          </w:r>
          <w:r w:rsidR="00160964">
            <w:fldChar w:fldCharType="begin"/>
          </w:r>
          <w:r w:rsidR="00160964">
            <w:instrText xml:space="preserve"> XE "</w:instrText>
          </w:r>
          <w:r w:rsidR="00160964" w:rsidRPr="00C821DB">
            <w:instrText>Komponentendiagramm</w:instrText>
          </w:r>
          <w:r w:rsidR="00160964">
            <w:instrText xml:space="preserve">" </w:instrText>
          </w:r>
          <w:r w:rsidR="00160964">
            <w:fldChar w:fldCharType="end"/>
          </w:r>
          <w:bookmarkEnd w:id="38"/>
          <w:r>
            <w:t xml:space="preserve"> </w:t>
          </w:r>
        </w:p>
        <w:tbl>
          <w:tblPr>
            <w:tblStyle w:val="EinfacheTabelle2"/>
            <w:tblW w:w="0" w:type="auto"/>
            <w:tblLook w:val="04A0" w:firstRow="1" w:lastRow="0" w:firstColumn="1" w:lastColumn="0" w:noHBand="0" w:noVBand="1"/>
          </w:tblPr>
          <w:tblGrid>
            <w:gridCol w:w="4531"/>
            <w:gridCol w:w="4531"/>
          </w:tblGrid>
          <w:tr w:rsidR="004F6EB1" w14:paraId="4669B416" w14:textId="77777777" w:rsidTr="005405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1F62CF5" w14:textId="6B24744C" w:rsidR="004F6EB1" w:rsidRDefault="009874E3" w:rsidP="00D54D85">
                <w:pPr>
                  <w:pStyle w:val="Text"/>
                  <w:tabs>
                    <w:tab w:val="left" w:pos="1164"/>
                  </w:tabs>
                </w:pPr>
                <w:r>
                  <w:t>Name</w:t>
                </w:r>
                <w:r w:rsidR="00D54D85">
                  <w:tab/>
                </w:r>
              </w:p>
            </w:tc>
            <w:tc>
              <w:tcPr>
                <w:tcW w:w="4531" w:type="dxa"/>
              </w:tcPr>
              <w:p w14:paraId="6C279AC7" w14:textId="461B865A" w:rsidR="004F6EB1" w:rsidRDefault="009874E3" w:rsidP="00773406">
                <w:pPr>
                  <w:pStyle w:val="Text"/>
                  <w:cnfStyle w:val="100000000000" w:firstRow="1" w:lastRow="0" w:firstColumn="0" w:lastColumn="0" w:oddVBand="0" w:evenVBand="0" w:oddHBand="0" w:evenHBand="0" w:firstRowFirstColumn="0" w:firstRowLastColumn="0" w:lastRowFirstColumn="0" w:lastRowLastColumn="0"/>
                </w:pPr>
                <w:r>
                  <w:t>Funktion</w:t>
                </w:r>
              </w:p>
            </w:tc>
          </w:tr>
          <w:tr w:rsidR="00D23B4F" w14:paraId="16D91D43" w14:textId="77777777" w:rsidTr="005405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AD2BC44" w14:textId="5CFAABCF" w:rsidR="00D23B4F" w:rsidRDefault="00D23B4F" w:rsidP="00D54D85">
                <w:pPr>
                  <w:pStyle w:val="Text"/>
                  <w:tabs>
                    <w:tab w:val="left" w:pos="1164"/>
                  </w:tabs>
                </w:pPr>
                <w:r>
                  <w:t>Navigation</w:t>
                </w:r>
              </w:p>
            </w:tc>
            <w:tc>
              <w:tcPr>
                <w:tcW w:w="4531" w:type="dxa"/>
              </w:tcPr>
              <w:p w14:paraId="318D5A97" w14:textId="6E1C6B25" w:rsidR="00D23B4F" w:rsidRDefault="002425FB" w:rsidP="00773406">
                <w:pPr>
                  <w:pStyle w:val="Text"/>
                  <w:cnfStyle w:val="000000100000" w:firstRow="0" w:lastRow="0" w:firstColumn="0" w:lastColumn="0" w:oddVBand="0" w:evenVBand="0" w:oddHBand="1" w:evenHBand="0" w:firstRowFirstColumn="0" w:firstRowLastColumn="0" w:lastRowFirstColumn="0" w:lastRowLastColumn="0"/>
                </w:pPr>
                <w:proofErr w:type="spellStart"/>
                <w:r>
                  <w:t>Rendered</w:t>
                </w:r>
                <w:proofErr w:type="spellEnd"/>
                <w:r>
                  <w:t xml:space="preserve"> die Navigation mit den einzelnen Punkten</w:t>
                </w:r>
              </w:p>
            </w:tc>
          </w:tr>
          <w:tr w:rsidR="002425FB" w14:paraId="0F39987A" w14:textId="77777777" w:rsidTr="00540544">
            <w:tc>
              <w:tcPr>
                <w:cnfStyle w:val="001000000000" w:firstRow="0" w:lastRow="0" w:firstColumn="1" w:lastColumn="0" w:oddVBand="0" w:evenVBand="0" w:oddHBand="0" w:evenHBand="0" w:firstRowFirstColumn="0" w:firstRowLastColumn="0" w:lastRowFirstColumn="0" w:lastRowLastColumn="0"/>
                <w:tcW w:w="4531" w:type="dxa"/>
              </w:tcPr>
              <w:p w14:paraId="716ED649" w14:textId="77C4D3C6" w:rsidR="002425FB" w:rsidRDefault="00DE645D" w:rsidP="00D54D85">
                <w:pPr>
                  <w:pStyle w:val="Text"/>
                  <w:tabs>
                    <w:tab w:val="left" w:pos="1164"/>
                  </w:tabs>
                </w:pPr>
                <w:proofErr w:type="spellStart"/>
                <w:r>
                  <w:t>Footer</w:t>
                </w:r>
                <w:proofErr w:type="spellEnd"/>
              </w:p>
            </w:tc>
            <w:tc>
              <w:tcPr>
                <w:tcW w:w="4531" w:type="dxa"/>
              </w:tcPr>
              <w:p w14:paraId="441FB398" w14:textId="5A30884C" w:rsidR="002425FB" w:rsidRDefault="009F6C0A" w:rsidP="00773406">
                <w:pPr>
                  <w:pStyle w:val="Text"/>
                  <w:cnfStyle w:val="000000000000" w:firstRow="0" w:lastRow="0" w:firstColumn="0" w:lastColumn="0" w:oddVBand="0" w:evenVBand="0" w:oddHBand="0" w:evenHBand="0" w:firstRowFirstColumn="0" w:firstRowLastColumn="0" w:lastRowFirstColumn="0" w:lastRowLastColumn="0"/>
                </w:pPr>
                <w:proofErr w:type="spellStart"/>
                <w:r>
                  <w:t>Rendered</w:t>
                </w:r>
                <w:proofErr w:type="spellEnd"/>
                <w:r>
                  <w:t xml:space="preserve"> den </w:t>
                </w:r>
                <w:proofErr w:type="spellStart"/>
                <w:r>
                  <w:t>Footer</w:t>
                </w:r>
                <w:proofErr w:type="spellEnd"/>
              </w:p>
            </w:tc>
          </w:tr>
          <w:tr w:rsidR="00F30854" w14:paraId="57C79F30" w14:textId="77777777" w:rsidTr="005405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14923DC" w14:textId="4876C5EC" w:rsidR="00F30854" w:rsidRDefault="009761C6" w:rsidP="00D54D85">
                <w:pPr>
                  <w:pStyle w:val="Text"/>
                  <w:tabs>
                    <w:tab w:val="left" w:pos="1164"/>
                  </w:tabs>
                </w:pPr>
                <w:r>
                  <w:t>Sensor</w:t>
                </w:r>
              </w:p>
            </w:tc>
            <w:tc>
              <w:tcPr>
                <w:tcW w:w="4531" w:type="dxa"/>
              </w:tcPr>
              <w:p w14:paraId="1DF19401" w14:textId="4197CB49" w:rsidR="00F30854" w:rsidRDefault="1B050AA4" w:rsidP="00773406">
                <w:pPr>
                  <w:pStyle w:val="Text"/>
                  <w:cnfStyle w:val="000000100000" w:firstRow="0" w:lastRow="0" w:firstColumn="0" w:lastColumn="0" w:oddVBand="0" w:evenVBand="0" w:oddHBand="1" w:evenHBand="0" w:firstRowFirstColumn="0" w:firstRowLastColumn="0" w:lastRowFirstColumn="0" w:lastRowLastColumn="0"/>
                </w:pPr>
                <w:r>
                  <w:t>Eine</w:t>
                </w:r>
                <w:r w:rsidR="00425817">
                  <w:t xml:space="preserve"> </w:t>
                </w:r>
                <w:r w:rsidR="5250E62B">
                  <w:t>Komponente</w:t>
                </w:r>
                <w:r w:rsidR="450B7D3A">
                  <w:t>,</w:t>
                </w:r>
                <w:r w:rsidR="00C14D07">
                  <w:t xml:space="preserve"> </w:t>
                </w:r>
                <w:r w:rsidR="00425817">
                  <w:t xml:space="preserve">welcher </w:t>
                </w:r>
                <w:r w:rsidR="00B1458D">
                  <w:t xml:space="preserve">für jeden </w:t>
                </w:r>
                <w:r w:rsidR="009761C6">
                  <w:t xml:space="preserve">Sensor die Daten </w:t>
                </w:r>
                <w:r w:rsidR="006559F1">
                  <w:t xml:space="preserve">abruft und eine </w:t>
                </w:r>
                <w:r w:rsidR="004E2123">
                  <w:t>Seite generiert</w:t>
                </w:r>
              </w:p>
            </w:tc>
          </w:tr>
          <w:tr w:rsidR="00F30854" w14:paraId="7B32F51C" w14:textId="77777777" w:rsidTr="00540544">
            <w:tc>
              <w:tcPr>
                <w:cnfStyle w:val="001000000000" w:firstRow="0" w:lastRow="0" w:firstColumn="1" w:lastColumn="0" w:oddVBand="0" w:evenVBand="0" w:oddHBand="0" w:evenHBand="0" w:firstRowFirstColumn="0" w:firstRowLastColumn="0" w:lastRowFirstColumn="0" w:lastRowLastColumn="0"/>
                <w:tcW w:w="4531" w:type="dxa"/>
              </w:tcPr>
              <w:p w14:paraId="39A22852" w14:textId="394FDEF2" w:rsidR="00F30854" w:rsidRDefault="000E4B69" w:rsidP="00D54D85">
                <w:pPr>
                  <w:pStyle w:val="Text"/>
                  <w:tabs>
                    <w:tab w:val="left" w:pos="1164"/>
                  </w:tabs>
                </w:pPr>
                <w:r>
                  <w:t>Räume</w:t>
                </w:r>
              </w:p>
            </w:tc>
            <w:tc>
              <w:tcPr>
                <w:tcW w:w="4531" w:type="dxa"/>
              </w:tcPr>
              <w:p w14:paraId="1CF196CD" w14:textId="54ED1335" w:rsidR="00F30854" w:rsidRDefault="7AAEF931" w:rsidP="00773406">
                <w:pPr>
                  <w:pStyle w:val="Text"/>
                  <w:cnfStyle w:val="000000000000" w:firstRow="0" w:lastRow="0" w:firstColumn="0" w:lastColumn="0" w:oddVBand="0" w:evenVBand="0" w:oddHBand="0" w:evenHBand="0" w:firstRowFirstColumn="0" w:firstRowLastColumn="0" w:lastRowFirstColumn="0" w:lastRowLastColumn="0"/>
                </w:pPr>
                <w:r>
                  <w:t>Komponente</w:t>
                </w:r>
                <w:r w:rsidR="000E4B69">
                  <w:t xml:space="preserve"> für die Räume.</w:t>
                </w:r>
              </w:p>
            </w:tc>
          </w:tr>
          <w:tr w:rsidR="006758A2" w14:paraId="3D77E7EE" w14:textId="77777777" w:rsidTr="005405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0680A53" w14:textId="1837BF62" w:rsidR="006758A2" w:rsidRPr="003E3C09" w:rsidRDefault="006758A2" w:rsidP="00D54D85">
                <w:pPr>
                  <w:pStyle w:val="Text"/>
                  <w:tabs>
                    <w:tab w:val="left" w:pos="1164"/>
                  </w:tabs>
                </w:pPr>
                <w:r w:rsidRPr="003E3C09">
                  <w:t>Logi</w:t>
                </w:r>
                <w:r w:rsidR="00D775AE" w:rsidRPr="003E3C09">
                  <w:t>k</w:t>
                </w:r>
              </w:p>
            </w:tc>
            <w:tc>
              <w:tcPr>
                <w:tcW w:w="4531" w:type="dxa"/>
              </w:tcPr>
              <w:p w14:paraId="6260FA87" w14:textId="5C11D4F3" w:rsidR="006758A2" w:rsidRPr="003E3C09" w:rsidRDefault="006758A2" w:rsidP="00773406">
                <w:pPr>
                  <w:pStyle w:val="Text"/>
                  <w:cnfStyle w:val="000000100000" w:firstRow="0" w:lastRow="0" w:firstColumn="0" w:lastColumn="0" w:oddVBand="0" w:evenVBand="0" w:oddHBand="1" w:evenHBand="0" w:firstRowFirstColumn="0" w:firstRowLastColumn="0" w:lastRowFirstColumn="0" w:lastRowLastColumn="0"/>
                </w:pPr>
                <w:r w:rsidRPr="003E3C09">
                  <w:t xml:space="preserve">Logik Komponente </w:t>
                </w:r>
                <w:r w:rsidR="00D775AE" w:rsidRPr="003E3C09">
                  <w:t>für generelle Logik</w:t>
                </w:r>
              </w:p>
            </w:tc>
          </w:tr>
        </w:tbl>
        <w:p w14:paraId="7454A551" w14:textId="1AC44632" w:rsidR="00FB5C74" w:rsidRPr="00CC60B1" w:rsidRDefault="00FB5C74" w:rsidP="00CC60B1">
          <w:pPr>
            <w:pStyle w:val="Text"/>
          </w:pPr>
        </w:p>
        <w:p w14:paraId="21D48C89" w14:textId="13F65E48" w:rsidR="006272B9" w:rsidRPr="006272B9" w:rsidRDefault="00CC60B1" w:rsidP="006272B9">
          <w:pPr>
            <w:pStyle w:val="berschrift2"/>
          </w:pPr>
          <w:bookmarkStart w:id="39" w:name="_Toc144809046"/>
          <w:bookmarkStart w:id="40" w:name="_Toc1354229951"/>
          <w:r>
            <w:t>Bauplan / Installation</w:t>
          </w:r>
          <w:bookmarkEnd w:id="39"/>
          <w:bookmarkEnd w:id="40"/>
        </w:p>
        <w:p w14:paraId="00FACBF4" w14:textId="35D6BA2F" w:rsidR="451665DD" w:rsidRDefault="451665DD" w:rsidP="2F4FDD4B">
          <w:pPr>
            <w:pStyle w:val="Text"/>
            <w:rPr>
              <w:b/>
              <w:bCs/>
            </w:rPr>
          </w:pPr>
          <w:r w:rsidRPr="2F4FDD4B">
            <w:rPr>
              <w:b/>
              <w:bCs/>
            </w:rPr>
            <w:t>Module</w:t>
          </w:r>
          <w:r w:rsidR="4342555F" w:rsidRPr="2F4FDD4B">
            <w:rPr>
              <w:b/>
              <w:bCs/>
            </w:rPr>
            <w:t>;</w:t>
          </w:r>
        </w:p>
        <w:p w14:paraId="63BC156B" w14:textId="2E92F856" w:rsidR="6623585F" w:rsidRDefault="47C94591" w:rsidP="6623585F">
          <w:pPr>
            <w:pStyle w:val="Text"/>
          </w:pPr>
          <w:r w:rsidRPr="61ECC9B7">
            <w:rPr>
              <w:b/>
              <w:bCs/>
            </w:rPr>
            <w:t>Temperatursensoren</w:t>
          </w:r>
          <w:r>
            <w:t xml:space="preserve">: Dieses Modul umfasst die Hardwarekomponenten, </w:t>
          </w:r>
          <w:r w:rsidR="4B9EAC56">
            <w:t>welche</w:t>
          </w:r>
          <w:r>
            <w:t xml:space="preserve"> in den Klassenzimmern installiert werden, um die Raumtemperatur zu erfassen.</w:t>
          </w:r>
        </w:p>
        <w:p w14:paraId="6FCD0BF3" w14:textId="1024BAED" w:rsidR="6623585F" w:rsidRDefault="47C94591" w:rsidP="6623585F">
          <w:pPr>
            <w:pStyle w:val="Text"/>
          </w:pPr>
          <w:r w:rsidRPr="61ECC9B7">
            <w:rPr>
              <w:b/>
              <w:bCs/>
            </w:rPr>
            <w:t>Raspberry P</w:t>
          </w:r>
          <w:r>
            <w:t xml:space="preserve">i: Das Raspberry Pi dient als </w:t>
          </w:r>
          <w:r w:rsidR="11A18892">
            <w:t>Blackbox</w:t>
          </w:r>
          <w:r>
            <w:t>, um Daten von de</w:t>
          </w:r>
          <w:r w:rsidR="5186F804">
            <w:t xml:space="preserve">n </w:t>
          </w:r>
          <w:r w:rsidR="3BCDE422">
            <w:t>Temperaturs</w:t>
          </w:r>
          <w:r>
            <w:t xml:space="preserve">ensoren zu sammeln und </w:t>
          </w:r>
          <w:r w:rsidR="0B61A270">
            <w:t>diese</w:t>
          </w:r>
          <w:r w:rsidR="00FD3DE3">
            <w:t xml:space="preserve"> in die Datenbank</w:t>
          </w:r>
          <w:r>
            <w:t xml:space="preserve"> zu übertragen.</w:t>
          </w:r>
        </w:p>
        <w:p w14:paraId="2567E829" w14:textId="15A25688" w:rsidR="6623585F" w:rsidRDefault="00FD3DE3" w:rsidP="6623585F">
          <w:pPr>
            <w:pStyle w:val="Text"/>
          </w:pPr>
          <w:r>
            <w:rPr>
              <w:b/>
              <w:bCs/>
            </w:rPr>
            <w:t>Datenbank</w:t>
          </w:r>
          <w:r w:rsidR="47C94591">
            <w:t xml:space="preserve">: </w:t>
          </w:r>
          <w:r>
            <w:t>Die Datenbank</w:t>
          </w:r>
          <w:r w:rsidR="0071391E">
            <w:t xml:space="preserve"> dient d</w:t>
          </w:r>
          <w:r w:rsidR="04B4EB58">
            <w:t>amit</w:t>
          </w:r>
          <w:r w:rsidR="47C94591">
            <w:t xml:space="preserve"> die Temperaturdaten</w:t>
          </w:r>
          <w:r w:rsidR="65CB45D2">
            <w:t>,</w:t>
          </w:r>
          <w:r w:rsidR="00F53C59">
            <w:t xml:space="preserve"> welche</w:t>
          </w:r>
          <w:r w:rsidR="47C94591">
            <w:t xml:space="preserve"> vo</w:t>
          </w:r>
          <w:r w:rsidR="2F2C4572">
            <w:t xml:space="preserve">m </w:t>
          </w:r>
          <w:r w:rsidR="47C94591">
            <w:t xml:space="preserve">Raspberry Pi </w:t>
          </w:r>
          <w:r w:rsidR="00F53C59">
            <w:t>gesammelt werden</w:t>
          </w:r>
          <w:r w:rsidR="47C94591">
            <w:t xml:space="preserve"> und auf </w:t>
          </w:r>
          <w:r w:rsidR="00F53C59">
            <w:t>der</w:t>
          </w:r>
          <w:r w:rsidR="47C94591">
            <w:t xml:space="preserve"> Webseite </w:t>
          </w:r>
          <w:r w:rsidR="00F53C59">
            <w:t>anzuzeigen</w:t>
          </w:r>
          <w:r w:rsidR="74730665">
            <w:t xml:space="preserve"> werden</w:t>
          </w:r>
          <w:r w:rsidR="47C94591">
            <w:t>.</w:t>
          </w:r>
        </w:p>
        <w:p w14:paraId="4529A4B6" w14:textId="54AD0039" w:rsidR="697C660E" w:rsidRDefault="47C94591" w:rsidP="697C660E">
          <w:pPr>
            <w:pStyle w:val="Text"/>
          </w:pPr>
          <w:r w:rsidRPr="2BF4CAE9">
            <w:rPr>
              <w:b/>
              <w:bCs/>
            </w:rPr>
            <w:t>Webseite</w:t>
          </w:r>
          <w:r>
            <w:t xml:space="preserve">: Das Webseitenmodul </w:t>
          </w:r>
          <w:r w:rsidR="541751BB">
            <w:t>dient für die Benutzer, um die aktuellen Rauntemperaturen anzuzeigen.</w:t>
          </w:r>
        </w:p>
        <w:p w14:paraId="170597B5" w14:textId="0B25B12A" w:rsidR="3ABBCECE" w:rsidRDefault="2788F261" w:rsidP="2BF4CAE9">
          <w:pPr>
            <w:pStyle w:val="Text"/>
            <w:rPr>
              <w:highlight w:val="yellow"/>
            </w:rPr>
          </w:pPr>
          <w:r w:rsidRPr="2BF4CAE9">
            <w:rPr>
              <w:b/>
              <w:bCs/>
              <w:highlight w:val="yellow"/>
            </w:rPr>
            <w:t>Domain</w:t>
          </w:r>
          <w:r w:rsidRPr="2BF4CAE9">
            <w:rPr>
              <w:highlight w:val="yellow"/>
            </w:rPr>
            <w:t xml:space="preserve">: </w:t>
          </w:r>
          <w:r w:rsidR="20B7956A" w:rsidRPr="2BF4CAE9">
            <w:rPr>
              <w:highlight w:val="yellow"/>
            </w:rPr>
            <w:t xml:space="preserve">Dieses Modul umfasst die </w:t>
          </w:r>
          <w:r w:rsidR="5876A91F" w:rsidRPr="2BF4CAE9">
            <w:rPr>
              <w:highlight w:val="yellow"/>
            </w:rPr>
            <w:t>Bereitstellung</w:t>
          </w:r>
          <w:r w:rsidR="20B7956A" w:rsidRPr="2BF4CAE9">
            <w:rPr>
              <w:highlight w:val="yellow"/>
            </w:rPr>
            <w:t xml:space="preserve"> einer Webseite.</w:t>
          </w:r>
          <w:r w:rsidR="37E442E2" w:rsidRPr="2BF4CAE9">
            <w:rPr>
              <w:highlight w:val="yellow"/>
            </w:rPr>
            <w:t xml:space="preserve"> Damit </w:t>
          </w:r>
          <w:r w:rsidR="78C36B59" w:rsidRPr="2BF4CAE9">
            <w:rPr>
              <w:highlight w:val="yellow"/>
            </w:rPr>
            <w:t xml:space="preserve">User und </w:t>
          </w:r>
          <w:r w:rsidR="6F305039" w:rsidRPr="2BF4CAE9">
            <w:rPr>
              <w:highlight w:val="yellow"/>
            </w:rPr>
            <w:t>Benutzer</w:t>
          </w:r>
          <w:r w:rsidR="78C36B59" w:rsidRPr="2BF4CAE9">
            <w:rPr>
              <w:highlight w:val="yellow"/>
            </w:rPr>
            <w:t xml:space="preserve"> der Webseite den entsprechenden </w:t>
          </w:r>
          <w:r w:rsidR="57B95079" w:rsidRPr="2BF4CAE9">
            <w:rPr>
              <w:highlight w:val="yellow"/>
            </w:rPr>
            <w:t>Zugriff</w:t>
          </w:r>
          <w:r w:rsidR="78C36B59" w:rsidRPr="2BF4CAE9">
            <w:rPr>
              <w:highlight w:val="yellow"/>
            </w:rPr>
            <w:t xml:space="preserve"> haben.</w:t>
          </w:r>
        </w:p>
        <w:p w14:paraId="2B8B3E54" w14:textId="52D2FC50" w:rsidR="2BF4CAE9" w:rsidRDefault="2BF4CAE9" w:rsidP="2BF4CAE9">
          <w:pPr>
            <w:pStyle w:val="Text"/>
            <w:rPr>
              <w:highlight w:val="yellow"/>
            </w:rPr>
          </w:pPr>
        </w:p>
        <w:p w14:paraId="1BB7C9A5" w14:textId="504D5C5D" w:rsidR="5BB18FE4" w:rsidRDefault="5BB18FE4" w:rsidP="2F4FDD4B">
          <w:pPr>
            <w:pStyle w:val="Text"/>
            <w:rPr>
              <w:b/>
              <w:bCs/>
            </w:rPr>
          </w:pPr>
          <w:r w:rsidRPr="2F4FDD4B">
            <w:rPr>
              <w:b/>
              <w:bCs/>
            </w:rPr>
            <w:t>externe Schnittstellen</w:t>
          </w:r>
          <w:r w:rsidR="66F68B9C" w:rsidRPr="2F4FDD4B">
            <w:rPr>
              <w:b/>
              <w:bCs/>
            </w:rPr>
            <w:t>;</w:t>
          </w:r>
        </w:p>
        <w:p w14:paraId="3639C2E3" w14:textId="12255218" w:rsidR="72DB0F15" w:rsidRDefault="72DB0F15" w:rsidP="3AAC8C35">
          <w:pPr>
            <w:pStyle w:val="Text"/>
          </w:pPr>
          <w:r w:rsidRPr="2F4FDD4B">
            <w:rPr>
              <w:b/>
              <w:bCs/>
            </w:rPr>
            <w:t>Lehrperson</w:t>
          </w:r>
          <w:r w:rsidR="5BB18FE4">
            <w:t>: D</w:t>
          </w:r>
          <w:r w:rsidR="08D633A3">
            <w:t xml:space="preserve">er Lehrperson </w:t>
          </w:r>
          <w:r w:rsidR="5BB18FE4">
            <w:t>ist eine externe Schnittstelle,</w:t>
          </w:r>
          <w:r w:rsidR="59F95FE6">
            <w:t xml:space="preserve"> weil er das Projekt Genehmigen oder nicht genehmigen kann.</w:t>
          </w:r>
          <w:r w:rsidR="5BB18FE4">
            <w:t xml:space="preserve"> </w:t>
          </w:r>
        </w:p>
        <w:p w14:paraId="20176FB7" w14:textId="58616B4F" w:rsidR="5BB18FE4" w:rsidRDefault="7FF385DD" w:rsidP="3ABBCECE">
          <w:pPr>
            <w:pStyle w:val="Text"/>
          </w:pPr>
          <w:r w:rsidRPr="2F4FDD4B">
            <w:rPr>
              <w:b/>
              <w:bCs/>
            </w:rPr>
            <w:t>Die IET-Räume</w:t>
          </w:r>
          <w:r w:rsidR="3ED0CCAD" w:rsidRPr="2F4FDD4B">
            <w:rPr>
              <w:b/>
              <w:bCs/>
            </w:rPr>
            <w:t xml:space="preserve"> (Eventuell Schulleiter)</w:t>
          </w:r>
          <w:r w:rsidR="5BB18FE4">
            <w:t xml:space="preserve">: </w:t>
          </w:r>
          <w:r w:rsidR="62F1C781">
            <w:t>D</w:t>
          </w:r>
          <w:r w:rsidR="2DB7A357">
            <w:t>er Schulleiter muss und eine Genehmigung erteilen, um die Temperatursensoren in den Klassenzimmern zu teilen.</w:t>
          </w:r>
        </w:p>
        <w:p w14:paraId="6D2BACDD" w14:textId="2B092356" w:rsidR="5BB18FE4" w:rsidRDefault="5BB18FE4" w:rsidP="3ABBCECE">
          <w:pPr>
            <w:pStyle w:val="Text"/>
          </w:pPr>
          <w:r w:rsidRPr="2BF4CAE9">
            <w:rPr>
              <w:b/>
              <w:bCs/>
            </w:rPr>
            <w:lastRenderedPageBreak/>
            <w:t>Lehrkräfte</w:t>
          </w:r>
          <w:r>
            <w:t xml:space="preserve"> </w:t>
          </w:r>
          <w:r w:rsidRPr="2BF4CAE9">
            <w:rPr>
              <w:b/>
              <w:bCs/>
            </w:rPr>
            <w:t>und</w:t>
          </w:r>
          <w:r>
            <w:t xml:space="preserve"> </w:t>
          </w:r>
          <w:r w:rsidRPr="2BF4CAE9">
            <w:rPr>
              <w:b/>
              <w:bCs/>
            </w:rPr>
            <w:t>Schüler</w:t>
          </w:r>
          <w:r>
            <w:t>: Lehrer</w:t>
          </w:r>
          <w:r w:rsidR="4D459EAD">
            <w:t xml:space="preserve">personen, </w:t>
          </w:r>
          <w:r>
            <w:t>Schüler</w:t>
          </w:r>
          <w:r w:rsidR="31C37970">
            <w:t>, &amp; Hauswärter/innen</w:t>
          </w:r>
          <w:r>
            <w:t xml:space="preserve"> sind die Endnutzer d</w:t>
          </w:r>
          <w:r w:rsidR="5C4478D9">
            <w:t xml:space="preserve">er </w:t>
          </w:r>
          <w:r>
            <w:t xml:space="preserve">Website, </w:t>
          </w:r>
          <w:r w:rsidR="7D044171">
            <w:t>welche</w:t>
          </w:r>
          <w:r>
            <w:t xml:space="preserve"> die Raumtemperaturen anzuzeigen.</w:t>
          </w:r>
        </w:p>
        <w:p w14:paraId="4B1E6791" w14:textId="2BB565E1" w:rsidR="5BB18FE4" w:rsidRDefault="7BEA5B52" w:rsidP="3ABBCECE">
          <w:pPr>
            <w:pStyle w:val="Text"/>
          </w:pPr>
          <w:proofErr w:type="spellStart"/>
          <w:r w:rsidRPr="2F4FDD4B">
            <w:rPr>
              <w:b/>
              <w:bCs/>
            </w:rPr>
            <w:t>Temu</w:t>
          </w:r>
          <w:proofErr w:type="spellEnd"/>
          <w:r w:rsidR="5BB18FE4">
            <w:t xml:space="preserve">: </w:t>
          </w:r>
          <w:proofErr w:type="spellStart"/>
          <w:r w:rsidR="3950E403">
            <w:t>Temu</w:t>
          </w:r>
          <w:proofErr w:type="spellEnd"/>
          <w:r w:rsidR="3950E403">
            <w:t xml:space="preserve"> ist Onlineshop, welche uns die Temperatursensoren </w:t>
          </w:r>
          <w:r w:rsidR="107BFA58">
            <w:t>zuliefert, bei einer Bestellung.</w:t>
          </w:r>
        </w:p>
        <w:p w14:paraId="22334BD2" w14:textId="68B90183" w:rsidR="5BB18FE4" w:rsidRDefault="5BB18FE4" w:rsidP="3ABBCECE">
          <w:pPr>
            <w:pStyle w:val="Text"/>
          </w:pPr>
          <w:r w:rsidRPr="2BF4CAE9">
            <w:rPr>
              <w:b/>
              <w:bCs/>
            </w:rPr>
            <w:t>Webhosting-Anbieter</w:t>
          </w:r>
          <w:r>
            <w:t>: Die Website wird auf einem Webhosting-Server gehostet, der eine externe Schnittstelle darstellt.</w:t>
          </w:r>
          <w:r w:rsidR="1776DF35">
            <w:t xml:space="preserve"> </w:t>
          </w:r>
          <w:r w:rsidR="3CCFA4BB">
            <w:t>Voraussichtlich</w:t>
          </w:r>
          <w:r w:rsidR="1776DF35">
            <w:t xml:space="preserve"> benutzen wir </w:t>
          </w:r>
          <w:proofErr w:type="spellStart"/>
          <w:r w:rsidR="1776DF35">
            <w:t>Netlify</w:t>
          </w:r>
          <w:proofErr w:type="spellEnd"/>
          <w:r w:rsidR="1776DF35">
            <w:t xml:space="preserve"> </w:t>
          </w:r>
          <w:r w:rsidR="0CD38345">
            <w:t xml:space="preserve">als </w:t>
          </w:r>
          <w:r w:rsidR="1776DF35">
            <w:t>Web</w:t>
          </w:r>
          <w:r w:rsidR="6850C89D">
            <w:t>host</w:t>
          </w:r>
          <w:r w:rsidR="108DDF72">
            <w:t>er</w:t>
          </w:r>
          <w:r w:rsidR="6A93A1C5">
            <w:t>.</w:t>
          </w:r>
        </w:p>
        <w:p w14:paraId="0DD0584B" w14:textId="0A22C803" w:rsidR="2F4FDD4B" w:rsidRDefault="1C45555A" w:rsidP="2BF4CAE9">
          <w:pPr>
            <w:pStyle w:val="Text"/>
            <w:rPr>
              <w:highlight w:val="yellow"/>
            </w:rPr>
          </w:pPr>
          <w:r w:rsidRPr="2BF4CAE9">
            <w:rPr>
              <w:b/>
              <w:bCs/>
              <w:highlight w:val="yellow"/>
            </w:rPr>
            <w:t>Domain</w:t>
          </w:r>
          <w:r w:rsidRPr="2BF4CAE9">
            <w:rPr>
              <w:highlight w:val="yellow"/>
            </w:rPr>
            <w:t>: DNS-Server sind externe Schnittstellen, weil sie die Zuordnung von Domainnamen zu IP-Adressen bereitstellen. Diese sind für den Zugriff der Domain im Internet entscheidend.</w:t>
          </w:r>
        </w:p>
        <w:p w14:paraId="2888E065" w14:textId="241EF71F" w:rsidR="2F4FDD4B" w:rsidRDefault="2F4FDD4B" w:rsidP="2F4FDD4B">
          <w:pPr>
            <w:pStyle w:val="Text"/>
          </w:pPr>
        </w:p>
        <w:p w14:paraId="1FB2A6BB" w14:textId="153D6919" w:rsidR="1F775026" w:rsidRDefault="1F775026" w:rsidP="2F4FDD4B">
          <w:pPr>
            <w:pStyle w:val="Text"/>
            <w:rPr>
              <w:b/>
              <w:bCs/>
            </w:rPr>
          </w:pPr>
          <w:r w:rsidRPr="2F4FDD4B">
            <w:rPr>
              <w:b/>
              <w:bCs/>
            </w:rPr>
            <w:t>Interne Schnittstellen</w:t>
          </w:r>
          <w:r w:rsidR="17C5B7A2" w:rsidRPr="6E538B3F">
            <w:rPr>
              <w:b/>
              <w:bCs/>
            </w:rPr>
            <w:t>;</w:t>
          </w:r>
        </w:p>
        <w:p w14:paraId="6FB84145" w14:textId="68672282" w:rsidR="1F775026" w:rsidRDefault="1F775026" w:rsidP="2F4FDD4B">
          <w:pPr>
            <w:pStyle w:val="Text"/>
          </w:pPr>
          <w:r w:rsidRPr="2F4FDD4B">
            <w:rPr>
              <w:b/>
              <w:bCs/>
            </w:rPr>
            <w:t>Kommunikationsschnittstelle zwischen</w:t>
          </w:r>
          <w:r w:rsidR="31D741C7" w:rsidRPr="2F4FDD4B">
            <w:rPr>
              <w:b/>
              <w:bCs/>
            </w:rPr>
            <w:t xml:space="preserve"> Temperaturs</w:t>
          </w:r>
          <w:r w:rsidRPr="2F4FDD4B">
            <w:rPr>
              <w:b/>
              <w:bCs/>
            </w:rPr>
            <w:t>ensoren, Raspberry Pi:</w:t>
          </w:r>
          <w:r>
            <w:t xml:space="preserve"> </w:t>
          </w:r>
          <w:r w:rsidR="41C4D90B">
            <w:t xml:space="preserve">Die erfassten Daten </w:t>
          </w:r>
          <w:r>
            <w:t xml:space="preserve">von den Sensoren </w:t>
          </w:r>
          <w:r w:rsidR="4B1637C5">
            <w:t xml:space="preserve">werden </w:t>
          </w:r>
          <w:r>
            <w:t>durch Raspberry P</w:t>
          </w:r>
          <w:r w:rsidR="6B7A8251">
            <w:t xml:space="preserve"> auf die Webseite übertragen</w:t>
          </w:r>
          <w:r w:rsidR="07035A34">
            <w:t>.</w:t>
          </w:r>
        </w:p>
        <w:p w14:paraId="4F1FD916" w14:textId="4D790DC2" w:rsidR="48B66EB0" w:rsidRDefault="48B66EB0" w:rsidP="2F4FDD4B">
          <w:pPr>
            <w:pStyle w:val="Text"/>
          </w:pPr>
          <w:proofErr w:type="spellStart"/>
          <w:r w:rsidRPr="2F4FDD4B">
            <w:rPr>
              <w:b/>
              <w:bCs/>
            </w:rPr>
            <w:t>Supabase</w:t>
          </w:r>
          <w:proofErr w:type="spellEnd"/>
          <w:r w:rsidR="1F775026">
            <w:t xml:space="preserve">: </w:t>
          </w:r>
          <w:r w:rsidR="038FCBF1">
            <w:t>Die</w:t>
          </w:r>
          <w:r w:rsidR="1F775026">
            <w:t xml:space="preserve"> erfassten Temperaturdaten</w:t>
          </w:r>
          <w:r w:rsidR="5FD976D9">
            <w:t xml:space="preserve"> werden in der </w:t>
          </w:r>
          <w:proofErr w:type="spellStart"/>
          <w:r w:rsidR="5FD976D9">
            <w:t>Supabase</w:t>
          </w:r>
          <w:proofErr w:type="spellEnd"/>
          <w:r w:rsidR="5FD976D9">
            <w:t xml:space="preserve"> gespeichert</w:t>
          </w:r>
          <w:r w:rsidR="1F775026">
            <w:t>.</w:t>
          </w:r>
        </w:p>
        <w:p w14:paraId="07EFFD3C" w14:textId="5664A726" w:rsidR="4737084C" w:rsidRDefault="1F775026" w:rsidP="19692C87">
          <w:pPr>
            <w:pStyle w:val="Text"/>
          </w:pPr>
          <w:r w:rsidRPr="276B3D23">
            <w:rPr>
              <w:b/>
            </w:rPr>
            <w:t>Webanwendung</w:t>
          </w:r>
          <w:r>
            <w:t>: Die Schnittstelle zwischen dem Überwachungssystem und der Website ermöglicht die Übertragung und Anzeige der Temperaturdaten auf der Website.</w:t>
          </w:r>
        </w:p>
        <w:p w14:paraId="3BE01D46" w14:textId="437C9734" w:rsidR="4737084C" w:rsidRDefault="757D189E" w:rsidP="19692C87">
          <w:pPr>
            <w:pStyle w:val="Text"/>
          </w:pPr>
          <w:r w:rsidRPr="004E6FF3">
            <w:rPr>
              <w:b/>
              <w:bCs/>
            </w:rPr>
            <w:t>Systemgrenze;</w:t>
          </w:r>
          <w:r w:rsidR="682623A4">
            <w:t xml:space="preserve"> </w:t>
          </w:r>
          <w:r w:rsidR="004E6FF3">
            <w:br/>
          </w:r>
          <w:r>
            <w:t xml:space="preserve">Wir können </w:t>
          </w:r>
          <w:r w:rsidR="4737084C">
            <w:t xml:space="preserve">die allgemeine Stromversorgung und die Netzwerkinfrastrukturen der Schule nicht </w:t>
          </w:r>
          <w:r w:rsidR="00886D75">
            <w:t>beeinflussen</w:t>
          </w:r>
          <w:r w:rsidR="4954058E">
            <w:t xml:space="preserve">. </w:t>
          </w:r>
        </w:p>
        <w:p w14:paraId="4736DA3C" w14:textId="77777777" w:rsidR="00C978A3" w:rsidRDefault="3BC25CEA" w:rsidP="19692C87">
          <w:pPr>
            <w:pStyle w:val="Text"/>
          </w:pPr>
          <w:r>
            <w:t>Wir können nicht sicherstellen das unsere Temperaturgeräte manipuliert werden.</w:t>
          </w:r>
        </w:p>
        <w:p w14:paraId="5CB35EC9" w14:textId="0EAABD8F" w:rsidR="4737084C" w:rsidRDefault="00197185" w:rsidP="19692C87">
          <w:pPr>
            <w:pStyle w:val="Text"/>
          </w:pPr>
          <w:r>
            <w:t xml:space="preserve">Das Webhosting über </w:t>
          </w:r>
          <w:proofErr w:type="spellStart"/>
          <w:r>
            <w:t>Netlify</w:t>
          </w:r>
          <w:proofErr w:type="spellEnd"/>
          <w:r w:rsidR="0064042E">
            <w:t>,</w:t>
          </w:r>
          <w:r>
            <w:t xml:space="preserve"> bietet eine</w:t>
          </w:r>
          <w:r w:rsidR="369B3274">
            <w:t xml:space="preserve"> </w:t>
          </w:r>
          <w:r>
            <w:t>U</w:t>
          </w:r>
          <w:r w:rsidR="369B3274">
            <w:t>ptime</w:t>
          </w:r>
          <w:r w:rsidR="007E22C1">
            <w:t xml:space="preserve"> von</w:t>
          </w:r>
          <w:r w:rsidR="369B3274">
            <w:t xml:space="preserve"> 99.98%. Allerdings gibt es keine Garantie beim </w:t>
          </w:r>
          <w:r w:rsidR="007E22C1">
            <w:t>St</w:t>
          </w:r>
          <w:r w:rsidR="369B3274">
            <w:t>arter oder Pro P</w:t>
          </w:r>
          <w:r w:rsidR="007E22C1">
            <w:t>l</w:t>
          </w:r>
          <w:r w:rsidR="369B3274">
            <w:t>an</w:t>
          </w:r>
          <w:r w:rsidR="007E22C1">
            <w:t>.</w:t>
          </w:r>
        </w:p>
        <w:p w14:paraId="2514262D" w14:textId="77777777" w:rsidR="004E6FF3" w:rsidRDefault="0F68B938" w:rsidP="26EFBCFD">
          <w:pPr>
            <w:pStyle w:val="Text"/>
          </w:pPr>
          <w:r>
            <w:t>Unsere Datenbank</w:t>
          </w:r>
          <w:r w:rsidR="00F12DFC">
            <w:t>,</w:t>
          </w:r>
          <w:r>
            <w:t xml:space="preserve"> </w:t>
          </w:r>
          <w:proofErr w:type="spellStart"/>
          <w:r>
            <w:t>Supabase</w:t>
          </w:r>
          <w:proofErr w:type="spellEnd"/>
          <w:r w:rsidR="00F12DFC">
            <w:t xml:space="preserve">, </w:t>
          </w:r>
          <w:r>
            <w:t xml:space="preserve">hat ein Uptime von 99.9%. </w:t>
          </w:r>
        </w:p>
        <w:p w14:paraId="479260DD" w14:textId="067AD380" w:rsidR="0CBD9AC7" w:rsidRDefault="0CBD9AC7" w:rsidP="2BF4CAE9">
          <w:pPr>
            <w:pStyle w:val="Text"/>
            <w:rPr>
              <w:highlight w:val="yellow"/>
            </w:rPr>
          </w:pPr>
          <w:r w:rsidRPr="2BF4CAE9">
            <w:rPr>
              <w:b/>
              <w:bCs/>
              <w:highlight w:val="yellow"/>
            </w:rPr>
            <w:t>Domain</w:t>
          </w:r>
          <w:r w:rsidRPr="2BF4CAE9">
            <w:rPr>
              <w:highlight w:val="yellow"/>
            </w:rPr>
            <w:t>: Da wir eine Datenbank (</w:t>
          </w:r>
          <w:proofErr w:type="spellStart"/>
          <w:r w:rsidRPr="2BF4CAE9">
            <w:rPr>
              <w:highlight w:val="yellow"/>
            </w:rPr>
            <w:t>Supabase</w:t>
          </w:r>
          <w:proofErr w:type="spellEnd"/>
          <w:r w:rsidRPr="2BF4CAE9">
            <w:rPr>
              <w:highlight w:val="yellow"/>
            </w:rPr>
            <w:t>) ve</w:t>
          </w:r>
          <w:r w:rsidR="4A9DA0DD" w:rsidRPr="2BF4CAE9">
            <w:rPr>
              <w:highlight w:val="yellow"/>
            </w:rPr>
            <w:t xml:space="preserve">rwenden, besteht eine </w:t>
          </w:r>
          <w:r w:rsidR="1124A18F" w:rsidRPr="2BF4CAE9">
            <w:rPr>
              <w:highlight w:val="yellow"/>
            </w:rPr>
            <w:t>Schnittstelle</w:t>
          </w:r>
          <w:r w:rsidR="4A9DA0DD" w:rsidRPr="2BF4CAE9">
            <w:rPr>
              <w:highlight w:val="yellow"/>
            </w:rPr>
            <w:t xml:space="preserve"> zwischen dem Webserver und dem Datenbankserver</w:t>
          </w:r>
          <w:r w:rsidR="314785CC" w:rsidRPr="2BF4CAE9">
            <w:rPr>
              <w:highlight w:val="yellow"/>
            </w:rPr>
            <w:t>.</w:t>
          </w:r>
        </w:p>
        <w:p w14:paraId="66012BCF" w14:textId="21A283C0" w:rsidR="2BF4CAE9" w:rsidRDefault="2BF4CAE9" w:rsidP="2BF4CAE9">
          <w:pPr>
            <w:pStyle w:val="Text"/>
          </w:pPr>
        </w:p>
        <w:p w14:paraId="556FD87A" w14:textId="1FDEDC93" w:rsidR="00F15A17" w:rsidRPr="00321D32" w:rsidRDefault="004E6FF3" w:rsidP="00F15A17">
          <w:pPr>
            <w:pStyle w:val="Text"/>
            <w:rPr>
              <w:b/>
              <w:bCs/>
            </w:rPr>
          </w:pPr>
          <w:r>
            <w:rPr>
              <w:b/>
              <w:bCs/>
            </w:rPr>
            <w:t>Software</w:t>
          </w:r>
          <w:r w:rsidRPr="004E6FF3">
            <w:rPr>
              <w:b/>
              <w:bCs/>
            </w:rPr>
            <w:t>;</w:t>
          </w:r>
          <w:r w:rsidR="00321D32">
            <w:rPr>
              <w:b/>
              <w:bCs/>
            </w:rPr>
            <w:br/>
          </w:r>
          <w:r w:rsidR="00321D32" w:rsidRPr="00321D32">
            <w:t>Informationen finden Sie hier:</w:t>
          </w:r>
          <w:r w:rsidR="00321D32">
            <w:rPr>
              <w:b/>
              <w:bCs/>
            </w:rPr>
            <w:br/>
          </w:r>
          <w:r w:rsidR="00F15A17" w:rsidRPr="00F15A17">
            <w:t xml:space="preserve">~ 4.2.1 </w:t>
          </w:r>
          <w:r w:rsidR="00F15A17">
            <w:t>Komponentendiagram</w:t>
          </w:r>
        </w:p>
        <w:p w14:paraId="607F1158" w14:textId="77777777" w:rsidR="00F15A17" w:rsidRDefault="00F15A17" w:rsidP="00F15A17">
          <w:pPr>
            <w:pStyle w:val="Text"/>
          </w:pPr>
        </w:p>
        <w:p w14:paraId="6B8B58AB" w14:textId="2C6E595A" w:rsidR="00FC1834" w:rsidRPr="00321D32" w:rsidRDefault="00FC1834" w:rsidP="00F15A17">
          <w:pPr>
            <w:pStyle w:val="Text"/>
            <w:rPr>
              <w:b/>
              <w:bCs/>
            </w:rPr>
          </w:pPr>
          <w:r w:rsidRPr="00321D32">
            <w:rPr>
              <w:b/>
              <w:bCs/>
            </w:rPr>
            <w:t>Hardware;</w:t>
          </w:r>
          <w:r w:rsidR="00321D32" w:rsidRPr="00321D32">
            <w:rPr>
              <w:b/>
              <w:bCs/>
            </w:rPr>
            <w:br/>
          </w:r>
          <w:r w:rsidR="00321D32" w:rsidRPr="00321D32">
            <w:t>Informationen finden Sie hier:</w:t>
          </w:r>
          <w:r w:rsidR="00321D32" w:rsidRPr="00321D32">
            <w:rPr>
              <w:b/>
              <w:bCs/>
            </w:rPr>
            <w:br/>
          </w:r>
          <w:r w:rsidR="00321D32" w:rsidRPr="00321D32">
            <w:t>~ 4.1 Blackbox</w:t>
          </w:r>
          <w:r w:rsidR="00321D32" w:rsidRPr="00321D32">
            <w:br/>
            <w:t>~ 4.2 Whitebox</w:t>
          </w:r>
        </w:p>
        <w:p w14:paraId="43FF5885" w14:textId="174E69B6" w:rsidR="0F68B938" w:rsidRPr="00321D32" w:rsidRDefault="004E6FF3" w:rsidP="26EFBCFD">
          <w:pPr>
            <w:pStyle w:val="Text"/>
          </w:pPr>
          <w:r w:rsidRPr="00321D32">
            <w:br/>
          </w:r>
          <w:r w:rsidRPr="00321D32">
            <w:br/>
          </w:r>
        </w:p>
        <w:p w14:paraId="4A771C5C" w14:textId="066932FB" w:rsidR="403F221C" w:rsidRDefault="403F221C" w:rsidP="403F221C">
          <w:pPr>
            <w:pStyle w:val="Text"/>
          </w:pPr>
        </w:p>
        <w:p w14:paraId="40A0CC71" w14:textId="63453830" w:rsidR="4737084C" w:rsidRPr="00321D32" w:rsidRDefault="4737084C" w:rsidP="19692C87">
          <w:pPr>
            <w:pStyle w:val="Text"/>
          </w:pPr>
        </w:p>
        <w:p w14:paraId="2C0BBBC1" w14:textId="17502EBB" w:rsidR="00F73D7B" w:rsidRPr="00F73D7B" w:rsidRDefault="1C0E7C25" w:rsidP="2BF4CAE9">
          <w:pPr>
            <w:pStyle w:val="berschrift2"/>
            <w:numPr>
              <w:ilvl w:val="1"/>
              <w:numId w:val="0"/>
            </w:numPr>
          </w:pPr>
          <w:bookmarkStart w:id="41" w:name="_Toc144809047"/>
          <w:bookmarkStart w:id="42" w:name="_Toc1773827573"/>
          <w:r>
            <w:lastRenderedPageBreak/>
            <w:t xml:space="preserve">4.4 </w:t>
          </w:r>
          <w:r w:rsidR="006A4558">
            <w:t>Materialliste</w:t>
          </w:r>
          <w:bookmarkEnd w:id="41"/>
          <w:bookmarkEnd w:id="42"/>
        </w:p>
        <w:p w14:paraId="2E8DFA12" w14:textId="29884F47" w:rsidR="2BF4CAE9" w:rsidRDefault="2BF4CAE9" w:rsidP="2BF4CAE9">
          <w:pPr>
            <w:rPr>
              <w:rFonts w:ascii="Arial" w:eastAsia="Arial" w:hAnsi="Arial" w:cs="Arial"/>
              <w:b/>
              <w:bCs/>
              <w:color w:val="2E74B5" w:themeColor="accent1" w:themeShade="BF"/>
              <w:sz w:val="28"/>
              <w:szCs w:val="28"/>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340"/>
            <w:gridCol w:w="1249"/>
            <w:gridCol w:w="1950"/>
            <w:gridCol w:w="1035"/>
            <w:gridCol w:w="898"/>
            <w:gridCol w:w="570"/>
            <w:gridCol w:w="2019"/>
          </w:tblGrid>
          <w:tr w:rsidR="2BF4CAE9" w14:paraId="1CF4395D" w14:textId="77777777" w:rsidTr="2BF4CAE9">
            <w:trPr>
              <w:trHeight w:val="270"/>
            </w:trPr>
            <w:tc>
              <w:tcPr>
                <w:tcW w:w="1340" w:type="dxa"/>
                <w:tcBorders>
                  <w:top w:val="single" w:sz="8" w:space="0" w:color="666666"/>
                  <w:left w:val="nil"/>
                  <w:bottom w:val="single" w:sz="8" w:space="0" w:color="666666"/>
                  <w:right w:val="nil"/>
                </w:tcBorders>
              </w:tcPr>
              <w:p w14:paraId="746B1D7E" w14:textId="6B85A16A" w:rsidR="2BF4CAE9" w:rsidRDefault="2BF4CAE9" w:rsidP="2BF4CAE9">
                <w:r w:rsidRPr="2BF4CAE9">
                  <w:rPr>
                    <w:rFonts w:ascii="Arial" w:eastAsia="Arial" w:hAnsi="Arial" w:cs="Arial"/>
                    <w:b/>
                    <w:bCs/>
                  </w:rPr>
                  <w:t xml:space="preserve">Anzahl </w:t>
                </w:r>
              </w:p>
            </w:tc>
            <w:tc>
              <w:tcPr>
                <w:tcW w:w="1249" w:type="dxa"/>
                <w:tcBorders>
                  <w:top w:val="single" w:sz="8" w:space="0" w:color="666666"/>
                  <w:left w:val="nil"/>
                  <w:bottom w:val="single" w:sz="8" w:space="0" w:color="666666"/>
                  <w:right w:val="nil"/>
                </w:tcBorders>
              </w:tcPr>
              <w:p w14:paraId="12965C0D" w14:textId="4328A8A5" w:rsidR="2BF4CAE9" w:rsidRDefault="2BF4CAE9" w:rsidP="2BF4CAE9">
                <w:r w:rsidRPr="2BF4CAE9">
                  <w:rPr>
                    <w:rFonts w:ascii="Arial" w:eastAsia="Arial" w:hAnsi="Arial" w:cs="Arial"/>
                    <w:b/>
                    <w:bCs/>
                  </w:rPr>
                  <w:t xml:space="preserve">Name </w:t>
                </w:r>
              </w:p>
            </w:tc>
            <w:tc>
              <w:tcPr>
                <w:tcW w:w="1950" w:type="dxa"/>
                <w:tcBorders>
                  <w:top w:val="single" w:sz="8" w:space="0" w:color="666666"/>
                  <w:left w:val="nil"/>
                  <w:bottom w:val="single" w:sz="8" w:space="0" w:color="666666"/>
                  <w:right w:val="nil"/>
                </w:tcBorders>
              </w:tcPr>
              <w:p w14:paraId="2F55CDDC" w14:textId="6C61EAD9" w:rsidR="2BF4CAE9" w:rsidRDefault="2BF4CAE9" w:rsidP="2BF4CAE9">
                <w:r w:rsidRPr="2BF4CAE9">
                  <w:rPr>
                    <w:rFonts w:ascii="Arial" w:eastAsia="Arial" w:hAnsi="Arial" w:cs="Arial"/>
                    <w:b/>
                    <w:bCs/>
                  </w:rPr>
                  <w:t xml:space="preserve">Link </w:t>
                </w:r>
              </w:p>
            </w:tc>
            <w:tc>
              <w:tcPr>
                <w:tcW w:w="1035" w:type="dxa"/>
                <w:tcBorders>
                  <w:top w:val="single" w:sz="8" w:space="0" w:color="666666"/>
                  <w:left w:val="nil"/>
                  <w:bottom w:val="single" w:sz="8" w:space="0" w:color="666666"/>
                  <w:right w:val="nil"/>
                </w:tcBorders>
              </w:tcPr>
              <w:p w14:paraId="4B522220" w14:textId="393EF062" w:rsidR="2BF4CAE9" w:rsidRDefault="2BF4CAE9" w:rsidP="2BF4CAE9">
                <w:r w:rsidRPr="2BF4CAE9">
                  <w:rPr>
                    <w:rFonts w:ascii="Arial" w:eastAsia="Arial" w:hAnsi="Arial" w:cs="Arial"/>
                    <w:b/>
                    <w:bCs/>
                  </w:rPr>
                  <w:t xml:space="preserve">Lizenz </w:t>
                </w:r>
              </w:p>
            </w:tc>
            <w:tc>
              <w:tcPr>
                <w:tcW w:w="898" w:type="dxa"/>
                <w:tcBorders>
                  <w:top w:val="single" w:sz="8" w:space="0" w:color="666666"/>
                  <w:left w:val="nil"/>
                  <w:bottom w:val="single" w:sz="8" w:space="0" w:color="666666"/>
                  <w:right w:val="nil"/>
                </w:tcBorders>
              </w:tcPr>
              <w:p w14:paraId="7DC7650B" w14:textId="3CB3EC43" w:rsidR="2BF4CAE9" w:rsidRDefault="2BF4CAE9" w:rsidP="2BF4CAE9">
                <w:r w:rsidRPr="2BF4CAE9">
                  <w:rPr>
                    <w:rFonts w:ascii="Arial" w:eastAsia="Arial" w:hAnsi="Arial" w:cs="Arial"/>
                    <w:b/>
                    <w:bCs/>
                  </w:rPr>
                  <w:t xml:space="preserve">Preis </w:t>
                </w:r>
              </w:p>
            </w:tc>
            <w:tc>
              <w:tcPr>
                <w:tcW w:w="570" w:type="dxa"/>
                <w:tcBorders>
                  <w:top w:val="single" w:sz="8" w:space="0" w:color="666666"/>
                  <w:left w:val="nil"/>
                  <w:bottom w:val="single" w:sz="8" w:space="0" w:color="666666"/>
                  <w:right w:val="nil"/>
                </w:tcBorders>
              </w:tcPr>
              <w:p w14:paraId="2036807F" w14:textId="257EB954" w:rsidR="2BF4CAE9" w:rsidRDefault="2BF4CAE9" w:rsidP="2BF4CAE9">
                <w:r w:rsidRPr="2BF4CAE9">
                  <w:rPr>
                    <w:rFonts w:ascii="Arial" w:eastAsia="Arial" w:hAnsi="Arial" w:cs="Arial"/>
                    <w:b/>
                    <w:bCs/>
                  </w:rPr>
                  <w:t xml:space="preserve"> </w:t>
                </w:r>
              </w:p>
            </w:tc>
            <w:tc>
              <w:tcPr>
                <w:tcW w:w="2019" w:type="dxa"/>
                <w:tcBorders>
                  <w:top w:val="single" w:sz="8" w:space="0" w:color="666666"/>
                  <w:left w:val="nil"/>
                  <w:bottom w:val="single" w:sz="8" w:space="0" w:color="666666"/>
                  <w:right w:val="nil"/>
                </w:tcBorders>
              </w:tcPr>
              <w:p w14:paraId="5845C08E" w14:textId="7CE0CA8E" w:rsidR="2BF4CAE9" w:rsidRPr="00BE4CA6" w:rsidRDefault="2BF4CAE9" w:rsidP="2BF4CAE9">
                <w:pPr>
                  <w:rPr>
                    <w:highlight w:val="yellow"/>
                  </w:rPr>
                </w:pPr>
                <w:r w:rsidRPr="00BE4CA6">
                  <w:rPr>
                    <w:rFonts w:ascii="Arial" w:eastAsia="Arial" w:hAnsi="Arial" w:cs="Arial"/>
                    <w:b/>
                    <w:bCs/>
                    <w:highlight w:val="yellow"/>
                  </w:rPr>
                  <w:t>Bestellt/Geliefert</w:t>
                </w:r>
              </w:p>
            </w:tc>
          </w:tr>
          <w:tr w:rsidR="2BF4CAE9" w14:paraId="536AE367" w14:textId="77777777" w:rsidTr="2BF4CAE9">
            <w:trPr>
              <w:trHeight w:val="270"/>
            </w:trPr>
            <w:tc>
              <w:tcPr>
                <w:tcW w:w="1340" w:type="dxa"/>
                <w:tcBorders>
                  <w:top w:val="single" w:sz="8" w:space="0" w:color="666666"/>
                  <w:left w:val="nil"/>
                  <w:bottom w:val="single" w:sz="8" w:space="0" w:color="666666"/>
                  <w:right w:val="nil"/>
                </w:tcBorders>
              </w:tcPr>
              <w:p w14:paraId="4795ADF9" w14:textId="59FACBFE" w:rsidR="2BF4CAE9" w:rsidRDefault="2BF4CAE9" w:rsidP="2BF4CAE9">
                <w:r w:rsidRPr="2BF4CAE9">
                  <w:rPr>
                    <w:rFonts w:ascii="Arial" w:eastAsia="Arial" w:hAnsi="Arial" w:cs="Arial"/>
                    <w:b/>
                    <w:bCs/>
                  </w:rPr>
                  <w:t xml:space="preserve">2 </w:t>
                </w:r>
              </w:p>
            </w:tc>
            <w:tc>
              <w:tcPr>
                <w:tcW w:w="1249" w:type="dxa"/>
                <w:tcBorders>
                  <w:top w:val="single" w:sz="8" w:space="0" w:color="666666"/>
                  <w:left w:val="nil"/>
                  <w:bottom w:val="single" w:sz="8" w:space="0" w:color="666666"/>
                  <w:right w:val="nil"/>
                </w:tcBorders>
              </w:tcPr>
              <w:p w14:paraId="002C8374" w14:textId="0C5884BF" w:rsidR="2BF4CAE9" w:rsidRDefault="2BF4CAE9" w:rsidP="2BF4CAE9">
                <w:proofErr w:type="spellStart"/>
                <w:r w:rsidRPr="2BF4CAE9">
                  <w:rPr>
                    <w:rFonts w:ascii="Arial" w:eastAsia="Arial" w:hAnsi="Arial" w:cs="Arial"/>
                    <w:color w:val="000000" w:themeColor="text1"/>
                  </w:rPr>
                  <w:t>Tuya</w:t>
                </w:r>
                <w:proofErr w:type="spellEnd"/>
                <w:r w:rsidRPr="2BF4CAE9">
                  <w:rPr>
                    <w:rFonts w:ascii="Arial" w:eastAsia="Arial" w:hAnsi="Arial" w:cs="Arial"/>
                    <w:color w:val="000000" w:themeColor="text1"/>
                  </w:rPr>
                  <w:t xml:space="preserve"> WiFi Temperatur Feuchtigkeitssensor</w:t>
                </w:r>
                <w:r w:rsidRPr="2BF4CAE9">
                  <w:rPr>
                    <w:rFonts w:ascii="Arial" w:eastAsia="Arial" w:hAnsi="Arial" w:cs="Arial"/>
                    <w:b/>
                    <w:bCs/>
                    <w:color w:val="000000" w:themeColor="text1"/>
                  </w:rPr>
                  <w:t xml:space="preserve"> </w:t>
                </w:r>
              </w:p>
            </w:tc>
            <w:tc>
              <w:tcPr>
                <w:tcW w:w="1950" w:type="dxa"/>
                <w:tcBorders>
                  <w:top w:val="single" w:sz="8" w:space="0" w:color="666666"/>
                  <w:left w:val="nil"/>
                  <w:bottom w:val="single" w:sz="8" w:space="0" w:color="666666"/>
                  <w:right w:val="nil"/>
                </w:tcBorders>
              </w:tcPr>
              <w:p w14:paraId="245FD2F2" w14:textId="675E6C28" w:rsidR="2BF4CAE9" w:rsidRDefault="00B74133" w:rsidP="2BF4CAE9">
                <w:hyperlink r:id="rId30">
                  <w:r w:rsidR="2BF4CAE9" w:rsidRPr="2BF4CAE9">
                    <w:rPr>
                      <w:rStyle w:val="Hyperlink"/>
                      <w:rFonts w:ascii="Arial" w:eastAsia="Arial" w:hAnsi="Arial" w:cs="Arial"/>
                      <w:color w:val="0563C1"/>
                    </w:rPr>
                    <w:t>https://bit.ly/temperatursensor_gibb</w:t>
                  </w:r>
                </w:hyperlink>
                <w:r w:rsidR="2BF4CAE9" w:rsidRPr="2BF4CAE9">
                  <w:rPr>
                    <w:rFonts w:ascii="Arial" w:eastAsia="Arial" w:hAnsi="Arial" w:cs="Arial"/>
                  </w:rPr>
                  <w:t xml:space="preserve"> </w:t>
                </w:r>
              </w:p>
            </w:tc>
            <w:tc>
              <w:tcPr>
                <w:tcW w:w="1035" w:type="dxa"/>
                <w:tcBorders>
                  <w:top w:val="single" w:sz="8" w:space="0" w:color="666666"/>
                  <w:left w:val="nil"/>
                  <w:bottom w:val="single" w:sz="8" w:space="0" w:color="666666"/>
                  <w:right w:val="nil"/>
                </w:tcBorders>
              </w:tcPr>
              <w:p w14:paraId="01932D62" w14:textId="369D5366" w:rsidR="2BF4CAE9" w:rsidRDefault="2BF4CAE9" w:rsidP="2BF4CAE9">
                <w:r w:rsidRPr="2BF4CAE9">
                  <w:rPr>
                    <w:rFonts w:ascii="Arial" w:eastAsia="Arial" w:hAnsi="Arial" w:cs="Arial"/>
                  </w:rPr>
                  <w:t xml:space="preserve">- </w:t>
                </w:r>
              </w:p>
            </w:tc>
            <w:tc>
              <w:tcPr>
                <w:tcW w:w="898" w:type="dxa"/>
                <w:tcBorders>
                  <w:top w:val="single" w:sz="8" w:space="0" w:color="666666"/>
                  <w:left w:val="nil"/>
                  <w:bottom w:val="single" w:sz="8" w:space="0" w:color="666666"/>
                  <w:right w:val="nil"/>
                </w:tcBorders>
              </w:tcPr>
              <w:p w14:paraId="3891520B" w14:textId="11721B6C" w:rsidR="2BF4CAE9" w:rsidRDefault="2BF4CAE9" w:rsidP="2BF4CAE9">
                <w:r w:rsidRPr="2BF4CAE9">
                  <w:rPr>
                    <w:rFonts w:ascii="Arial" w:eastAsia="Arial" w:hAnsi="Arial" w:cs="Arial"/>
                  </w:rPr>
                  <w:t xml:space="preserve">18.99 CHF pro Stück </w:t>
                </w:r>
              </w:p>
            </w:tc>
            <w:tc>
              <w:tcPr>
                <w:tcW w:w="570" w:type="dxa"/>
                <w:tcBorders>
                  <w:top w:val="single" w:sz="8" w:space="0" w:color="666666"/>
                  <w:left w:val="nil"/>
                  <w:bottom w:val="single" w:sz="8" w:space="0" w:color="666666"/>
                  <w:right w:val="nil"/>
                </w:tcBorders>
              </w:tcPr>
              <w:p w14:paraId="42745E0D" w14:textId="446CCBE7" w:rsidR="2BF4CAE9" w:rsidRDefault="2BF4CAE9" w:rsidP="2BF4CAE9">
                <w:r w:rsidRPr="2BF4CAE9">
                  <w:rPr>
                    <w:rFonts w:ascii="Arial" w:eastAsia="Arial" w:hAnsi="Arial" w:cs="Arial"/>
                  </w:rPr>
                  <w:t xml:space="preserve"> </w:t>
                </w:r>
              </w:p>
            </w:tc>
            <w:tc>
              <w:tcPr>
                <w:tcW w:w="2019" w:type="dxa"/>
                <w:tcBorders>
                  <w:top w:val="single" w:sz="8" w:space="0" w:color="666666"/>
                  <w:left w:val="nil"/>
                  <w:bottom w:val="single" w:sz="8" w:space="0" w:color="666666"/>
                  <w:right w:val="nil"/>
                </w:tcBorders>
              </w:tcPr>
              <w:p w14:paraId="5896554F" w14:textId="191BD685" w:rsidR="2BF4CAE9" w:rsidRPr="00BE4CA6" w:rsidRDefault="2BF4CAE9" w:rsidP="2BF4CAE9">
                <w:pPr>
                  <w:rPr>
                    <w:highlight w:val="yellow"/>
                  </w:rPr>
                </w:pPr>
                <w:r w:rsidRPr="00BE4CA6">
                  <w:rPr>
                    <w:rFonts w:ascii="Arial" w:eastAsia="Arial" w:hAnsi="Arial" w:cs="Arial"/>
                    <w:highlight w:val="yellow"/>
                  </w:rPr>
                  <w:t>Geliefert</w:t>
                </w:r>
              </w:p>
            </w:tc>
          </w:tr>
          <w:tr w:rsidR="2BF4CAE9" w14:paraId="66647F54" w14:textId="77777777" w:rsidTr="2BF4CAE9">
            <w:trPr>
              <w:trHeight w:val="270"/>
            </w:trPr>
            <w:tc>
              <w:tcPr>
                <w:tcW w:w="1340" w:type="dxa"/>
                <w:tcBorders>
                  <w:top w:val="single" w:sz="8" w:space="0" w:color="666666"/>
                  <w:left w:val="nil"/>
                  <w:bottom w:val="single" w:sz="8" w:space="0" w:color="666666"/>
                  <w:right w:val="nil"/>
                </w:tcBorders>
              </w:tcPr>
              <w:p w14:paraId="547CC736" w14:textId="4CD500E0" w:rsidR="2BF4CAE9" w:rsidRDefault="2BF4CAE9" w:rsidP="2BF4CAE9">
                <w:r w:rsidRPr="2BF4CAE9">
                  <w:rPr>
                    <w:rFonts w:ascii="Arial" w:eastAsia="Arial" w:hAnsi="Arial" w:cs="Arial"/>
                    <w:b/>
                    <w:bCs/>
                  </w:rPr>
                  <w:t xml:space="preserve">1 </w:t>
                </w:r>
              </w:p>
            </w:tc>
            <w:tc>
              <w:tcPr>
                <w:tcW w:w="1249" w:type="dxa"/>
                <w:tcBorders>
                  <w:top w:val="single" w:sz="8" w:space="0" w:color="666666"/>
                  <w:left w:val="nil"/>
                  <w:bottom w:val="single" w:sz="8" w:space="0" w:color="666666"/>
                  <w:right w:val="nil"/>
                </w:tcBorders>
              </w:tcPr>
              <w:p w14:paraId="0FE81BBD" w14:textId="6998E0CA" w:rsidR="2BF4CAE9" w:rsidRDefault="2BF4CAE9" w:rsidP="2BF4CAE9">
                <w:r w:rsidRPr="2BF4CAE9">
                  <w:rPr>
                    <w:rFonts w:ascii="Arial" w:eastAsia="Arial" w:hAnsi="Arial" w:cs="Arial"/>
                  </w:rPr>
                  <w:t xml:space="preserve">Raspberry PI 2 </w:t>
                </w:r>
              </w:p>
            </w:tc>
            <w:tc>
              <w:tcPr>
                <w:tcW w:w="1950" w:type="dxa"/>
                <w:tcBorders>
                  <w:top w:val="single" w:sz="8" w:space="0" w:color="666666"/>
                  <w:left w:val="nil"/>
                  <w:bottom w:val="single" w:sz="8" w:space="0" w:color="666666"/>
                  <w:right w:val="nil"/>
                </w:tcBorders>
              </w:tcPr>
              <w:p w14:paraId="6077D890" w14:textId="6B5D9D92" w:rsidR="7A150BA5" w:rsidRDefault="7A150BA5" w:rsidP="2BF4CAE9">
                <w:pPr>
                  <w:rPr>
                    <w:rFonts w:ascii="Arial" w:eastAsia="Arial" w:hAnsi="Arial" w:cs="Arial"/>
                  </w:rPr>
                </w:pPr>
                <w:r w:rsidRPr="2BF4CAE9">
                  <w:rPr>
                    <w:rFonts w:ascii="Arial" w:eastAsia="Arial" w:hAnsi="Arial" w:cs="Arial"/>
                  </w:rPr>
                  <w:t>https://bit.ly/raspberrypi2-gibb</w:t>
                </w:r>
              </w:p>
            </w:tc>
            <w:tc>
              <w:tcPr>
                <w:tcW w:w="1035" w:type="dxa"/>
                <w:tcBorders>
                  <w:top w:val="single" w:sz="8" w:space="0" w:color="666666"/>
                  <w:left w:val="nil"/>
                  <w:bottom w:val="single" w:sz="8" w:space="0" w:color="666666"/>
                  <w:right w:val="nil"/>
                </w:tcBorders>
              </w:tcPr>
              <w:p w14:paraId="00453AE4" w14:textId="7FF12E1E" w:rsidR="2BF4CAE9" w:rsidRDefault="2BF4CAE9" w:rsidP="2BF4CAE9">
                <w:r w:rsidRPr="2BF4CAE9">
                  <w:rPr>
                    <w:rFonts w:ascii="Arial" w:eastAsia="Arial" w:hAnsi="Arial" w:cs="Arial"/>
                  </w:rPr>
                  <w:t xml:space="preserve">- </w:t>
                </w:r>
              </w:p>
            </w:tc>
            <w:tc>
              <w:tcPr>
                <w:tcW w:w="898" w:type="dxa"/>
                <w:tcBorders>
                  <w:top w:val="single" w:sz="8" w:space="0" w:color="666666"/>
                  <w:left w:val="nil"/>
                  <w:bottom w:val="single" w:sz="8" w:space="0" w:color="666666"/>
                  <w:right w:val="nil"/>
                </w:tcBorders>
              </w:tcPr>
              <w:p w14:paraId="4AE235EF" w14:textId="69C6720A" w:rsidR="2BF4CAE9" w:rsidRDefault="2BF4CAE9" w:rsidP="2BF4CAE9">
                <w:r w:rsidRPr="2BF4CAE9">
                  <w:rPr>
                    <w:rFonts w:ascii="Arial" w:eastAsia="Arial" w:hAnsi="Arial" w:cs="Arial"/>
                  </w:rPr>
                  <w:t xml:space="preserve">40 CHF </w:t>
                </w:r>
              </w:p>
            </w:tc>
            <w:tc>
              <w:tcPr>
                <w:tcW w:w="570" w:type="dxa"/>
                <w:tcBorders>
                  <w:top w:val="single" w:sz="8" w:space="0" w:color="666666"/>
                  <w:left w:val="nil"/>
                  <w:bottom w:val="single" w:sz="8" w:space="0" w:color="666666"/>
                  <w:right w:val="nil"/>
                </w:tcBorders>
              </w:tcPr>
              <w:p w14:paraId="31EFDEAD" w14:textId="0D41BF21" w:rsidR="2BF4CAE9" w:rsidRDefault="2BF4CAE9" w:rsidP="2BF4CAE9">
                <w:r w:rsidRPr="2BF4CAE9">
                  <w:rPr>
                    <w:rFonts w:ascii="Arial" w:eastAsia="Arial" w:hAnsi="Arial" w:cs="Arial"/>
                  </w:rPr>
                  <w:t xml:space="preserve"> </w:t>
                </w:r>
              </w:p>
            </w:tc>
            <w:tc>
              <w:tcPr>
                <w:tcW w:w="2019" w:type="dxa"/>
                <w:tcBorders>
                  <w:top w:val="single" w:sz="8" w:space="0" w:color="666666"/>
                  <w:left w:val="nil"/>
                  <w:bottom w:val="single" w:sz="8" w:space="0" w:color="666666"/>
                  <w:right w:val="nil"/>
                </w:tcBorders>
              </w:tcPr>
              <w:p w14:paraId="22341760" w14:textId="0CE08B79" w:rsidR="2BF4CAE9" w:rsidRPr="00BE4CA6" w:rsidRDefault="2BF4CAE9" w:rsidP="2BF4CAE9">
                <w:pPr>
                  <w:rPr>
                    <w:highlight w:val="yellow"/>
                  </w:rPr>
                </w:pPr>
                <w:r w:rsidRPr="00BE4CA6">
                  <w:rPr>
                    <w:rFonts w:ascii="Arial" w:eastAsia="Arial" w:hAnsi="Arial" w:cs="Arial"/>
                    <w:highlight w:val="yellow"/>
                  </w:rPr>
                  <w:t>Schon vorhanden</w:t>
                </w:r>
              </w:p>
            </w:tc>
          </w:tr>
          <w:tr w:rsidR="2BF4CAE9" w14:paraId="326EB80F" w14:textId="77777777" w:rsidTr="2BF4CAE9">
            <w:trPr>
              <w:trHeight w:val="270"/>
            </w:trPr>
            <w:tc>
              <w:tcPr>
                <w:tcW w:w="1340" w:type="dxa"/>
                <w:tcBorders>
                  <w:top w:val="single" w:sz="8" w:space="0" w:color="666666"/>
                  <w:left w:val="nil"/>
                  <w:bottom w:val="single" w:sz="8" w:space="0" w:color="666666"/>
                  <w:right w:val="nil"/>
                </w:tcBorders>
              </w:tcPr>
              <w:p w14:paraId="699E302A" w14:textId="6842F834" w:rsidR="2BF4CAE9" w:rsidRDefault="2BF4CAE9" w:rsidP="2BF4CAE9">
                <w:r w:rsidRPr="2BF4CAE9">
                  <w:rPr>
                    <w:rFonts w:ascii="Arial" w:eastAsia="Arial" w:hAnsi="Arial" w:cs="Arial"/>
                    <w:b/>
                    <w:bCs/>
                  </w:rPr>
                  <w:t xml:space="preserve">- </w:t>
                </w:r>
              </w:p>
            </w:tc>
            <w:tc>
              <w:tcPr>
                <w:tcW w:w="1249" w:type="dxa"/>
                <w:tcBorders>
                  <w:top w:val="single" w:sz="8" w:space="0" w:color="666666"/>
                  <w:left w:val="nil"/>
                  <w:bottom w:val="single" w:sz="8" w:space="0" w:color="666666"/>
                  <w:right w:val="nil"/>
                </w:tcBorders>
              </w:tcPr>
              <w:p w14:paraId="1538B43C" w14:textId="327D33A4" w:rsidR="2BF4CAE9" w:rsidRDefault="2BF4CAE9" w:rsidP="2BF4CAE9">
                <w:proofErr w:type="spellStart"/>
                <w:r w:rsidRPr="2BF4CAE9">
                  <w:rPr>
                    <w:rFonts w:ascii="Arial" w:eastAsia="Arial" w:hAnsi="Arial" w:cs="Arial"/>
                  </w:rPr>
                  <w:t>SmartLife</w:t>
                </w:r>
                <w:proofErr w:type="spellEnd"/>
                <w:r w:rsidRPr="2BF4CAE9">
                  <w:rPr>
                    <w:rFonts w:ascii="Arial" w:eastAsia="Arial" w:hAnsi="Arial" w:cs="Arial"/>
                  </w:rPr>
                  <w:t xml:space="preserve"> </w:t>
                </w:r>
              </w:p>
            </w:tc>
            <w:tc>
              <w:tcPr>
                <w:tcW w:w="1950" w:type="dxa"/>
                <w:tcBorders>
                  <w:top w:val="single" w:sz="8" w:space="0" w:color="666666"/>
                  <w:left w:val="nil"/>
                  <w:bottom w:val="single" w:sz="8" w:space="0" w:color="666666"/>
                  <w:right w:val="nil"/>
                </w:tcBorders>
              </w:tcPr>
              <w:p w14:paraId="790020AD" w14:textId="3F4AE4B6" w:rsidR="71CB7F7B" w:rsidRDefault="00B74133" w:rsidP="2BF4CAE9">
                <w:pPr>
                  <w:rPr>
                    <w:color w:val="2A5BD7"/>
                    <w:sz w:val="57"/>
                    <w:szCs w:val="57"/>
                  </w:rPr>
                </w:pPr>
                <w:hyperlink r:id="rId31">
                  <w:r w:rsidR="71CB7F7B" w:rsidRPr="2BF4CAE9">
                    <w:rPr>
                      <w:rStyle w:val="Hyperlink"/>
                    </w:rPr>
                    <w:t>bit.ly/</w:t>
                  </w:r>
                  <w:proofErr w:type="spellStart"/>
                  <w:r w:rsidR="71CB7F7B" w:rsidRPr="2BF4CAE9">
                    <w:rPr>
                      <w:rStyle w:val="Hyperlink"/>
                    </w:rPr>
                    <w:t>smartlifegi</w:t>
                  </w:r>
                  <w:r w:rsidR="4084E744" w:rsidRPr="2BF4CAE9">
                    <w:rPr>
                      <w:rStyle w:val="Hyperlink"/>
                    </w:rPr>
                    <w:t>b</w:t>
                  </w:r>
                  <w:r w:rsidR="71CB7F7B" w:rsidRPr="2BF4CAE9">
                    <w:rPr>
                      <w:rStyle w:val="Hyperlink"/>
                    </w:rPr>
                    <w:t>b</w:t>
                  </w:r>
                  <w:proofErr w:type="spellEnd"/>
                </w:hyperlink>
              </w:p>
              <w:p w14:paraId="381A4970" w14:textId="58CFB0F3" w:rsidR="2BF4CAE9" w:rsidRDefault="2BF4CAE9" w:rsidP="2BF4CAE9"/>
            </w:tc>
            <w:tc>
              <w:tcPr>
                <w:tcW w:w="1035" w:type="dxa"/>
                <w:tcBorders>
                  <w:top w:val="single" w:sz="8" w:space="0" w:color="666666"/>
                  <w:left w:val="nil"/>
                  <w:bottom w:val="single" w:sz="8" w:space="0" w:color="666666"/>
                  <w:right w:val="nil"/>
                </w:tcBorders>
              </w:tcPr>
              <w:p w14:paraId="285F9320" w14:textId="754B1FE7" w:rsidR="2BF4CAE9" w:rsidRDefault="2BF4CAE9" w:rsidP="2BF4CAE9">
                <w:r w:rsidRPr="2BF4CAE9">
                  <w:rPr>
                    <w:rFonts w:ascii="Arial" w:eastAsia="Arial" w:hAnsi="Arial" w:cs="Arial"/>
                    <w:lang w:val="en"/>
                  </w:rPr>
                  <w:t>GNU General Public License</w:t>
                </w:r>
                <w:r w:rsidRPr="2BF4CAE9">
                  <w:rPr>
                    <w:rFonts w:ascii="Arial" w:eastAsia="Arial" w:hAnsi="Arial" w:cs="Arial"/>
                  </w:rPr>
                  <w:t xml:space="preserve"> </w:t>
                </w:r>
              </w:p>
            </w:tc>
            <w:tc>
              <w:tcPr>
                <w:tcW w:w="898" w:type="dxa"/>
                <w:tcBorders>
                  <w:top w:val="single" w:sz="8" w:space="0" w:color="666666"/>
                  <w:left w:val="nil"/>
                  <w:bottom w:val="single" w:sz="8" w:space="0" w:color="666666"/>
                  <w:right w:val="nil"/>
                </w:tcBorders>
              </w:tcPr>
              <w:p w14:paraId="119AC925" w14:textId="51608FB2" w:rsidR="2BF4CAE9" w:rsidRDefault="2BF4CAE9" w:rsidP="2BF4CAE9">
                <w:r w:rsidRPr="2BF4CAE9">
                  <w:rPr>
                    <w:rFonts w:ascii="Arial" w:eastAsia="Arial" w:hAnsi="Arial" w:cs="Arial"/>
                  </w:rPr>
                  <w:t xml:space="preserve">- </w:t>
                </w:r>
              </w:p>
            </w:tc>
            <w:tc>
              <w:tcPr>
                <w:tcW w:w="570" w:type="dxa"/>
                <w:tcBorders>
                  <w:top w:val="single" w:sz="8" w:space="0" w:color="666666"/>
                  <w:left w:val="nil"/>
                  <w:bottom w:val="single" w:sz="8" w:space="0" w:color="666666"/>
                  <w:right w:val="nil"/>
                </w:tcBorders>
              </w:tcPr>
              <w:p w14:paraId="2999B518" w14:textId="7C9D9388" w:rsidR="2BF4CAE9" w:rsidRDefault="2BF4CAE9" w:rsidP="2BF4CAE9">
                <w:r w:rsidRPr="2BF4CAE9">
                  <w:rPr>
                    <w:rFonts w:ascii="Arial" w:eastAsia="Arial" w:hAnsi="Arial" w:cs="Arial"/>
                  </w:rPr>
                  <w:t xml:space="preserve"> </w:t>
                </w:r>
              </w:p>
            </w:tc>
            <w:tc>
              <w:tcPr>
                <w:tcW w:w="2019" w:type="dxa"/>
                <w:tcBorders>
                  <w:top w:val="single" w:sz="8" w:space="0" w:color="666666"/>
                  <w:left w:val="nil"/>
                  <w:bottom w:val="single" w:sz="8" w:space="0" w:color="666666"/>
                  <w:right w:val="nil"/>
                </w:tcBorders>
              </w:tcPr>
              <w:p w14:paraId="081650FE" w14:textId="73703763" w:rsidR="2BF4CAE9" w:rsidRPr="00BE4CA6" w:rsidRDefault="2BF4CAE9" w:rsidP="2BF4CAE9">
                <w:pPr>
                  <w:rPr>
                    <w:highlight w:val="yellow"/>
                  </w:rPr>
                </w:pPr>
                <w:r w:rsidRPr="00BE4CA6">
                  <w:rPr>
                    <w:rFonts w:ascii="Arial" w:eastAsia="Arial" w:hAnsi="Arial" w:cs="Arial"/>
                    <w:highlight w:val="yellow"/>
                  </w:rPr>
                  <w:t xml:space="preserve"> </w:t>
                </w:r>
              </w:p>
            </w:tc>
          </w:tr>
          <w:tr w:rsidR="2BF4CAE9" w14:paraId="6E1E9374" w14:textId="77777777" w:rsidTr="2BF4CAE9">
            <w:trPr>
              <w:trHeight w:val="270"/>
            </w:trPr>
            <w:tc>
              <w:tcPr>
                <w:tcW w:w="1340" w:type="dxa"/>
                <w:tcBorders>
                  <w:top w:val="single" w:sz="8" w:space="0" w:color="666666"/>
                  <w:left w:val="nil"/>
                  <w:bottom w:val="single" w:sz="8" w:space="0" w:color="666666"/>
                  <w:right w:val="nil"/>
                </w:tcBorders>
              </w:tcPr>
              <w:p w14:paraId="4A0503FC" w14:textId="03952D59" w:rsidR="2BF4CAE9" w:rsidRDefault="2BF4CAE9" w:rsidP="2BF4CAE9">
                <w:r w:rsidRPr="2BF4CAE9">
                  <w:rPr>
                    <w:rFonts w:ascii="Arial" w:eastAsia="Arial" w:hAnsi="Arial" w:cs="Arial"/>
                    <w:b/>
                    <w:bCs/>
                  </w:rPr>
                  <w:t xml:space="preserve">- </w:t>
                </w:r>
              </w:p>
            </w:tc>
            <w:tc>
              <w:tcPr>
                <w:tcW w:w="1249" w:type="dxa"/>
                <w:tcBorders>
                  <w:top w:val="single" w:sz="8" w:space="0" w:color="666666"/>
                  <w:left w:val="nil"/>
                  <w:bottom w:val="single" w:sz="8" w:space="0" w:color="666666"/>
                  <w:right w:val="nil"/>
                </w:tcBorders>
              </w:tcPr>
              <w:p w14:paraId="032145C9" w14:textId="227CCF28" w:rsidR="2BF4CAE9" w:rsidRDefault="2BF4CAE9" w:rsidP="2BF4CAE9">
                <w:r w:rsidRPr="2BF4CAE9">
                  <w:rPr>
                    <w:rFonts w:ascii="Arial" w:eastAsia="Arial" w:hAnsi="Arial" w:cs="Arial"/>
                  </w:rPr>
                  <w:t xml:space="preserve">Home Assistent </w:t>
                </w:r>
              </w:p>
            </w:tc>
            <w:tc>
              <w:tcPr>
                <w:tcW w:w="1950" w:type="dxa"/>
                <w:tcBorders>
                  <w:top w:val="single" w:sz="8" w:space="0" w:color="666666"/>
                  <w:left w:val="nil"/>
                  <w:bottom w:val="single" w:sz="8" w:space="0" w:color="666666"/>
                  <w:right w:val="nil"/>
                </w:tcBorders>
              </w:tcPr>
              <w:p w14:paraId="5E773039" w14:textId="38F4AE73" w:rsidR="2BF4CAE9" w:rsidRDefault="00B74133" w:rsidP="2BF4CAE9">
                <w:hyperlink r:id="rId32">
                  <w:r w:rsidR="2BF4CAE9" w:rsidRPr="2BF4CAE9">
                    <w:rPr>
                      <w:rStyle w:val="Hyperlink"/>
                      <w:rFonts w:ascii="Arial" w:eastAsia="Arial" w:hAnsi="Arial" w:cs="Arial"/>
                    </w:rPr>
                    <w:t>https://www.home-assistant.io/</w:t>
                  </w:r>
                </w:hyperlink>
                <w:r w:rsidR="2BF4CAE9" w:rsidRPr="2BF4CAE9">
                  <w:rPr>
                    <w:rFonts w:ascii="Arial" w:eastAsia="Arial" w:hAnsi="Arial" w:cs="Arial"/>
                  </w:rPr>
                  <w:t xml:space="preserve"> </w:t>
                </w:r>
              </w:p>
            </w:tc>
            <w:tc>
              <w:tcPr>
                <w:tcW w:w="1035" w:type="dxa"/>
                <w:tcBorders>
                  <w:top w:val="single" w:sz="8" w:space="0" w:color="666666"/>
                  <w:left w:val="nil"/>
                  <w:bottom w:val="single" w:sz="8" w:space="0" w:color="666666"/>
                  <w:right w:val="nil"/>
                </w:tcBorders>
              </w:tcPr>
              <w:p w14:paraId="1A0E47A5" w14:textId="044FA237" w:rsidR="2BF4CAE9" w:rsidRPr="008C5A60" w:rsidRDefault="2BF4CAE9" w:rsidP="2BF4CAE9">
                <w:pPr>
                  <w:rPr>
                    <w:lang w:val="en-US"/>
                  </w:rPr>
                </w:pPr>
                <w:r w:rsidRPr="2BF4CAE9">
                  <w:rPr>
                    <w:rFonts w:ascii="Arial" w:eastAsia="Arial" w:hAnsi="Arial" w:cs="Arial"/>
                    <w:lang w:val="en-US"/>
                  </w:rPr>
                  <w:t>Apache License (free and open source)</w:t>
                </w:r>
                <w:r w:rsidRPr="2BF4CAE9">
                  <w:rPr>
                    <w:rFonts w:ascii="Arial" w:eastAsia="Arial" w:hAnsi="Arial" w:cs="Arial"/>
                    <w:lang w:val="en-GB"/>
                  </w:rPr>
                  <w:t xml:space="preserve"> </w:t>
                </w:r>
              </w:p>
            </w:tc>
            <w:tc>
              <w:tcPr>
                <w:tcW w:w="898" w:type="dxa"/>
                <w:tcBorders>
                  <w:top w:val="single" w:sz="8" w:space="0" w:color="666666"/>
                  <w:left w:val="nil"/>
                  <w:bottom w:val="single" w:sz="8" w:space="0" w:color="666666"/>
                  <w:right w:val="nil"/>
                </w:tcBorders>
              </w:tcPr>
              <w:p w14:paraId="22CFC088" w14:textId="56E1E72D" w:rsidR="2BF4CAE9" w:rsidRDefault="2BF4CAE9" w:rsidP="2BF4CAE9">
                <w:r w:rsidRPr="2BF4CAE9">
                  <w:rPr>
                    <w:rFonts w:ascii="Arial" w:eastAsia="Arial" w:hAnsi="Arial" w:cs="Arial"/>
                  </w:rPr>
                  <w:t xml:space="preserve">- </w:t>
                </w:r>
              </w:p>
            </w:tc>
            <w:tc>
              <w:tcPr>
                <w:tcW w:w="570" w:type="dxa"/>
                <w:tcBorders>
                  <w:top w:val="single" w:sz="8" w:space="0" w:color="666666"/>
                  <w:left w:val="nil"/>
                  <w:bottom w:val="single" w:sz="8" w:space="0" w:color="666666"/>
                  <w:right w:val="nil"/>
                </w:tcBorders>
              </w:tcPr>
              <w:p w14:paraId="5985143B" w14:textId="74CDC18C" w:rsidR="2BF4CAE9" w:rsidRDefault="2BF4CAE9" w:rsidP="2BF4CAE9">
                <w:r w:rsidRPr="2BF4CAE9">
                  <w:rPr>
                    <w:rFonts w:ascii="Arial" w:eastAsia="Arial" w:hAnsi="Arial" w:cs="Arial"/>
                  </w:rPr>
                  <w:t xml:space="preserve"> </w:t>
                </w:r>
              </w:p>
            </w:tc>
            <w:tc>
              <w:tcPr>
                <w:tcW w:w="2019" w:type="dxa"/>
                <w:tcBorders>
                  <w:top w:val="single" w:sz="8" w:space="0" w:color="666666"/>
                  <w:left w:val="nil"/>
                  <w:bottom w:val="single" w:sz="8" w:space="0" w:color="666666"/>
                  <w:right w:val="nil"/>
                </w:tcBorders>
              </w:tcPr>
              <w:p w14:paraId="48E6224F" w14:textId="5C5F6D49" w:rsidR="2BF4CAE9" w:rsidRPr="00BE4CA6" w:rsidRDefault="2BF4CAE9" w:rsidP="2BF4CAE9">
                <w:pPr>
                  <w:rPr>
                    <w:highlight w:val="yellow"/>
                  </w:rPr>
                </w:pPr>
                <w:r w:rsidRPr="00BE4CA6">
                  <w:rPr>
                    <w:rFonts w:ascii="Arial" w:eastAsia="Arial" w:hAnsi="Arial" w:cs="Arial"/>
                    <w:highlight w:val="yellow"/>
                  </w:rPr>
                  <w:t xml:space="preserve"> </w:t>
                </w:r>
              </w:p>
            </w:tc>
          </w:tr>
          <w:tr w:rsidR="2BF4CAE9" w14:paraId="28D401E9" w14:textId="77777777" w:rsidTr="2BF4CAE9">
            <w:trPr>
              <w:trHeight w:val="270"/>
            </w:trPr>
            <w:tc>
              <w:tcPr>
                <w:tcW w:w="1340" w:type="dxa"/>
                <w:tcBorders>
                  <w:top w:val="single" w:sz="8" w:space="0" w:color="666666"/>
                  <w:left w:val="nil"/>
                  <w:bottom w:val="single" w:sz="8" w:space="0" w:color="666666"/>
                  <w:right w:val="nil"/>
                </w:tcBorders>
              </w:tcPr>
              <w:p w14:paraId="3AD3E0BB" w14:textId="7AA583ED" w:rsidR="2BF4CAE9" w:rsidRDefault="2BF4CAE9" w:rsidP="2BF4CAE9">
                <w:r w:rsidRPr="2BF4CAE9">
                  <w:rPr>
                    <w:rFonts w:ascii="Arial" w:eastAsia="Arial" w:hAnsi="Arial" w:cs="Arial"/>
                    <w:b/>
                    <w:bCs/>
                  </w:rPr>
                  <w:t xml:space="preserve">- </w:t>
                </w:r>
              </w:p>
            </w:tc>
            <w:tc>
              <w:tcPr>
                <w:tcW w:w="1249" w:type="dxa"/>
                <w:tcBorders>
                  <w:top w:val="single" w:sz="8" w:space="0" w:color="666666"/>
                  <w:left w:val="nil"/>
                  <w:bottom w:val="single" w:sz="8" w:space="0" w:color="666666"/>
                  <w:right w:val="nil"/>
                </w:tcBorders>
              </w:tcPr>
              <w:p w14:paraId="015A33C6" w14:textId="6EC14776" w:rsidR="2BF4CAE9" w:rsidRDefault="2BF4CAE9" w:rsidP="2BF4CAE9">
                <w:proofErr w:type="spellStart"/>
                <w:r w:rsidRPr="2BF4CAE9">
                  <w:rPr>
                    <w:rFonts w:ascii="Arial" w:eastAsia="Arial" w:hAnsi="Arial" w:cs="Arial"/>
                  </w:rPr>
                  <w:t>LocalTuya</w:t>
                </w:r>
                <w:proofErr w:type="spellEnd"/>
                <w:r w:rsidRPr="2BF4CAE9">
                  <w:rPr>
                    <w:rFonts w:ascii="Arial" w:eastAsia="Arial" w:hAnsi="Arial" w:cs="Arial"/>
                  </w:rPr>
                  <w:t xml:space="preserve"> </w:t>
                </w:r>
              </w:p>
            </w:tc>
            <w:tc>
              <w:tcPr>
                <w:tcW w:w="1950" w:type="dxa"/>
                <w:tcBorders>
                  <w:top w:val="single" w:sz="8" w:space="0" w:color="666666"/>
                  <w:left w:val="nil"/>
                  <w:bottom w:val="single" w:sz="8" w:space="0" w:color="666666"/>
                  <w:right w:val="nil"/>
                </w:tcBorders>
              </w:tcPr>
              <w:p w14:paraId="3846627D" w14:textId="7A7478FF" w:rsidR="2BF4CAE9" w:rsidRDefault="00B74133" w:rsidP="2BF4CAE9">
                <w:hyperlink r:id="rId33">
                  <w:r w:rsidR="2BF4CAE9" w:rsidRPr="2BF4CAE9">
                    <w:rPr>
                      <w:rStyle w:val="Hyperlink"/>
                      <w:rFonts w:ascii="Arial" w:eastAsia="Arial" w:hAnsi="Arial" w:cs="Arial"/>
                    </w:rPr>
                    <w:t>https://github.com/rospogrigio/localtuya</w:t>
                  </w:r>
                </w:hyperlink>
                <w:r w:rsidR="2BF4CAE9" w:rsidRPr="2BF4CAE9">
                  <w:rPr>
                    <w:rFonts w:ascii="Arial" w:eastAsia="Arial" w:hAnsi="Arial" w:cs="Arial"/>
                  </w:rPr>
                  <w:t xml:space="preserve"> </w:t>
                </w:r>
              </w:p>
            </w:tc>
            <w:tc>
              <w:tcPr>
                <w:tcW w:w="1035" w:type="dxa"/>
                <w:tcBorders>
                  <w:top w:val="single" w:sz="8" w:space="0" w:color="666666"/>
                  <w:left w:val="nil"/>
                  <w:bottom w:val="single" w:sz="8" w:space="0" w:color="666666"/>
                  <w:right w:val="nil"/>
                </w:tcBorders>
              </w:tcPr>
              <w:p w14:paraId="76733260" w14:textId="611CE142" w:rsidR="2BF4CAE9" w:rsidRPr="008C5A60" w:rsidRDefault="2BF4CAE9" w:rsidP="2BF4CAE9">
                <w:pPr>
                  <w:rPr>
                    <w:lang w:val="en-US"/>
                  </w:rPr>
                </w:pPr>
                <w:r w:rsidRPr="2BF4CAE9">
                  <w:rPr>
                    <w:rFonts w:ascii="Arial" w:eastAsia="Arial" w:hAnsi="Arial" w:cs="Arial"/>
                    <w:lang w:val="en"/>
                  </w:rPr>
                  <w:t>GNU General Public License v.3.0</w:t>
                </w:r>
                <w:r w:rsidRPr="2BF4CAE9">
                  <w:rPr>
                    <w:rFonts w:ascii="Arial" w:eastAsia="Arial" w:hAnsi="Arial" w:cs="Arial"/>
                    <w:lang w:val="en-GB"/>
                  </w:rPr>
                  <w:t xml:space="preserve"> </w:t>
                </w:r>
              </w:p>
            </w:tc>
            <w:tc>
              <w:tcPr>
                <w:tcW w:w="898" w:type="dxa"/>
                <w:tcBorders>
                  <w:top w:val="single" w:sz="8" w:space="0" w:color="666666"/>
                  <w:left w:val="nil"/>
                  <w:bottom w:val="single" w:sz="8" w:space="0" w:color="666666"/>
                  <w:right w:val="nil"/>
                </w:tcBorders>
              </w:tcPr>
              <w:p w14:paraId="420834B2" w14:textId="636AD7A3" w:rsidR="2BF4CAE9" w:rsidRDefault="2BF4CAE9" w:rsidP="2BF4CAE9">
                <w:r w:rsidRPr="2BF4CAE9">
                  <w:rPr>
                    <w:rFonts w:ascii="Arial" w:eastAsia="Arial" w:hAnsi="Arial" w:cs="Arial"/>
                    <w:lang w:val="en-US"/>
                  </w:rPr>
                  <w:t>-</w:t>
                </w:r>
                <w:r w:rsidRPr="2BF4CAE9">
                  <w:rPr>
                    <w:rFonts w:ascii="Arial" w:eastAsia="Arial" w:hAnsi="Arial" w:cs="Arial"/>
                  </w:rPr>
                  <w:t xml:space="preserve"> </w:t>
                </w:r>
              </w:p>
            </w:tc>
            <w:tc>
              <w:tcPr>
                <w:tcW w:w="570" w:type="dxa"/>
                <w:tcBorders>
                  <w:top w:val="single" w:sz="8" w:space="0" w:color="666666"/>
                  <w:left w:val="nil"/>
                  <w:bottom w:val="single" w:sz="8" w:space="0" w:color="666666"/>
                  <w:right w:val="nil"/>
                </w:tcBorders>
              </w:tcPr>
              <w:p w14:paraId="7009E54D" w14:textId="40DD6BED" w:rsidR="2BF4CAE9" w:rsidRDefault="2BF4CAE9" w:rsidP="2BF4CAE9">
                <w:r w:rsidRPr="2BF4CAE9">
                  <w:rPr>
                    <w:rFonts w:ascii="Arial" w:eastAsia="Arial" w:hAnsi="Arial" w:cs="Arial"/>
                  </w:rPr>
                  <w:t xml:space="preserve"> </w:t>
                </w:r>
              </w:p>
            </w:tc>
            <w:tc>
              <w:tcPr>
                <w:tcW w:w="2019" w:type="dxa"/>
                <w:tcBorders>
                  <w:top w:val="single" w:sz="8" w:space="0" w:color="666666"/>
                  <w:left w:val="nil"/>
                  <w:bottom w:val="single" w:sz="8" w:space="0" w:color="666666"/>
                  <w:right w:val="nil"/>
                </w:tcBorders>
              </w:tcPr>
              <w:p w14:paraId="234A8832" w14:textId="6B855868" w:rsidR="2BF4CAE9" w:rsidRPr="00BE4CA6" w:rsidRDefault="2BF4CAE9" w:rsidP="2BF4CAE9">
                <w:pPr>
                  <w:rPr>
                    <w:highlight w:val="yellow"/>
                  </w:rPr>
                </w:pPr>
                <w:r w:rsidRPr="00BE4CA6">
                  <w:rPr>
                    <w:rFonts w:ascii="Arial" w:eastAsia="Arial" w:hAnsi="Arial" w:cs="Arial"/>
                    <w:highlight w:val="yellow"/>
                  </w:rPr>
                  <w:t xml:space="preserve"> </w:t>
                </w:r>
              </w:p>
            </w:tc>
          </w:tr>
          <w:tr w:rsidR="2BF4CAE9" w14:paraId="2893B7DD" w14:textId="77777777" w:rsidTr="2BF4CAE9">
            <w:trPr>
              <w:trHeight w:val="270"/>
            </w:trPr>
            <w:tc>
              <w:tcPr>
                <w:tcW w:w="1340" w:type="dxa"/>
                <w:tcBorders>
                  <w:top w:val="single" w:sz="8" w:space="0" w:color="666666"/>
                  <w:left w:val="nil"/>
                  <w:bottom w:val="single" w:sz="8" w:space="0" w:color="666666"/>
                  <w:right w:val="nil"/>
                </w:tcBorders>
              </w:tcPr>
              <w:p w14:paraId="0396B439" w14:textId="28096106" w:rsidR="2BF4CAE9" w:rsidRDefault="2BF4CAE9" w:rsidP="2BF4CAE9">
                <w:r w:rsidRPr="2BF4CAE9">
                  <w:rPr>
                    <w:rFonts w:ascii="Arial" w:eastAsia="Arial" w:hAnsi="Arial" w:cs="Arial"/>
                    <w:b/>
                    <w:bCs/>
                  </w:rPr>
                  <w:t xml:space="preserve">- </w:t>
                </w:r>
              </w:p>
            </w:tc>
            <w:tc>
              <w:tcPr>
                <w:tcW w:w="1249" w:type="dxa"/>
                <w:tcBorders>
                  <w:top w:val="single" w:sz="8" w:space="0" w:color="666666"/>
                  <w:left w:val="nil"/>
                  <w:bottom w:val="single" w:sz="8" w:space="0" w:color="666666"/>
                  <w:right w:val="nil"/>
                </w:tcBorders>
              </w:tcPr>
              <w:p w14:paraId="24924DA6" w14:textId="7BF200CE" w:rsidR="2BF4CAE9" w:rsidRDefault="2BF4CAE9" w:rsidP="2BF4CAE9">
                <w:proofErr w:type="spellStart"/>
                <w:r w:rsidRPr="2BF4CAE9">
                  <w:rPr>
                    <w:rFonts w:ascii="Arial" w:eastAsia="Arial" w:hAnsi="Arial" w:cs="Arial"/>
                  </w:rPr>
                  <w:t>VSCode</w:t>
                </w:r>
                <w:proofErr w:type="spellEnd"/>
                <w:r w:rsidRPr="2BF4CAE9">
                  <w:rPr>
                    <w:rFonts w:ascii="Arial" w:eastAsia="Arial" w:hAnsi="Arial" w:cs="Arial"/>
                  </w:rPr>
                  <w:t xml:space="preserve"> </w:t>
                </w:r>
              </w:p>
            </w:tc>
            <w:tc>
              <w:tcPr>
                <w:tcW w:w="1950" w:type="dxa"/>
                <w:tcBorders>
                  <w:top w:val="single" w:sz="8" w:space="0" w:color="666666"/>
                  <w:left w:val="nil"/>
                  <w:bottom w:val="single" w:sz="8" w:space="0" w:color="666666"/>
                  <w:right w:val="nil"/>
                </w:tcBorders>
              </w:tcPr>
              <w:p w14:paraId="48B5EEF7" w14:textId="4491B719" w:rsidR="2BF4CAE9" w:rsidRDefault="00B74133" w:rsidP="2BF4CAE9">
                <w:hyperlink r:id="rId34">
                  <w:r w:rsidR="2BF4CAE9" w:rsidRPr="2BF4CAE9">
                    <w:rPr>
                      <w:rStyle w:val="Hyperlink"/>
                      <w:rFonts w:ascii="Arial" w:eastAsia="Arial" w:hAnsi="Arial" w:cs="Arial"/>
                    </w:rPr>
                    <w:t>https://code.visualstudio.com/</w:t>
                  </w:r>
                </w:hyperlink>
                <w:r w:rsidR="2BF4CAE9" w:rsidRPr="2BF4CAE9">
                  <w:rPr>
                    <w:rFonts w:ascii="Arial" w:eastAsia="Arial" w:hAnsi="Arial" w:cs="Arial"/>
                  </w:rPr>
                  <w:t xml:space="preserve"> </w:t>
                </w:r>
              </w:p>
            </w:tc>
            <w:tc>
              <w:tcPr>
                <w:tcW w:w="1035" w:type="dxa"/>
                <w:tcBorders>
                  <w:top w:val="single" w:sz="8" w:space="0" w:color="666666"/>
                  <w:left w:val="nil"/>
                  <w:bottom w:val="single" w:sz="8" w:space="0" w:color="666666"/>
                  <w:right w:val="nil"/>
                </w:tcBorders>
              </w:tcPr>
              <w:p w14:paraId="6C59BE6C" w14:textId="0DBA757C" w:rsidR="2BF4CAE9" w:rsidRDefault="2BF4CAE9" w:rsidP="2BF4CAE9">
                <w:r w:rsidRPr="2BF4CAE9">
                  <w:rPr>
                    <w:rFonts w:ascii="Arial" w:eastAsia="Arial" w:hAnsi="Arial" w:cs="Arial"/>
                    <w:lang w:val="en"/>
                  </w:rPr>
                  <w:t>Standard MIT license</w:t>
                </w:r>
                <w:r w:rsidRPr="2BF4CAE9">
                  <w:rPr>
                    <w:rFonts w:ascii="Arial" w:eastAsia="Arial" w:hAnsi="Arial" w:cs="Arial"/>
                  </w:rPr>
                  <w:t xml:space="preserve"> </w:t>
                </w:r>
              </w:p>
            </w:tc>
            <w:tc>
              <w:tcPr>
                <w:tcW w:w="898" w:type="dxa"/>
                <w:tcBorders>
                  <w:top w:val="single" w:sz="8" w:space="0" w:color="666666"/>
                  <w:left w:val="nil"/>
                  <w:bottom w:val="single" w:sz="8" w:space="0" w:color="666666"/>
                  <w:right w:val="nil"/>
                </w:tcBorders>
              </w:tcPr>
              <w:p w14:paraId="5EB3E5AA" w14:textId="69DD4EEC" w:rsidR="2BF4CAE9" w:rsidRDefault="2BF4CAE9" w:rsidP="2BF4CAE9">
                <w:r w:rsidRPr="2BF4CAE9">
                  <w:rPr>
                    <w:rFonts w:ascii="Arial" w:eastAsia="Arial" w:hAnsi="Arial" w:cs="Arial"/>
                  </w:rPr>
                  <w:t xml:space="preserve">- </w:t>
                </w:r>
              </w:p>
            </w:tc>
            <w:tc>
              <w:tcPr>
                <w:tcW w:w="570" w:type="dxa"/>
                <w:tcBorders>
                  <w:top w:val="single" w:sz="8" w:space="0" w:color="666666"/>
                  <w:left w:val="nil"/>
                  <w:bottom w:val="single" w:sz="8" w:space="0" w:color="666666"/>
                  <w:right w:val="nil"/>
                </w:tcBorders>
              </w:tcPr>
              <w:p w14:paraId="271FBE32" w14:textId="25F60CBA" w:rsidR="2BF4CAE9" w:rsidRDefault="2BF4CAE9" w:rsidP="2BF4CAE9">
                <w:r w:rsidRPr="2BF4CAE9">
                  <w:rPr>
                    <w:rFonts w:ascii="Arial" w:eastAsia="Arial" w:hAnsi="Arial" w:cs="Arial"/>
                  </w:rPr>
                  <w:t xml:space="preserve"> </w:t>
                </w:r>
              </w:p>
            </w:tc>
            <w:tc>
              <w:tcPr>
                <w:tcW w:w="2019" w:type="dxa"/>
                <w:tcBorders>
                  <w:top w:val="single" w:sz="8" w:space="0" w:color="666666"/>
                  <w:left w:val="nil"/>
                  <w:bottom w:val="single" w:sz="8" w:space="0" w:color="666666"/>
                  <w:right w:val="nil"/>
                </w:tcBorders>
              </w:tcPr>
              <w:p w14:paraId="748891FF" w14:textId="400EA83D" w:rsidR="2BF4CAE9" w:rsidRPr="00BE4CA6" w:rsidRDefault="2BF4CAE9" w:rsidP="2BF4CAE9">
                <w:pPr>
                  <w:rPr>
                    <w:highlight w:val="yellow"/>
                  </w:rPr>
                </w:pPr>
                <w:r w:rsidRPr="00BE4CA6">
                  <w:rPr>
                    <w:rFonts w:ascii="Arial" w:eastAsia="Arial" w:hAnsi="Arial" w:cs="Arial"/>
                    <w:highlight w:val="yellow"/>
                  </w:rPr>
                  <w:t xml:space="preserve"> </w:t>
                </w:r>
              </w:p>
            </w:tc>
          </w:tr>
          <w:tr w:rsidR="2BF4CAE9" w14:paraId="3C7FE578" w14:textId="77777777" w:rsidTr="2BF4CAE9">
            <w:trPr>
              <w:trHeight w:val="270"/>
            </w:trPr>
            <w:tc>
              <w:tcPr>
                <w:tcW w:w="1340" w:type="dxa"/>
                <w:tcBorders>
                  <w:top w:val="single" w:sz="8" w:space="0" w:color="666666"/>
                  <w:left w:val="nil"/>
                  <w:bottom w:val="single" w:sz="8" w:space="0" w:color="666666"/>
                  <w:right w:val="nil"/>
                </w:tcBorders>
              </w:tcPr>
              <w:p w14:paraId="6297726E" w14:textId="691BA26C" w:rsidR="2BF4CAE9" w:rsidRDefault="2BF4CAE9" w:rsidP="2BF4CAE9">
                <w:r w:rsidRPr="2BF4CAE9">
                  <w:rPr>
                    <w:rFonts w:ascii="Arial" w:eastAsia="Arial" w:hAnsi="Arial" w:cs="Arial"/>
                    <w:b/>
                    <w:bCs/>
                  </w:rPr>
                  <w:t xml:space="preserve">- </w:t>
                </w:r>
              </w:p>
            </w:tc>
            <w:tc>
              <w:tcPr>
                <w:tcW w:w="1249" w:type="dxa"/>
                <w:tcBorders>
                  <w:top w:val="single" w:sz="8" w:space="0" w:color="666666"/>
                  <w:left w:val="nil"/>
                  <w:bottom w:val="single" w:sz="8" w:space="0" w:color="666666"/>
                  <w:right w:val="nil"/>
                </w:tcBorders>
              </w:tcPr>
              <w:p w14:paraId="63B5D963" w14:textId="36223A46" w:rsidR="2BF4CAE9" w:rsidRDefault="2BF4CAE9" w:rsidP="2BF4CAE9">
                <w:r w:rsidRPr="2BF4CAE9">
                  <w:rPr>
                    <w:rFonts w:ascii="Arial" w:eastAsia="Arial" w:hAnsi="Arial" w:cs="Arial"/>
                  </w:rPr>
                  <w:t xml:space="preserve">Node.js </w:t>
                </w:r>
              </w:p>
            </w:tc>
            <w:tc>
              <w:tcPr>
                <w:tcW w:w="1950" w:type="dxa"/>
                <w:tcBorders>
                  <w:top w:val="single" w:sz="8" w:space="0" w:color="666666"/>
                  <w:left w:val="nil"/>
                  <w:bottom w:val="single" w:sz="8" w:space="0" w:color="666666"/>
                  <w:right w:val="nil"/>
                </w:tcBorders>
              </w:tcPr>
              <w:p w14:paraId="660CD2E4" w14:textId="1B86B133" w:rsidR="2BF4CAE9" w:rsidRDefault="00B74133" w:rsidP="2BF4CAE9">
                <w:hyperlink r:id="rId35">
                  <w:r w:rsidR="2BF4CAE9" w:rsidRPr="2BF4CAE9">
                    <w:rPr>
                      <w:rStyle w:val="Hyperlink"/>
                      <w:rFonts w:ascii="Arial" w:eastAsia="Arial" w:hAnsi="Arial" w:cs="Arial"/>
                    </w:rPr>
                    <w:t>https://nodejs.org/de</w:t>
                  </w:r>
                </w:hyperlink>
                <w:r w:rsidR="2BF4CAE9" w:rsidRPr="2BF4CAE9">
                  <w:rPr>
                    <w:rFonts w:ascii="Arial" w:eastAsia="Arial" w:hAnsi="Arial" w:cs="Arial"/>
                  </w:rPr>
                  <w:t xml:space="preserve"> </w:t>
                </w:r>
              </w:p>
            </w:tc>
            <w:tc>
              <w:tcPr>
                <w:tcW w:w="1035" w:type="dxa"/>
                <w:tcBorders>
                  <w:top w:val="single" w:sz="8" w:space="0" w:color="666666"/>
                  <w:left w:val="nil"/>
                  <w:bottom w:val="single" w:sz="8" w:space="0" w:color="666666"/>
                  <w:right w:val="nil"/>
                </w:tcBorders>
              </w:tcPr>
              <w:p w14:paraId="3C25DC2F" w14:textId="4F49A44E" w:rsidR="2BF4CAE9" w:rsidRDefault="2BF4CAE9" w:rsidP="2BF4CAE9">
                <w:r w:rsidRPr="2BF4CAE9">
                  <w:rPr>
                    <w:rFonts w:ascii="Arial" w:eastAsia="Arial" w:hAnsi="Arial" w:cs="Arial"/>
                    <w:lang w:val="en"/>
                  </w:rPr>
                  <w:t>Permissive MIT license</w:t>
                </w:r>
                <w:r w:rsidRPr="2BF4CAE9">
                  <w:rPr>
                    <w:rFonts w:ascii="Arial" w:eastAsia="Arial" w:hAnsi="Arial" w:cs="Arial"/>
                  </w:rPr>
                  <w:t xml:space="preserve"> </w:t>
                </w:r>
              </w:p>
            </w:tc>
            <w:tc>
              <w:tcPr>
                <w:tcW w:w="898" w:type="dxa"/>
                <w:tcBorders>
                  <w:top w:val="single" w:sz="8" w:space="0" w:color="666666"/>
                  <w:left w:val="nil"/>
                  <w:bottom w:val="single" w:sz="8" w:space="0" w:color="666666"/>
                  <w:right w:val="nil"/>
                </w:tcBorders>
              </w:tcPr>
              <w:p w14:paraId="0F5026ED" w14:textId="2EA6118E" w:rsidR="2BF4CAE9" w:rsidRDefault="2BF4CAE9" w:rsidP="2BF4CAE9">
                <w:r w:rsidRPr="2BF4CAE9">
                  <w:rPr>
                    <w:rFonts w:ascii="Arial" w:eastAsia="Arial" w:hAnsi="Arial" w:cs="Arial"/>
                  </w:rPr>
                  <w:t xml:space="preserve">- </w:t>
                </w:r>
              </w:p>
            </w:tc>
            <w:tc>
              <w:tcPr>
                <w:tcW w:w="570" w:type="dxa"/>
                <w:tcBorders>
                  <w:top w:val="single" w:sz="8" w:space="0" w:color="666666"/>
                  <w:left w:val="nil"/>
                  <w:bottom w:val="single" w:sz="8" w:space="0" w:color="666666"/>
                  <w:right w:val="nil"/>
                </w:tcBorders>
              </w:tcPr>
              <w:p w14:paraId="008B0914" w14:textId="06207662" w:rsidR="2BF4CAE9" w:rsidRDefault="2BF4CAE9" w:rsidP="2BF4CAE9">
                <w:r w:rsidRPr="2BF4CAE9">
                  <w:rPr>
                    <w:rFonts w:ascii="Arial" w:eastAsia="Arial" w:hAnsi="Arial" w:cs="Arial"/>
                  </w:rPr>
                  <w:t xml:space="preserve"> </w:t>
                </w:r>
              </w:p>
            </w:tc>
            <w:tc>
              <w:tcPr>
                <w:tcW w:w="2019" w:type="dxa"/>
                <w:tcBorders>
                  <w:top w:val="single" w:sz="8" w:space="0" w:color="666666"/>
                  <w:left w:val="nil"/>
                  <w:bottom w:val="single" w:sz="8" w:space="0" w:color="666666"/>
                  <w:right w:val="nil"/>
                </w:tcBorders>
              </w:tcPr>
              <w:p w14:paraId="1E9A011C" w14:textId="6659A382" w:rsidR="2BF4CAE9" w:rsidRPr="00BE4CA6" w:rsidRDefault="2BF4CAE9" w:rsidP="2BF4CAE9">
                <w:pPr>
                  <w:rPr>
                    <w:highlight w:val="yellow"/>
                  </w:rPr>
                </w:pPr>
                <w:r w:rsidRPr="00BE4CA6">
                  <w:rPr>
                    <w:rFonts w:ascii="Arial" w:eastAsia="Arial" w:hAnsi="Arial" w:cs="Arial"/>
                    <w:highlight w:val="yellow"/>
                  </w:rPr>
                  <w:t xml:space="preserve"> </w:t>
                </w:r>
              </w:p>
            </w:tc>
          </w:tr>
          <w:tr w:rsidR="2BF4CAE9" w14:paraId="36D14645" w14:textId="77777777" w:rsidTr="2BF4CAE9">
            <w:trPr>
              <w:trHeight w:val="270"/>
            </w:trPr>
            <w:tc>
              <w:tcPr>
                <w:tcW w:w="1340" w:type="dxa"/>
                <w:tcBorders>
                  <w:top w:val="single" w:sz="8" w:space="0" w:color="666666"/>
                  <w:left w:val="nil"/>
                  <w:bottom w:val="single" w:sz="8" w:space="0" w:color="666666"/>
                  <w:right w:val="nil"/>
                </w:tcBorders>
              </w:tcPr>
              <w:p w14:paraId="600A1F8C" w14:textId="6DDF5393" w:rsidR="2BF4CAE9" w:rsidRDefault="2BF4CAE9" w:rsidP="2BF4CAE9">
                <w:r w:rsidRPr="2BF4CAE9">
                  <w:rPr>
                    <w:rFonts w:ascii="Arial" w:eastAsia="Arial" w:hAnsi="Arial" w:cs="Arial"/>
                    <w:b/>
                    <w:bCs/>
                  </w:rPr>
                  <w:t xml:space="preserve">- </w:t>
                </w:r>
              </w:p>
            </w:tc>
            <w:tc>
              <w:tcPr>
                <w:tcW w:w="1249" w:type="dxa"/>
                <w:tcBorders>
                  <w:top w:val="single" w:sz="8" w:space="0" w:color="666666"/>
                  <w:left w:val="nil"/>
                  <w:bottom w:val="single" w:sz="8" w:space="0" w:color="666666"/>
                  <w:right w:val="nil"/>
                </w:tcBorders>
              </w:tcPr>
              <w:p w14:paraId="353F5720" w14:textId="1FB218B9" w:rsidR="2BF4CAE9" w:rsidRDefault="2BF4CAE9" w:rsidP="2BF4CAE9">
                <w:proofErr w:type="spellStart"/>
                <w:r w:rsidRPr="2BF4CAE9">
                  <w:rPr>
                    <w:rFonts w:ascii="Arial" w:eastAsia="Arial" w:hAnsi="Arial" w:cs="Arial"/>
                  </w:rPr>
                  <w:t>React</w:t>
                </w:r>
                <w:proofErr w:type="spellEnd"/>
                <w:r w:rsidRPr="2BF4CAE9">
                  <w:rPr>
                    <w:rFonts w:ascii="Arial" w:eastAsia="Arial" w:hAnsi="Arial" w:cs="Arial"/>
                  </w:rPr>
                  <w:t xml:space="preserve"> JS </w:t>
                </w:r>
              </w:p>
            </w:tc>
            <w:tc>
              <w:tcPr>
                <w:tcW w:w="1950" w:type="dxa"/>
                <w:tcBorders>
                  <w:top w:val="single" w:sz="8" w:space="0" w:color="666666"/>
                  <w:left w:val="nil"/>
                  <w:bottom w:val="single" w:sz="8" w:space="0" w:color="666666"/>
                  <w:right w:val="nil"/>
                </w:tcBorders>
              </w:tcPr>
              <w:p w14:paraId="03AC32C2" w14:textId="733378A0" w:rsidR="2BF4CAE9" w:rsidRDefault="00B74133" w:rsidP="2BF4CAE9">
                <w:hyperlink r:id="rId36">
                  <w:r w:rsidR="2BF4CAE9" w:rsidRPr="2BF4CAE9">
                    <w:rPr>
                      <w:rStyle w:val="Hyperlink"/>
                      <w:rFonts w:ascii="Arial" w:eastAsia="Arial" w:hAnsi="Arial" w:cs="Arial"/>
                    </w:rPr>
                    <w:t>https://react.dev/</w:t>
                  </w:r>
                </w:hyperlink>
                <w:r w:rsidR="2BF4CAE9" w:rsidRPr="2BF4CAE9">
                  <w:rPr>
                    <w:rFonts w:ascii="Arial" w:eastAsia="Arial" w:hAnsi="Arial" w:cs="Arial"/>
                  </w:rPr>
                  <w:t xml:space="preserve"> </w:t>
                </w:r>
              </w:p>
            </w:tc>
            <w:tc>
              <w:tcPr>
                <w:tcW w:w="1035" w:type="dxa"/>
                <w:tcBorders>
                  <w:top w:val="single" w:sz="8" w:space="0" w:color="666666"/>
                  <w:left w:val="nil"/>
                  <w:bottom w:val="single" w:sz="8" w:space="0" w:color="666666"/>
                  <w:right w:val="nil"/>
                </w:tcBorders>
              </w:tcPr>
              <w:p w14:paraId="223EDD16" w14:textId="2D9F5FCC" w:rsidR="2BF4CAE9" w:rsidRDefault="2BF4CAE9" w:rsidP="2BF4CAE9">
                <w:r w:rsidRPr="2BF4CAE9">
                  <w:rPr>
                    <w:rFonts w:ascii="Arial" w:eastAsia="Arial" w:hAnsi="Arial" w:cs="Arial"/>
                    <w:lang w:val="en"/>
                  </w:rPr>
                  <w:t>MIT Licensed</w:t>
                </w:r>
                <w:r w:rsidRPr="2BF4CAE9">
                  <w:rPr>
                    <w:rFonts w:ascii="Arial" w:eastAsia="Arial" w:hAnsi="Arial" w:cs="Arial"/>
                  </w:rPr>
                  <w:t xml:space="preserve"> </w:t>
                </w:r>
              </w:p>
            </w:tc>
            <w:tc>
              <w:tcPr>
                <w:tcW w:w="898" w:type="dxa"/>
                <w:tcBorders>
                  <w:top w:val="single" w:sz="8" w:space="0" w:color="666666"/>
                  <w:left w:val="nil"/>
                  <w:bottom w:val="single" w:sz="8" w:space="0" w:color="666666"/>
                  <w:right w:val="nil"/>
                </w:tcBorders>
              </w:tcPr>
              <w:p w14:paraId="6379610A" w14:textId="48AB50F3" w:rsidR="2BF4CAE9" w:rsidRDefault="2BF4CAE9" w:rsidP="2BF4CAE9">
                <w:r w:rsidRPr="2BF4CAE9">
                  <w:rPr>
                    <w:rFonts w:ascii="Arial" w:eastAsia="Arial" w:hAnsi="Arial" w:cs="Arial"/>
                  </w:rPr>
                  <w:t xml:space="preserve">- </w:t>
                </w:r>
              </w:p>
            </w:tc>
            <w:tc>
              <w:tcPr>
                <w:tcW w:w="570" w:type="dxa"/>
                <w:tcBorders>
                  <w:top w:val="single" w:sz="8" w:space="0" w:color="666666"/>
                  <w:left w:val="nil"/>
                  <w:bottom w:val="single" w:sz="8" w:space="0" w:color="666666"/>
                  <w:right w:val="nil"/>
                </w:tcBorders>
              </w:tcPr>
              <w:p w14:paraId="31D4F9A9" w14:textId="0F978FA5" w:rsidR="2BF4CAE9" w:rsidRDefault="2BF4CAE9" w:rsidP="2BF4CAE9">
                <w:r w:rsidRPr="2BF4CAE9">
                  <w:rPr>
                    <w:rFonts w:ascii="Arial" w:eastAsia="Arial" w:hAnsi="Arial" w:cs="Arial"/>
                  </w:rPr>
                  <w:t xml:space="preserve"> </w:t>
                </w:r>
              </w:p>
            </w:tc>
            <w:tc>
              <w:tcPr>
                <w:tcW w:w="2019" w:type="dxa"/>
                <w:tcBorders>
                  <w:top w:val="single" w:sz="8" w:space="0" w:color="666666"/>
                  <w:left w:val="nil"/>
                  <w:bottom w:val="single" w:sz="8" w:space="0" w:color="666666"/>
                  <w:right w:val="nil"/>
                </w:tcBorders>
              </w:tcPr>
              <w:p w14:paraId="5064886E" w14:textId="56F53AC5" w:rsidR="2BF4CAE9" w:rsidRPr="00BE4CA6" w:rsidRDefault="2BF4CAE9" w:rsidP="2BF4CAE9">
                <w:pPr>
                  <w:rPr>
                    <w:highlight w:val="yellow"/>
                  </w:rPr>
                </w:pPr>
                <w:r w:rsidRPr="00BE4CA6">
                  <w:rPr>
                    <w:rFonts w:ascii="Arial" w:eastAsia="Arial" w:hAnsi="Arial" w:cs="Arial"/>
                    <w:highlight w:val="yellow"/>
                  </w:rPr>
                  <w:t xml:space="preserve"> </w:t>
                </w:r>
              </w:p>
            </w:tc>
          </w:tr>
        </w:tbl>
        <w:p w14:paraId="4FA9DABB" w14:textId="527492FF" w:rsidR="3FCA38D7" w:rsidRDefault="3FCA38D7" w:rsidP="2BF4CAE9">
          <w:r w:rsidRPr="2BF4CAE9">
            <w:rPr>
              <w:rFonts w:ascii="Arial" w:eastAsia="Arial" w:hAnsi="Arial" w:cs="Arial"/>
              <w:b/>
              <w:bCs/>
              <w:color w:val="2E74B5" w:themeColor="accent1" w:themeShade="BF"/>
              <w:sz w:val="28"/>
              <w:szCs w:val="28"/>
            </w:rPr>
            <w:t xml:space="preserve"> </w:t>
          </w:r>
        </w:p>
        <w:p w14:paraId="76F84D9D" w14:textId="418C077E" w:rsidR="2BF4CAE9" w:rsidRDefault="2BF4CAE9" w:rsidP="2BF4CAE9">
          <w:pPr>
            <w:spacing w:after="160" w:line="257" w:lineRule="auto"/>
            <w:rPr>
              <w:rFonts w:ascii="Calibri" w:eastAsia="Calibri" w:hAnsi="Calibri" w:cs="Calibri"/>
            </w:rPr>
          </w:pPr>
        </w:p>
        <w:p w14:paraId="7E41180D" w14:textId="242CDA7E" w:rsidR="2BF4CAE9" w:rsidRDefault="2BF4CAE9" w:rsidP="2BF4CAE9">
          <w:pPr>
            <w:pStyle w:val="Text"/>
          </w:pPr>
        </w:p>
        <w:p w14:paraId="55DB67ED" w14:textId="2ACEAFC4" w:rsidR="2BF4CAE9" w:rsidRDefault="2BF4CAE9" w:rsidP="2BF4CAE9">
          <w:pPr>
            <w:pStyle w:val="Text"/>
          </w:pPr>
        </w:p>
        <w:p w14:paraId="63C54C5E" w14:textId="6D1734A7" w:rsidR="00F73D7B" w:rsidRPr="00F73D7B" w:rsidRDefault="00B52578" w:rsidP="2BF4CAE9">
          <w:pPr>
            <w:pStyle w:val="berschrift2"/>
            <w:numPr>
              <w:ilvl w:val="1"/>
              <w:numId w:val="0"/>
            </w:numPr>
          </w:pPr>
          <w:bookmarkStart w:id="43" w:name="_Toc144809049"/>
          <w:bookmarkStart w:id="44" w:name="_Toc1020322889"/>
          <w:r>
            <w:t>4.5</w:t>
          </w:r>
          <w:r w:rsidR="00F73D7B">
            <w:t>Testkonzept</w:t>
          </w:r>
          <w:bookmarkEnd w:id="43"/>
          <w:bookmarkEnd w:id="44"/>
        </w:p>
        <w:tbl>
          <w:tblPr>
            <w:tblStyle w:val="EinfacheTabelle2"/>
            <w:tblW w:w="0" w:type="auto"/>
            <w:tblLook w:val="04A0" w:firstRow="1" w:lastRow="0" w:firstColumn="1" w:lastColumn="0" w:noHBand="0" w:noVBand="1"/>
          </w:tblPr>
          <w:tblGrid>
            <w:gridCol w:w="2447"/>
            <w:gridCol w:w="1908"/>
            <w:gridCol w:w="2386"/>
            <w:gridCol w:w="2331"/>
          </w:tblGrid>
          <w:tr w:rsidR="00632B58" w14:paraId="233AEAE9" w14:textId="77777777" w:rsidTr="00632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tcPr>
              <w:p w14:paraId="6DA76D7B" w14:textId="492FB4F2" w:rsidR="00632B58" w:rsidRDefault="00632B58" w:rsidP="70779941">
                <w:pPr>
                  <w:pStyle w:val="Text"/>
                </w:pPr>
                <w:r>
                  <w:t>Testfall Nummer</w:t>
                </w:r>
              </w:p>
            </w:tc>
            <w:tc>
              <w:tcPr>
                <w:tcW w:w="1908" w:type="dxa"/>
              </w:tcPr>
              <w:p w14:paraId="27D78A21" w14:textId="2528121B" w:rsidR="00632B58" w:rsidRDefault="00632B58" w:rsidP="70779941">
                <w:pPr>
                  <w:pStyle w:val="Text"/>
                  <w:cnfStyle w:val="100000000000" w:firstRow="1" w:lastRow="0" w:firstColumn="0" w:lastColumn="0" w:oddVBand="0" w:evenVBand="0" w:oddHBand="0" w:evenHBand="0" w:firstRowFirstColumn="0" w:firstRowLastColumn="0" w:lastRowFirstColumn="0" w:lastRowLastColumn="0"/>
                </w:pPr>
                <w:r>
                  <w:t>Name</w:t>
                </w:r>
              </w:p>
            </w:tc>
            <w:tc>
              <w:tcPr>
                <w:tcW w:w="2386" w:type="dxa"/>
              </w:tcPr>
              <w:p w14:paraId="7CF6F7C3" w14:textId="25F0F444" w:rsidR="00632B58" w:rsidRDefault="00632B58" w:rsidP="70779941">
                <w:pPr>
                  <w:pStyle w:val="Text"/>
                  <w:cnfStyle w:val="100000000000" w:firstRow="1" w:lastRow="0" w:firstColumn="0" w:lastColumn="0" w:oddVBand="0" w:evenVBand="0" w:oddHBand="0" w:evenHBand="0" w:firstRowFirstColumn="0" w:firstRowLastColumn="0" w:lastRowFirstColumn="0" w:lastRowLastColumn="0"/>
                </w:pPr>
                <w:r>
                  <w:t>Vorgehen</w:t>
                </w:r>
              </w:p>
            </w:tc>
            <w:tc>
              <w:tcPr>
                <w:tcW w:w="2331" w:type="dxa"/>
              </w:tcPr>
              <w:p w14:paraId="4B1FEFAF" w14:textId="6C20E280" w:rsidR="00632B58" w:rsidRDefault="00632B58" w:rsidP="70779941">
                <w:pPr>
                  <w:pStyle w:val="Text"/>
                  <w:cnfStyle w:val="100000000000" w:firstRow="1" w:lastRow="0" w:firstColumn="0" w:lastColumn="0" w:oddVBand="0" w:evenVBand="0" w:oddHBand="0" w:evenHBand="0" w:firstRowFirstColumn="0" w:firstRowLastColumn="0" w:lastRowFirstColumn="0" w:lastRowLastColumn="0"/>
                </w:pPr>
                <w:r>
                  <w:t>Erwartetes Resultat</w:t>
                </w:r>
              </w:p>
            </w:tc>
          </w:tr>
          <w:tr w:rsidR="00632B58" w14:paraId="319757D6" w14:textId="77777777" w:rsidTr="00632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tcPr>
              <w:p w14:paraId="2652BA6C" w14:textId="7D2E2E4A" w:rsidR="00632B58" w:rsidRDefault="00632B58" w:rsidP="70779941">
                <w:pPr>
                  <w:pStyle w:val="Text"/>
                </w:pPr>
                <w:r>
                  <w:t>1</w:t>
                </w:r>
              </w:p>
            </w:tc>
            <w:tc>
              <w:tcPr>
                <w:tcW w:w="1908" w:type="dxa"/>
              </w:tcPr>
              <w:p w14:paraId="782ADDD8" w14:textId="009AF775" w:rsidR="00632B58" w:rsidRDefault="00FC62AA" w:rsidP="70779941">
                <w:pPr>
                  <w:pStyle w:val="Text"/>
                  <w:cnfStyle w:val="000000100000" w:firstRow="0" w:lastRow="0" w:firstColumn="0" w:lastColumn="0" w:oddVBand="0" w:evenVBand="0" w:oddHBand="1" w:evenHBand="0" w:firstRowFirstColumn="0" w:firstRowLastColumn="0" w:lastRowFirstColumn="0" w:lastRowLastColumn="0"/>
                </w:pPr>
                <w:r w:rsidRPr="00715F70">
                  <w:rPr>
                    <w:highlight w:val="yellow"/>
                  </w:rPr>
                  <w:t>Aufruf</w:t>
                </w:r>
              </w:p>
            </w:tc>
            <w:tc>
              <w:tcPr>
                <w:tcW w:w="2386" w:type="dxa"/>
              </w:tcPr>
              <w:p w14:paraId="6060038E" w14:textId="3B70F9C5" w:rsidR="00632B58" w:rsidRDefault="00632B58" w:rsidP="70779941">
                <w:pPr>
                  <w:pStyle w:val="Text"/>
                  <w:cnfStyle w:val="000000100000" w:firstRow="0" w:lastRow="0" w:firstColumn="0" w:lastColumn="0" w:oddVBand="0" w:evenVBand="0" w:oddHBand="1" w:evenHBand="0" w:firstRowFirstColumn="0" w:firstRowLastColumn="0" w:lastRowFirstColumn="0" w:lastRowLastColumn="0"/>
                </w:pPr>
                <w:r>
                  <w:t>Der Benutzer ruft die Website auf.</w:t>
                </w:r>
              </w:p>
            </w:tc>
            <w:tc>
              <w:tcPr>
                <w:tcW w:w="2331" w:type="dxa"/>
              </w:tcPr>
              <w:p w14:paraId="4EC6898A" w14:textId="647005D6" w:rsidR="00632B58" w:rsidRDefault="00632B58" w:rsidP="70779941">
                <w:pPr>
                  <w:pStyle w:val="Text"/>
                  <w:cnfStyle w:val="000000100000" w:firstRow="0" w:lastRow="0" w:firstColumn="0" w:lastColumn="0" w:oddVBand="0" w:evenVBand="0" w:oddHBand="1" w:evenHBand="0" w:firstRowFirstColumn="0" w:firstRowLastColumn="0" w:lastRowFirstColumn="0" w:lastRowLastColumn="0"/>
                </w:pPr>
                <w:r>
                  <w:t>Die Website öffnet sich.</w:t>
                </w:r>
              </w:p>
            </w:tc>
          </w:tr>
          <w:tr w:rsidR="00632B58" w14:paraId="5B25D6CF" w14:textId="77777777" w:rsidTr="00632B58">
            <w:tc>
              <w:tcPr>
                <w:cnfStyle w:val="001000000000" w:firstRow="0" w:lastRow="0" w:firstColumn="1" w:lastColumn="0" w:oddVBand="0" w:evenVBand="0" w:oddHBand="0" w:evenHBand="0" w:firstRowFirstColumn="0" w:firstRowLastColumn="0" w:lastRowFirstColumn="0" w:lastRowLastColumn="0"/>
                <w:tcW w:w="2447" w:type="dxa"/>
              </w:tcPr>
              <w:p w14:paraId="4D55353A" w14:textId="6775B481" w:rsidR="00632B58" w:rsidRDefault="00632B58" w:rsidP="70779941">
                <w:pPr>
                  <w:pStyle w:val="Text"/>
                </w:pPr>
                <w:r>
                  <w:lastRenderedPageBreak/>
                  <w:t>2</w:t>
                </w:r>
              </w:p>
            </w:tc>
            <w:tc>
              <w:tcPr>
                <w:tcW w:w="1908" w:type="dxa"/>
              </w:tcPr>
              <w:p w14:paraId="3AEB9019" w14:textId="4C0D917E" w:rsidR="00632B58" w:rsidRDefault="00ED5CD4" w:rsidP="70779941">
                <w:pPr>
                  <w:pStyle w:val="Text"/>
                  <w:cnfStyle w:val="000000000000" w:firstRow="0" w:lastRow="0" w:firstColumn="0" w:lastColumn="0" w:oddVBand="0" w:evenVBand="0" w:oddHBand="0" w:evenHBand="0" w:firstRowFirstColumn="0" w:firstRowLastColumn="0" w:lastRowFirstColumn="0" w:lastRowLastColumn="0"/>
                  <w:rPr>
                    <w:highlight w:val="yellow"/>
                  </w:rPr>
                </w:pPr>
                <w:r w:rsidRPr="00715F70">
                  <w:rPr>
                    <w:highlight w:val="yellow"/>
                  </w:rPr>
                  <w:t xml:space="preserve">Raum </w:t>
                </w:r>
                <w:r w:rsidR="2204BAF6" w:rsidRPr="1B2BDE40">
                  <w:rPr>
                    <w:highlight w:val="yellow"/>
                  </w:rPr>
                  <w:t>Sub Page</w:t>
                </w:r>
              </w:p>
            </w:tc>
            <w:tc>
              <w:tcPr>
                <w:tcW w:w="2386" w:type="dxa"/>
              </w:tcPr>
              <w:p w14:paraId="58E7DE6A" w14:textId="363C1B2E" w:rsidR="00632B58" w:rsidRDefault="00632B58" w:rsidP="70779941">
                <w:pPr>
                  <w:pStyle w:val="Text"/>
                  <w:cnfStyle w:val="000000000000" w:firstRow="0" w:lastRow="0" w:firstColumn="0" w:lastColumn="0" w:oddVBand="0" w:evenVBand="0" w:oddHBand="0" w:evenHBand="0" w:firstRowFirstColumn="0" w:firstRowLastColumn="0" w:lastRowFirstColumn="0" w:lastRowLastColumn="0"/>
                </w:pPr>
                <w:r>
                  <w:t>Der Benutzer klickt auf einen Raum.</w:t>
                </w:r>
              </w:p>
            </w:tc>
            <w:tc>
              <w:tcPr>
                <w:tcW w:w="2331" w:type="dxa"/>
              </w:tcPr>
              <w:p w14:paraId="524C7B5F" w14:textId="0AF156F6" w:rsidR="00632B58" w:rsidRDefault="00632B58" w:rsidP="70779941">
                <w:pPr>
                  <w:pStyle w:val="Text"/>
                  <w:cnfStyle w:val="000000000000" w:firstRow="0" w:lastRow="0" w:firstColumn="0" w:lastColumn="0" w:oddVBand="0" w:evenVBand="0" w:oddHBand="0" w:evenHBand="0" w:firstRowFirstColumn="0" w:firstRowLastColumn="0" w:lastRowFirstColumn="0" w:lastRowLastColumn="0"/>
                </w:pPr>
                <w:r>
                  <w:t>Der Raum öffnet sich auf der Website und die Temperatur wird angezeigt.</w:t>
                </w:r>
              </w:p>
            </w:tc>
          </w:tr>
          <w:tr w:rsidR="00632B58" w14:paraId="568ECD2C" w14:textId="77777777" w:rsidTr="00632B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7" w:type="dxa"/>
              </w:tcPr>
              <w:p w14:paraId="2969AA59" w14:textId="2FA4FE1F" w:rsidR="00632B58" w:rsidRDefault="00632B58" w:rsidP="2BF4CAE9">
                <w:pPr>
                  <w:pStyle w:val="Text"/>
                  <w:rPr>
                    <w:highlight w:val="yellow"/>
                  </w:rPr>
                </w:pPr>
                <w:r w:rsidRPr="2BF4CAE9">
                  <w:rPr>
                    <w:highlight w:val="yellow"/>
                  </w:rPr>
                  <w:t>3</w:t>
                </w:r>
              </w:p>
              <w:p w14:paraId="57C43447" w14:textId="095600C4" w:rsidR="00632B58" w:rsidRDefault="00632B58" w:rsidP="2BF4CAE9">
                <w:pPr>
                  <w:pStyle w:val="Text"/>
                  <w:rPr>
                    <w:highlight w:val="yellow"/>
                  </w:rPr>
                </w:pPr>
                <w:r w:rsidRPr="2BF4CAE9">
                  <w:rPr>
                    <w:highlight w:val="yellow"/>
                  </w:rPr>
                  <w:t xml:space="preserve"> </w:t>
                </w:r>
              </w:p>
            </w:tc>
            <w:tc>
              <w:tcPr>
                <w:tcW w:w="1908" w:type="dxa"/>
              </w:tcPr>
              <w:p w14:paraId="1216143C" w14:textId="5BBBA404" w:rsidR="00632B58" w:rsidRPr="2BF4CAE9" w:rsidRDefault="00511017" w:rsidP="2BF4CAE9">
                <w:pPr>
                  <w:pStyle w:val="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t>Sensorverlauf Analytik</w:t>
                </w:r>
              </w:p>
            </w:tc>
            <w:tc>
              <w:tcPr>
                <w:tcW w:w="2386" w:type="dxa"/>
              </w:tcPr>
              <w:p w14:paraId="12E5BAEA" w14:textId="3AB6CE53" w:rsidR="00632B58" w:rsidRDefault="00632B58" w:rsidP="2BF4CAE9">
                <w:pPr>
                  <w:pStyle w:val="Text"/>
                  <w:cnfStyle w:val="000000100000" w:firstRow="0" w:lastRow="0" w:firstColumn="0" w:lastColumn="0" w:oddVBand="0" w:evenVBand="0" w:oddHBand="1" w:evenHBand="0" w:firstRowFirstColumn="0" w:firstRowLastColumn="0" w:lastRowFirstColumn="0" w:lastRowLastColumn="0"/>
                  <w:rPr>
                    <w:highlight w:val="yellow"/>
                  </w:rPr>
                </w:pPr>
                <w:r w:rsidRPr="2BF4CAE9">
                  <w:rPr>
                    <w:highlight w:val="yellow"/>
                  </w:rPr>
                  <w:t>Der Benutzer benötigt, die Temperatur-daten der vergangenen Wochen und öffnet die Webseite.</w:t>
                </w:r>
              </w:p>
            </w:tc>
            <w:tc>
              <w:tcPr>
                <w:tcW w:w="2331" w:type="dxa"/>
              </w:tcPr>
              <w:p w14:paraId="48FB5E45" w14:textId="0F146026" w:rsidR="00632B58" w:rsidRDefault="00632B58" w:rsidP="2BF4CAE9">
                <w:pPr>
                  <w:pStyle w:val="Text"/>
                  <w:cnfStyle w:val="000000100000" w:firstRow="0" w:lastRow="0" w:firstColumn="0" w:lastColumn="0" w:oddVBand="0" w:evenVBand="0" w:oddHBand="1" w:evenHBand="0" w:firstRowFirstColumn="0" w:firstRowLastColumn="0" w:lastRowFirstColumn="0" w:lastRowLastColumn="0"/>
                  <w:rPr>
                    <w:highlight w:val="yellow"/>
                  </w:rPr>
                </w:pPr>
                <w:r w:rsidRPr="2BF4CAE9">
                  <w:rPr>
                    <w:highlight w:val="yellow"/>
                  </w:rPr>
                  <w:t>Es werden ihm/ihr die aktuellen Daten anzeigt und oben in der Mitte kann man mit einem Klick auf den Pfeil die letzten Daten einsehen.</w:t>
                </w:r>
              </w:p>
            </w:tc>
          </w:tr>
          <w:tr w:rsidR="00632B58" w14:paraId="7A30F83A" w14:textId="77777777" w:rsidTr="00632B58">
            <w:trPr>
              <w:trHeight w:val="300"/>
            </w:trPr>
            <w:tc>
              <w:tcPr>
                <w:cnfStyle w:val="001000000000" w:firstRow="0" w:lastRow="0" w:firstColumn="1" w:lastColumn="0" w:oddVBand="0" w:evenVBand="0" w:oddHBand="0" w:evenHBand="0" w:firstRowFirstColumn="0" w:firstRowLastColumn="0" w:lastRowFirstColumn="0" w:lastRowLastColumn="0"/>
                <w:tcW w:w="2447" w:type="dxa"/>
              </w:tcPr>
              <w:p w14:paraId="14180092" w14:textId="50A606B1" w:rsidR="00632B58" w:rsidRDefault="00632B58" w:rsidP="2BF4CAE9">
                <w:pPr>
                  <w:pStyle w:val="Text"/>
                  <w:rPr>
                    <w:highlight w:val="yellow"/>
                  </w:rPr>
                </w:pPr>
                <w:r w:rsidRPr="2BF4CAE9">
                  <w:rPr>
                    <w:highlight w:val="yellow"/>
                  </w:rPr>
                  <w:t>4</w:t>
                </w:r>
              </w:p>
              <w:p w14:paraId="07E8C521" w14:textId="1AD5EC0E" w:rsidR="00632B58" w:rsidRDefault="00632B58" w:rsidP="2BF4CAE9">
                <w:pPr>
                  <w:pStyle w:val="Text"/>
                  <w:rPr>
                    <w:highlight w:val="yellow"/>
                  </w:rPr>
                </w:pPr>
              </w:p>
            </w:tc>
            <w:tc>
              <w:tcPr>
                <w:tcW w:w="1908" w:type="dxa"/>
              </w:tcPr>
              <w:p w14:paraId="7DE69840" w14:textId="0337988B" w:rsidR="00632B58" w:rsidRPr="2BF4CAE9" w:rsidRDefault="00D37561" w:rsidP="2BF4CAE9">
                <w:pPr>
                  <w:pStyle w:val="Text"/>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Clouddaten</w:t>
                </w:r>
              </w:p>
            </w:tc>
            <w:tc>
              <w:tcPr>
                <w:tcW w:w="2386" w:type="dxa"/>
              </w:tcPr>
              <w:p w14:paraId="74E1C1E5" w14:textId="7898183B" w:rsidR="00632B58" w:rsidRDefault="00632B58" w:rsidP="2BF4CAE9">
                <w:pPr>
                  <w:pStyle w:val="Text"/>
                  <w:cnfStyle w:val="000000000000" w:firstRow="0" w:lastRow="0" w:firstColumn="0" w:lastColumn="0" w:oddVBand="0" w:evenVBand="0" w:oddHBand="0" w:evenHBand="0" w:firstRowFirstColumn="0" w:firstRowLastColumn="0" w:lastRowFirstColumn="0" w:lastRowLastColumn="0"/>
                  <w:rPr>
                    <w:highlight w:val="yellow"/>
                  </w:rPr>
                </w:pPr>
                <w:r w:rsidRPr="2BF4CAE9">
                  <w:rPr>
                    <w:highlight w:val="yellow"/>
                  </w:rPr>
                  <w:t xml:space="preserve">Wir öffnen die </w:t>
                </w:r>
                <w:proofErr w:type="spellStart"/>
                <w:r w:rsidRPr="2BF4CAE9">
                  <w:rPr>
                    <w:highlight w:val="yellow"/>
                  </w:rPr>
                  <w:t>Tuya</w:t>
                </w:r>
                <w:proofErr w:type="spellEnd"/>
                <w:r w:rsidRPr="2BF4CAE9">
                  <w:rPr>
                    <w:highlight w:val="yellow"/>
                  </w:rPr>
                  <w:t xml:space="preserve"> Webseite.</w:t>
                </w:r>
              </w:p>
            </w:tc>
            <w:tc>
              <w:tcPr>
                <w:tcW w:w="2331" w:type="dxa"/>
              </w:tcPr>
              <w:p w14:paraId="30C89BBB" w14:textId="2A9C1B37" w:rsidR="00632B58" w:rsidRDefault="00632B58" w:rsidP="2BF4CAE9">
                <w:pPr>
                  <w:pStyle w:val="Text"/>
                  <w:cnfStyle w:val="000000000000" w:firstRow="0" w:lastRow="0" w:firstColumn="0" w:lastColumn="0" w:oddVBand="0" w:evenVBand="0" w:oddHBand="0" w:evenHBand="0" w:firstRowFirstColumn="0" w:firstRowLastColumn="0" w:lastRowFirstColumn="0" w:lastRowLastColumn="0"/>
                  <w:rPr>
                    <w:highlight w:val="yellow"/>
                  </w:rPr>
                </w:pPr>
                <w:r w:rsidRPr="2BF4CAE9">
                  <w:rPr>
                    <w:highlight w:val="yellow"/>
                  </w:rPr>
                  <w:t>Wir können die Sensoren- Daten von der Cloud ansehen</w:t>
                </w:r>
              </w:p>
            </w:tc>
          </w:tr>
          <w:tr w:rsidR="00632B58" w14:paraId="594CD5ED" w14:textId="77777777" w:rsidTr="00632B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7" w:type="dxa"/>
              </w:tcPr>
              <w:p w14:paraId="5248F304" w14:textId="73B7D03E" w:rsidR="00632B58" w:rsidRPr="2BF4CAE9" w:rsidRDefault="00632B58" w:rsidP="2BF4CAE9">
                <w:pPr>
                  <w:pStyle w:val="Text"/>
                  <w:rPr>
                    <w:highlight w:val="yellow"/>
                  </w:rPr>
                </w:pPr>
                <w:r>
                  <w:rPr>
                    <w:highlight w:val="yellow"/>
                  </w:rPr>
                  <w:t>5</w:t>
                </w:r>
              </w:p>
            </w:tc>
            <w:tc>
              <w:tcPr>
                <w:tcW w:w="1908" w:type="dxa"/>
              </w:tcPr>
              <w:p w14:paraId="23C15119" w14:textId="088305E7" w:rsidR="00632B58" w:rsidRPr="2BF4CAE9" w:rsidRDefault="007B4C33" w:rsidP="2BF4CAE9">
                <w:pPr>
                  <w:pStyle w:val="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t>Sensor hinzufügen</w:t>
                </w:r>
              </w:p>
            </w:tc>
            <w:tc>
              <w:tcPr>
                <w:tcW w:w="2386" w:type="dxa"/>
              </w:tcPr>
              <w:p w14:paraId="539FCF6C" w14:textId="45AD01D7" w:rsidR="00632B58" w:rsidRPr="2BF4CAE9" w:rsidRDefault="003458F1" w:rsidP="2BF4CAE9">
                <w:pPr>
                  <w:pStyle w:val="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t xml:space="preserve">Sensor in der App </w:t>
                </w:r>
                <w:r w:rsidR="00891304">
                  <w:rPr>
                    <w:highlight w:val="yellow"/>
                  </w:rPr>
                  <w:t>"</w:t>
                </w:r>
                <w:proofErr w:type="spellStart"/>
                <w:r w:rsidR="00891304">
                  <w:rPr>
                    <w:highlight w:val="yellow"/>
                  </w:rPr>
                  <w:t>Smartlife</w:t>
                </w:r>
                <w:proofErr w:type="spellEnd"/>
                <w:r w:rsidR="00891304">
                  <w:rPr>
                    <w:highlight w:val="yellow"/>
                  </w:rPr>
                  <w:t xml:space="preserve">" hinzufügen. </w:t>
                </w:r>
                <w:r w:rsidR="009468F0">
                  <w:rPr>
                    <w:highlight w:val="yellow"/>
                  </w:rPr>
                  <w:t xml:space="preserve">Verbindung hinzufügen in der </w:t>
                </w:r>
                <w:proofErr w:type="spellStart"/>
                <w:r w:rsidR="009468F0">
                  <w:rPr>
                    <w:highlight w:val="yellow"/>
                  </w:rPr>
                  <w:t>Tuya</w:t>
                </w:r>
                <w:proofErr w:type="spellEnd"/>
                <w:r w:rsidR="009468F0">
                  <w:rPr>
                    <w:highlight w:val="yellow"/>
                  </w:rPr>
                  <w:t xml:space="preserve"> IOT Cloud.</w:t>
                </w:r>
              </w:p>
            </w:tc>
            <w:tc>
              <w:tcPr>
                <w:tcW w:w="2331" w:type="dxa"/>
              </w:tcPr>
              <w:p w14:paraId="34E53C73" w14:textId="2D68D9FB" w:rsidR="00632B58" w:rsidRPr="2BF4CAE9" w:rsidRDefault="00C55CD9" w:rsidP="2BF4CAE9">
                <w:pPr>
                  <w:pStyle w:val="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t>In de</w:t>
                </w:r>
                <w:r w:rsidR="004708C4">
                  <w:rPr>
                    <w:highlight w:val="yellow"/>
                  </w:rPr>
                  <w:t>r</w:t>
                </w:r>
                <w:r>
                  <w:rPr>
                    <w:highlight w:val="yellow"/>
                  </w:rPr>
                  <w:t xml:space="preserve"> </w:t>
                </w:r>
                <w:r w:rsidR="004708C4">
                  <w:rPr>
                    <w:highlight w:val="yellow"/>
                  </w:rPr>
                  <w:t xml:space="preserve">API-Rückgabe </w:t>
                </w:r>
                <w:r w:rsidR="00884AAA">
                  <w:rPr>
                    <w:highlight w:val="yellow"/>
                  </w:rPr>
                  <w:t>sollte der neue Sensor inkl. die Alten vorhanden sein.</w:t>
                </w:r>
              </w:p>
            </w:tc>
          </w:tr>
          <w:tr w:rsidR="000C355F" w14:paraId="51863AC6" w14:textId="77777777" w:rsidTr="00632B58">
            <w:trPr>
              <w:trHeight w:val="300"/>
            </w:trPr>
            <w:tc>
              <w:tcPr>
                <w:cnfStyle w:val="001000000000" w:firstRow="0" w:lastRow="0" w:firstColumn="1" w:lastColumn="0" w:oddVBand="0" w:evenVBand="0" w:oddHBand="0" w:evenHBand="0" w:firstRowFirstColumn="0" w:firstRowLastColumn="0" w:lastRowFirstColumn="0" w:lastRowLastColumn="0"/>
                <w:tcW w:w="2447" w:type="dxa"/>
              </w:tcPr>
              <w:p w14:paraId="48864868" w14:textId="2589AF13" w:rsidR="000C355F" w:rsidRDefault="000C355F" w:rsidP="2BF4CAE9">
                <w:pPr>
                  <w:pStyle w:val="Text"/>
                  <w:rPr>
                    <w:highlight w:val="yellow"/>
                  </w:rPr>
                </w:pPr>
                <w:r>
                  <w:rPr>
                    <w:highlight w:val="yellow"/>
                  </w:rPr>
                  <w:t>6</w:t>
                </w:r>
              </w:p>
            </w:tc>
            <w:tc>
              <w:tcPr>
                <w:tcW w:w="1908" w:type="dxa"/>
              </w:tcPr>
              <w:p w14:paraId="62949213" w14:textId="2AF96026" w:rsidR="000C355F" w:rsidRDefault="003F4A55" w:rsidP="2BF4CAE9">
                <w:pPr>
                  <w:pStyle w:val="Text"/>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 xml:space="preserve">Sensor </w:t>
                </w:r>
                <w:r w:rsidR="00C30468">
                  <w:rPr>
                    <w:highlight w:val="yellow"/>
                  </w:rPr>
                  <w:t>löschen</w:t>
                </w:r>
              </w:p>
            </w:tc>
            <w:tc>
              <w:tcPr>
                <w:tcW w:w="2386" w:type="dxa"/>
              </w:tcPr>
              <w:p w14:paraId="78B4CA00" w14:textId="6D6FA293" w:rsidR="000C355F" w:rsidRDefault="00C30468" w:rsidP="2BF4CAE9">
                <w:pPr>
                  <w:pStyle w:val="Text"/>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Sensor von der App "</w:t>
                </w:r>
                <w:proofErr w:type="spellStart"/>
                <w:r>
                  <w:rPr>
                    <w:highlight w:val="yellow"/>
                  </w:rPr>
                  <w:t>Smartlife</w:t>
                </w:r>
                <w:proofErr w:type="spellEnd"/>
                <w:r>
                  <w:rPr>
                    <w:highlight w:val="yellow"/>
                  </w:rPr>
                  <w:t xml:space="preserve">" entfernen. </w:t>
                </w:r>
                <w:r w:rsidR="00740E4F">
                  <w:rPr>
                    <w:highlight w:val="yellow"/>
                  </w:rPr>
                  <w:t xml:space="preserve">Sensor von der </w:t>
                </w:r>
                <w:proofErr w:type="spellStart"/>
                <w:r w:rsidR="00740E4F">
                  <w:rPr>
                    <w:highlight w:val="yellow"/>
                  </w:rPr>
                  <w:t>Tuya</w:t>
                </w:r>
                <w:proofErr w:type="spellEnd"/>
                <w:r w:rsidR="00740E4F">
                  <w:rPr>
                    <w:highlight w:val="yellow"/>
                  </w:rPr>
                  <w:t xml:space="preserve"> IOT Cloud</w:t>
                </w:r>
                <w:r w:rsidR="00554B6A">
                  <w:rPr>
                    <w:highlight w:val="yellow"/>
                  </w:rPr>
                  <w:t xml:space="preserve"> </w:t>
                </w:r>
                <w:r w:rsidR="00621F04">
                  <w:rPr>
                    <w:highlight w:val="yellow"/>
                  </w:rPr>
                  <w:t>löschen.</w:t>
                </w:r>
              </w:p>
            </w:tc>
            <w:tc>
              <w:tcPr>
                <w:tcW w:w="2331" w:type="dxa"/>
              </w:tcPr>
              <w:p w14:paraId="4AB65FCE" w14:textId="728621DF" w:rsidR="000C355F" w:rsidRDefault="00313D8A" w:rsidP="2BF4CAE9">
                <w:pPr>
                  <w:pStyle w:val="Text"/>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 xml:space="preserve">In der API-Rückgabe </w:t>
                </w:r>
                <w:r w:rsidR="00297E3F">
                  <w:rPr>
                    <w:highlight w:val="yellow"/>
                  </w:rPr>
                  <w:t>sollte der Sensor nicht mehr vorhanden sein, und gelöscht sein in der Datenbank.</w:t>
                </w:r>
              </w:p>
            </w:tc>
          </w:tr>
        </w:tbl>
        <w:p w14:paraId="01D1ADBC" w14:textId="6C316084" w:rsidR="003D05E6" w:rsidRDefault="003D05E6">
          <w:pPr>
            <w:spacing w:after="160"/>
          </w:pPr>
          <w:r>
            <w:br w:type="page"/>
          </w:r>
          <w:r w:rsidR="04CC0F1E">
            <w:lastRenderedPageBreak/>
            <w:t xml:space="preserve"> </w:t>
          </w:r>
        </w:p>
        <w:p w14:paraId="6ADB357E" w14:textId="4BAA6D17" w:rsidR="00DC3DD8" w:rsidRDefault="04CC0F1E" w:rsidP="318DD1C1">
          <w:pPr>
            <w:pStyle w:val="berschrift2"/>
            <w:numPr>
              <w:ilvl w:val="1"/>
              <w:numId w:val="0"/>
            </w:numPr>
          </w:pPr>
          <w:bookmarkStart w:id="45" w:name="_Toc912988225"/>
          <w:r>
            <w:t>4.6</w:t>
          </w:r>
          <w:r w:rsidR="55159B51">
            <w:t>Testprotokoll</w:t>
          </w:r>
          <w:bookmarkEnd w:id="45"/>
        </w:p>
        <w:p w14:paraId="7BBC92C2" w14:textId="0F9F9415" w:rsidR="318DD1C1" w:rsidRDefault="318DD1C1" w:rsidP="318DD1C1">
          <w:pPr>
            <w:pStyle w:val="berschrift2"/>
            <w:numPr>
              <w:ilvl w:val="1"/>
              <w:numId w:val="0"/>
            </w:numPr>
          </w:pPr>
        </w:p>
        <w:tbl>
          <w:tblPr>
            <w:tblStyle w:val="EinfacheTabelle2"/>
            <w:tblW w:w="8824" w:type="dxa"/>
            <w:tblLook w:val="04A0" w:firstRow="1" w:lastRow="0" w:firstColumn="1" w:lastColumn="0" w:noHBand="0" w:noVBand="1"/>
          </w:tblPr>
          <w:tblGrid>
            <w:gridCol w:w="2447"/>
            <w:gridCol w:w="2744"/>
            <w:gridCol w:w="3265"/>
            <w:gridCol w:w="368"/>
          </w:tblGrid>
          <w:tr w:rsidR="318DD1C1" w14:paraId="6C46293A" w14:textId="77777777" w:rsidTr="204A08C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7" w:type="dxa"/>
              </w:tcPr>
              <w:p w14:paraId="65DE7FA2" w14:textId="492FB4F2" w:rsidR="318DD1C1" w:rsidRDefault="318DD1C1" w:rsidP="318DD1C1">
                <w:pPr>
                  <w:pStyle w:val="Text"/>
                </w:pPr>
                <w:r>
                  <w:t>Testfall Nummer</w:t>
                </w:r>
              </w:p>
            </w:tc>
            <w:tc>
              <w:tcPr>
                <w:tcW w:w="2744" w:type="dxa"/>
              </w:tcPr>
              <w:p w14:paraId="473C2AC8" w14:textId="2528121B" w:rsidR="318DD1C1" w:rsidRDefault="318DD1C1" w:rsidP="318DD1C1">
                <w:pPr>
                  <w:pStyle w:val="Text"/>
                  <w:cnfStyle w:val="100000000000" w:firstRow="1" w:lastRow="0" w:firstColumn="0" w:lastColumn="0" w:oddVBand="0" w:evenVBand="0" w:oddHBand="0" w:evenHBand="0" w:firstRowFirstColumn="0" w:firstRowLastColumn="0" w:lastRowFirstColumn="0" w:lastRowLastColumn="0"/>
                </w:pPr>
                <w:r>
                  <w:t>Name</w:t>
                </w:r>
              </w:p>
            </w:tc>
            <w:tc>
              <w:tcPr>
                <w:tcW w:w="3265" w:type="dxa"/>
              </w:tcPr>
              <w:p w14:paraId="26401A73" w14:textId="00671200" w:rsidR="318DD1C1" w:rsidRDefault="36186E0A" w:rsidP="318F00B1">
                <w:pPr>
                  <w:pStyle w:val="Text"/>
                  <w:spacing w:line="259" w:lineRule="auto"/>
                  <w:cnfStyle w:val="100000000000" w:firstRow="1" w:lastRow="0" w:firstColumn="0" w:lastColumn="0" w:oddVBand="0" w:evenVBand="0" w:oddHBand="0" w:evenHBand="0" w:firstRowFirstColumn="0" w:firstRowLastColumn="0" w:lastRowFirstColumn="0" w:lastRowLastColumn="0"/>
                </w:pPr>
                <w:r>
                  <w:t>Fazit</w:t>
                </w:r>
              </w:p>
            </w:tc>
            <w:tc>
              <w:tcPr>
                <w:tcW w:w="368" w:type="dxa"/>
              </w:tcPr>
              <w:p w14:paraId="05313AC6" w14:textId="1A588C90" w:rsidR="318DD1C1" w:rsidRDefault="318DD1C1" w:rsidP="318DD1C1">
                <w:pPr>
                  <w:pStyle w:val="Text"/>
                  <w:cnfStyle w:val="100000000000" w:firstRow="1" w:lastRow="0" w:firstColumn="0" w:lastColumn="0" w:oddVBand="0" w:evenVBand="0" w:oddHBand="0" w:evenHBand="0" w:firstRowFirstColumn="0" w:firstRowLastColumn="0" w:lastRowFirstColumn="0" w:lastRowLastColumn="0"/>
                </w:pPr>
              </w:p>
            </w:tc>
          </w:tr>
          <w:tr w:rsidR="318DD1C1" w14:paraId="4EAF4878" w14:textId="77777777" w:rsidTr="204A08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7" w:type="dxa"/>
              </w:tcPr>
              <w:p w14:paraId="5813B855" w14:textId="7D2E2E4A" w:rsidR="318DD1C1" w:rsidRDefault="318DD1C1" w:rsidP="318DD1C1">
                <w:pPr>
                  <w:pStyle w:val="Text"/>
                </w:pPr>
                <w:r>
                  <w:t>1</w:t>
                </w:r>
              </w:p>
            </w:tc>
            <w:tc>
              <w:tcPr>
                <w:tcW w:w="2744" w:type="dxa"/>
              </w:tcPr>
              <w:p w14:paraId="490CEAD0" w14:textId="009AF775" w:rsidR="318DD1C1" w:rsidRDefault="318DD1C1" w:rsidP="318DD1C1">
                <w:pPr>
                  <w:pStyle w:val="Text"/>
                  <w:cnfStyle w:val="000000100000" w:firstRow="0" w:lastRow="0" w:firstColumn="0" w:lastColumn="0" w:oddVBand="0" w:evenVBand="0" w:oddHBand="1" w:evenHBand="0" w:firstRowFirstColumn="0" w:firstRowLastColumn="0" w:lastRowFirstColumn="0" w:lastRowLastColumn="0"/>
                </w:pPr>
                <w:r>
                  <w:t>Aufruf</w:t>
                </w:r>
              </w:p>
            </w:tc>
            <w:tc>
              <w:tcPr>
                <w:tcW w:w="3265" w:type="dxa"/>
              </w:tcPr>
              <w:p w14:paraId="71F5E8E6" w14:textId="41532ED9" w:rsidR="318DD1C1" w:rsidRDefault="3D4B69FE" w:rsidP="318DD1C1">
                <w:pPr>
                  <w:pStyle w:val="Text"/>
                  <w:cnfStyle w:val="000000100000" w:firstRow="0" w:lastRow="0" w:firstColumn="0" w:lastColumn="0" w:oddVBand="0" w:evenVBand="0" w:oddHBand="1" w:evenHBand="0" w:firstRowFirstColumn="0" w:firstRowLastColumn="0" w:lastRowFirstColumn="0" w:lastRowLastColumn="0"/>
                </w:pPr>
                <w:r>
                  <w:t xml:space="preserve">Dies hat </w:t>
                </w:r>
                <w:r w:rsidR="4474C0A3">
                  <w:t>erfolgreich</w:t>
                </w:r>
                <w:r>
                  <w:t xml:space="preserve"> funktioniert</w:t>
                </w:r>
                <w:r w:rsidR="4A6A6F83">
                  <w:t>. Die Testperson kam wie erwartet auf unsere Webseite.</w:t>
                </w:r>
              </w:p>
            </w:tc>
            <w:tc>
              <w:tcPr>
                <w:tcW w:w="368" w:type="dxa"/>
              </w:tcPr>
              <w:p w14:paraId="4291EF2D" w14:textId="4F06197B" w:rsidR="318DD1C1" w:rsidRDefault="318DD1C1" w:rsidP="318DD1C1">
                <w:pPr>
                  <w:pStyle w:val="Text"/>
                  <w:cnfStyle w:val="000000100000" w:firstRow="0" w:lastRow="0" w:firstColumn="0" w:lastColumn="0" w:oddVBand="0" w:evenVBand="0" w:oddHBand="1" w:evenHBand="0" w:firstRowFirstColumn="0" w:firstRowLastColumn="0" w:lastRowFirstColumn="0" w:lastRowLastColumn="0"/>
                </w:pPr>
              </w:p>
            </w:tc>
          </w:tr>
          <w:tr w:rsidR="318DD1C1" w14:paraId="4249CF5D" w14:textId="77777777" w:rsidTr="204A08C9">
            <w:trPr>
              <w:trHeight w:val="300"/>
            </w:trPr>
            <w:tc>
              <w:tcPr>
                <w:cnfStyle w:val="001000000000" w:firstRow="0" w:lastRow="0" w:firstColumn="1" w:lastColumn="0" w:oddVBand="0" w:evenVBand="0" w:oddHBand="0" w:evenHBand="0" w:firstRowFirstColumn="0" w:firstRowLastColumn="0" w:lastRowFirstColumn="0" w:lastRowLastColumn="0"/>
                <w:tcW w:w="2447" w:type="dxa"/>
              </w:tcPr>
              <w:p w14:paraId="196C6993" w14:textId="6775B481" w:rsidR="318DD1C1" w:rsidRDefault="318DD1C1" w:rsidP="318DD1C1">
                <w:pPr>
                  <w:pStyle w:val="Text"/>
                </w:pPr>
                <w:r>
                  <w:t>2</w:t>
                </w:r>
              </w:p>
            </w:tc>
            <w:tc>
              <w:tcPr>
                <w:tcW w:w="2744" w:type="dxa"/>
              </w:tcPr>
              <w:p w14:paraId="7E788E02" w14:textId="181F5C33" w:rsidR="318DD1C1" w:rsidRDefault="318DD1C1" w:rsidP="318DD1C1">
                <w:pPr>
                  <w:pStyle w:val="Text"/>
                  <w:cnfStyle w:val="000000000000" w:firstRow="0" w:lastRow="0" w:firstColumn="0" w:lastColumn="0" w:oddVBand="0" w:evenVBand="0" w:oddHBand="0" w:evenHBand="0" w:firstRowFirstColumn="0" w:firstRowLastColumn="0" w:lastRowFirstColumn="0" w:lastRowLastColumn="0"/>
                </w:pPr>
                <w:r>
                  <w:t xml:space="preserve">Raum </w:t>
                </w:r>
                <w:r w:rsidR="6030412E">
                  <w:t>Sub Page</w:t>
                </w:r>
              </w:p>
            </w:tc>
            <w:tc>
              <w:tcPr>
                <w:tcW w:w="3265" w:type="dxa"/>
              </w:tcPr>
              <w:p w14:paraId="18E16702" w14:textId="646F22B1" w:rsidR="318DD1C1" w:rsidRDefault="7305233D" w:rsidP="318DD1C1">
                <w:pPr>
                  <w:pStyle w:val="Text"/>
                  <w:cnfStyle w:val="000000000000" w:firstRow="0" w:lastRow="0" w:firstColumn="0" w:lastColumn="0" w:oddVBand="0" w:evenVBand="0" w:oddHBand="0" w:evenHBand="0" w:firstRowFirstColumn="0" w:firstRowLastColumn="0" w:lastRowFirstColumn="0" w:lastRowLastColumn="0"/>
                </w:pPr>
                <w:r>
                  <w:t>Der Raum öffnete sich und man konnte die Temperatur lesen.</w:t>
                </w:r>
              </w:p>
            </w:tc>
            <w:tc>
              <w:tcPr>
                <w:tcW w:w="368" w:type="dxa"/>
              </w:tcPr>
              <w:p w14:paraId="26BBDDDA" w14:textId="3FDDB282" w:rsidR="318DD1C1" w:rsidRDefault="318DD1C1" w:rsidP="318DD1C1">
                <w:pPr>
                  <w:pStyle w:val="Text"/>
                  <w:cnfStyle w:val="000000000000" w:firstRow="0" w:lastRow="0" w:firstColumn="0" w:lastColumn="0" w:oddVBand="0" w:evenVBand="0" w:oddHBand="0" w:evenHBand="0" w:firstRowFirstColumn="0" w:firstRowLastColumn="0" w:lastRowFirstColumn="0" w:lastRowLastColumn="0"/>
                </w:pPr>
              </w:p>
            </w:tc>
          </w:tr>
          <w:tr w:rsidR="318DD1C1" w14:paraId="38C8E0A9" w14:textId="77777777" w:rsidTr="204A08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7" w:type="dxa"/>
              </w:tcPr>
              <w:p w14:paraId="1796D3B0" w14:textId="0AA5A5B9" w:rsidR="318DD1C1" w:rsidRDefault="318DD1C1" w:rsidP="318DD1C1">
                <w:pPr>
                  <w:pStyle w:val="Text"/>
                </w:pPr>
                <w:r>
                  <w:t>3</w:t>
                </w:r>
              </w:p>
            </w:tc>
            <w:tc>
              <w:tcPr>
                <w:tcW w:w="2744" w:type="dxa"/>
              </w:tcPr>
              <w:p w14:paraId="45617FC9" w14:textId="5BBBA404" w:rsidR="318DD1C1" w:rsidRDefault="318DD1C1" w:rsidP="318DD1C1">
                <w:pPr>
                  <w:pStyle w:val="Text"/>
                  <w:cnfStyle w:val="000000100000" w:firstRow="0" w:lastRow="0" w:firstColumn="0" w:lastColumn="0" w:oddVBand="0" w:evenVBand="0" w:oddHBand="1" w:evenHBand="0" w:firstRowFirstColumn="0" w:firstRowLastColumn="0" w:lastRowFirstColumn="0" w:lastRowLastColumn="0"/>
                </w:pPr>
                <w:r>
                  <w:t>Sensorverlauf Analytik</w:t>
                </w:r>
              </w:p>
            </w:tc>
            <w:tc>
              <w:tcPr>
                <w:tcW w:w="3265" w:type="dxa"/>
              </w:tcPr>
              <w:p w14:paraId="415377EC" w14:textId="34D59F7B" w:rsidR="318DD1C1" w:rsidRDefault="580401DB" w:rsidP="318DD1C1">
                <w:pPr>
                  <w:pStyle w:val="Text"/>
                  <w:cnfStyle w:val="000000100000" w:firstRow="0" w:lastRow="0" w:firstColumn="0" w:lastColumn="0" w:oddVBand="0" w:evenVBand="0" w:oddHBand="1" w:evenHBand="0" w:firstRowFirstColumn="0" w:firstRowLastColumn="0" w:lastRowFirstColumn="0" w:lastRowLastColumn="0"/>
                </w:pPr>
                <w:r>
                  <w:t>Die Testperso</w:t>
                </w:r>
                <w:r>
                  <w:t>n</w:t>
                </w:r>
                <w:r>
                  <w:t xml:space="preserve"> konnte die Daten von der letzten Woche nachsehen.</w:t>
                </w:r>
              </w:p>
            </w:tc>
            <w:tc>
              <w:tcPr>
                <w:tcW w:w="368" w:type="dxa"/>
              </w:tcPr>
              <w:p w14:paraId="049EDC4C" w14:textId="590B2B7D" w:rsidR="318DD1C1" w:rsidRDefault="318DD1C1" w:rsidP="318DD1C1">
                <w:pPr>
                  <w:pStyle w:val="Text"/>
                  <w:cnfStyle w:val="000000100000" w:firstRow="0" w:lastRow="0" w:firstColumn="0" w:lastColumn="0" w:oddVBand="0" w:evenVBand="0" w:oddHBand="1" w:evenHBand="0" w:firstRowFirstColumn="0" w:firstRowLastColumn="0" w:lastRowFirstColumn="0" w:lastRowLastColumn="0"/>
                  <w:rPr>
                    <w:highlight w:val="yellow"/>
                  </w:rPr>
                </w:pPr>
              </w:p>
            </w:tc>
          </w:tr>
          <w:tr w:rsidR="318DD1C1" w14:paraId="01335E44" w14:textId="77777777" w:rsidTr="204A08C9">
            <w:trPr>
              <w:trHeight w:val="300"/>
            </w:trPr>
            <w:tc>
              <w:tcPr>
                <w:cnfStyle w:val="001000000000" w:firstRow="0" w:lastRow="0" w:firstColumn="1" w:lastColumn="0" w:oddVBand="0" w:evenVBand="0" w:oddHBand="0" w:evenHBand="0" w:firstRowFirstColumn="0" w:firstRowLastColumn="0" w:lastRowFirstColumn="0" w:lastRowLastColumn="0"/>
                <w:tcW w:w="2447" w:type="dxa"/>
              </w:tcPr>
              <w:p w14:paraId="73117E0D" w14:textId="50A606B1" w:rsidR="318DD1C1" w:rsidRDefault="318DD1C1" w:rsidP="318DD1C1">
                <w:pPr>
                  <w:pStyle w:val="Text"/>
                </w:pPr>
                <w:r>
                  <w:t>4</w:t>
                </w:r>
              </w:p>
              <w:p w14:paraId="2279A6A8" w14:textId="1AD5EC0E" w:rsidR="318DD1C1" w:rsidRDefault="318DD1C1" w:rsidP="318DD1C1">
                <w:pPr>
                  <w:pStyle w:val="Text"/>
                </w:pPr>
              </w:p>
            </w:tc>
            <w:tc>
              <w:tcPr>
                <w:tcW w:w="2744" w:type="dxa"/>
              </w:tcPr>
              <w:p w14:paraId="4A3AA10F" w14:textId="0337988B" w:rsidR="318DD1C1" w:rsidRDefault="318DD1C1" w:rsidP="318DD1C1">
                <w:pPr>
                  <w:pStyle w:val="Text"/>
                  <w:cnfStyle w:val="000000000000" w:firstRow="0" w:lastRow="0" w:firstColumn="0" w:lastColumn="0" w:oddVBand="0" w:evenVBand="0" w:oddHBand="0" w:evenHBand="0" w:firstRowFirstColumn="0" w:firstRowLastColumn="0" w:lastRowFirstColumn="0" w:lastRowLastColumn="0"/>
                </w:pPr>
                <w:r>
                  <w:t>Clouddaten</w:t>
                </w:r>
              </w:p>
            </w:tc>
            <w:tc>
              <w:tcPr>
                <w:tcW w:w="3265" w:type="dxa"/>
              </w:tcPr>
              <w:p w14:paraId="763C5115" w14:textId="6D8AD623" w:rsidR="318DD1C1" w:rsidRDefault="245B81B5" w:rsidP="318DD1C1">
                <w:pPr>
                  <w:pStyle w:val="Text"/>
                  <w:cnfStyle w:val="000000000000" w:firstRow="0" w:lastRow="0" w:firstColumn="0" w:lastColumn="0" w:oddVBand="0" w:evenVBand="0" w:oddHBand="0" w:evenHBand="0" w:firstRowFirstColumn="0" w:firstRowLastColumn="0" w:lastRowFirstColumn="0" w:lastRowLastColumn="0"/>
                </w:pPr>
                <w:r>
                  <w:t xml:space="preserve">Ein Interner Testperson konnte </w:t>
                </w:r>
                <w:r w:rsidR="33876825">
                  <w:t>bestätigen</w:t>
                </w:r>
                <w:r>
                  <w:t>, die Sensoren- Daten</w:t>
                </w:r>
                <w:r>
                  <w:t xml:space="preserve"> </w:t>
                </w:r>
                <w:r>
                  <w:t>von der Cloud ansehen</w:t>
                </w:r>
              </w:p>
            </w:tc>
            <w:tc>
              <w:tcPr>
                <w:tcW w:w="368" w:type="dxa"/>
              </w:tcPr>
              <w:p w14:paraId="2E53F958" w14:textId="2A9C1B37" w:rsidR="318DD1C1" w:rsidRDefault="318DD1C1" w:rsidP="318DD1C1">
                <w:pPr>
                  <w:pStyle w:val="Text"/>
                  <w:cnfStyle w:val="000000000000" w:firstRow="0" w:lastRow="0" w:firstColumn="0" w:lastColumn="0" w:oddVBand="0" w:evenVBand="0" w:oddHBand="0" w:evenHBand="0" w:firstRowFirstColumn="0" w:firstRowLastColumn="0" w:lastRowFirstColumn="0" w:lastRowLastColumn="0"/>
                  <w:rPr>
                    <w:highlight w:val="yellow"/>
                  </w:rPr>
                </w:pPr>
              </w:p>
            </w:tc>
          </w:tr>
          <w:tr w:rsidR="318DD1C1" w14:paraId="6BB1A8DD" w14:textId="77777777" w:rsidTr="204A08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7" w:type="dxa"/>
              </w:tcPr>
              <w:p w14:paraId="3AA328C0" w14:textId="73B7D03E" w:rsidR="318DD1C1" w:rsidRDefault="318DD1C1" w:rsidP="318DD1C1">
                <w:pPr>
                  <w:pStyle w:val="Text"/>
                </w:pPr>
                <w:r>
                  <w:t>5</w:t>
                </w:r>
              </w:p>
            </w:tc>
            <w:tc>
              <w:tcPr>
                <w:tcW w:w="2744" w:type="dxa"/>
              </w:tcPr>
              <w:p w14:paraId="75C10D62" w14:textId="088305E7" w:rsidR="318DD1C1" w:rsidRDefault="318DD1C1" w:rsidP="318DD1C1">
                <w:pPr>
                  <w:pStyle w:val="Text"/>
                  <w:cnfStyle w:val="000000100000" w:firstRow="0" w:lastRow="0" w:firstColumn="0" w:lastColumn="0" w:oddVBand="0" w:evenVBand="0" w:oddHBand="1" w:evenHBand="0" w:firstRowFirstColumn="0" w:firstRowLastColumn="0" w:lastRowFirstColumn="0" w:lastRowLastColumn="0"/>
                </w:pPr>
                <w:r>
                  <w:t>Sensor hinzufügen</w:t>
                </w:r>
              </w:p>
            </w:tc>
            <w:tc>
              <w:tcPr>
                <w:tcW w:w="3265" w:type="dxa"/>
              </w:tcPr>
              <w:p w14:paraId="4A2E3F95" w14:textId="0613D2D8" w:rsidR="318DD1C1" w:rsidRDefault="7D127519" w:rsidP="318DD1C1">
                <w:pPr>
                  <w:pStyle w:val="Text"/>
                  <w:cnfStyle w:val="000000100000" w:firstRow="0" w:lastRow="0" w:firstColumn="0" w:lastColumn="0" w:oddVBand="0" w:evenVBand="0" w:oddHBand="1" w:evenHBand="0" w:firstRowFirstColumn="0" w:firstRowLastColumn="0" w:lastRowFirstColumn="0" w:lastRowLastColumn="0"/>
                </w:pPr>
                <w:r>
                  <w:t xml:space="preserve">Dieser Test war </w:t>
                </w:r>
                <w:r w:rsidR="5DE2E1BF">
                  <w:t>erfolgreich</w:t>
                </w:r>
              </w:p>
            </w:tc>
            <w:tc>
              <w:tcPr>
                <w:tcW w:w="368" w:type="dxa"/>
              </w:tcPr>
              <w:p w14:paraId="1EA2BBFE" w14:textId="2425BA98" w:rsidR="318DD1C1" w:rsidRDefault="318DD1C1" w:rsidP="318DD1C1">
                <w:pPr>
                  <w:pStyle w:val="Text"/>
                  <w:cnfStyle w:val="000000100000" w:firstRow="0" w:lastRow="0" w:firstColumn="0" w:lastColumn="0" w:oddVBand="0" w:evenVBand="0" w:oddHBand="1" w:evenHBand="0" w:firstRowFirstColumn="0" w:firstRowLastColumn="0" w:lastRowFirstColumn="0" w:lastRowLastColumn="0"/>
                  <w:rPr>
                    <w:highlight w:val="yellow"/>
                  </w:rPr>
                </w:pPr>
              </w:p>
            </w:tc>
          </w:tr>
          <w:tr w:rsidR="318DD1C1" w14:paraId="7CA8B94C" w14:textId="77777777" w:rsidTr="204A08C9">
            <w:trPr>
              <w:trHeight w:val="300"/>
            </w:trPr>
            <w:tc>
              <w:tcPr>
                <w:cnfStyle w:val="001000000000" w:firstRow="0" w:lastRow="0" w:firstColumn="1" w:lastColumn="0" w:oddVBand="0" w:evenVBand="0" w:oddHBand="0" w:evenHBand="0" w:firstRowFirstColumn="0" w:firstRowLastColumn="0" w:lastRowFirstColumn="0" w:lastRowLastColumn="0"/>
                <w:tcW w:w="2447" w:type="dxa"/>
              </w:tcPr>
              <w:p w14:paraId="00C929D3" w14:textId="2589AF13" w:rsidR="318DD1C1" w:rsidRDefault="318DD1C1" w:rsidP="318DD1C1">
                <w:pPr>
                  <w:pStyle w:val="Text"/>
                </w:pPr>
                <w:r>
                  <w:t>6</w:t>
                </w:r>
              </w:p>
            </w:tc>
            <w:tc>
              <w:tcPr>
                <w:tcW w:w="2744" w:type="dxa"/>
              </w:tcPr>
              <w:p w14:paraId="2890FFAD" w14:textId="2AF96026" w:rsidR="318DD1C1" w:rsidRDefault="318DD1C1" w:rsidP="318DD1C1">
                <w:pPr>
                  <w:pStyle w:val="Text"/>
                  <w:cnfStyle w:val="000000000000" w:firstRow="0" w:lastRow="0" w:firstColumn="0" w:lastColumn="0" w:oddVBand="0" w:evenVBand="0" w:oddHBand="0" w:evenHBand="0" w:firstRowFirstColumn="0" w:firstRowLastColumn="0" w:lastRowFirstColumn="0" w:lastRowLastColumn="0"/>
                </w:pPr>
                <w:r>
                  <w:t>Sensor löschen</w:t>
                </w:r>
              </w:p>
            </w:tc>
            <w:tc>
              <w:tcPr>
                <w:tcW w:w="3265" w:type="dxa"/>
              </w:tcPr>
              <w:p w14:paraId="4E318A75" w14:textId="41A8E649" w:rsidR="318DD1C1" w:rsidRDefault="48A515D8" w:rsidP="318DD1C1">
                <w:pPr>
                  <w:pStyle w:val="Text"/>
                  <w:cnfStyle w:val="000000000000" w:firstRow="0" w:lastRow="0" w:firstColumn="0" w:lastColumn="0" w:oddVBand="0" w:evenVBand="0" w:oddHBand="0" w:evenHBand="0" w:firstRowFirstColumn="0" w:firstRowLastColumn="0" w:lastRowFirstColumn="0" w:lastRowLastColumn="0"/>
                </w:pPr>
                <w:r>
                  <w:t xml:space="preserve">Sensor löschen war </w:t>
                </w:r>
                <w:r w:rsidR="7A35AA40">
                  <w:t>erfolgreich</w:t>
                </w:r>
              </w:p>
            </w:tc>
            <w:tc>
              <w:tcPr>
                <w:tcW w:w="368" w:type="dxa"/>
              </w:tcPr>
              <w:p w14:paraId="1C987D43" w14:textId="77777777" w:rsidR="318DD1C1" w:rsidRDefault="318DD1C1" w:rsidP="318DD1C1">
                <w:pPr>
                  <w:pStyle w:val="Text"/>
                  <w:cnfStyle w:val="000000000000" w:firstRow="0" w:lastRow="0" w:firstColumn="0" w:lastColumn="0" w:oddVBand="0" w:evenVBand="0" w:oddHBand="0" w:evenHBand="0" w:firstRowFirstColumn="0" w:firstRowLastColumn="0" w:lastRowFirstColumn="0" w:lastRowLastColumn="0"/>
                  <w:rPr>
                    <w:highlight w:val="yellow"/>
                  </w:rPr>
                </w:pPr>
              </w:p>
            </w:tc>
          </w:tr>
        </w:tbl>
        <w:p w14:paraId="7061D374" w14:textId="0242D5B4" w:rsidR="318DD1C1" w:rsidRDefault="318DD1C1" w:rsidP="318DD1C1">
          <w:pPr>
            <w:pStyle w:val="Text"/>
          </w:pPr>
        </w:p>
        <w:p w14:paraId="5E83FE4F" w14:textId="7CDF7DD9" w:rsidR="00DC3DD8" w:rsidRDefault="00DC3DD8" w:rsidP="00D25B7A">
          <w:pPr>
            <w:pStyle w:val="berschrift1"/>
          </w:pPr>
          <w:bookmarkStart w:id="46" w:name="_Toc144809050"/>
          <w:bookmarkStart w:id="47" w:name="_Toc539074344"/>
          <w:r>
            <w:t>Realisierung</w:t>
          </w:r>
          <w:r w:rsidR="00AA68AC">
            <w:t>sphase</w:t>
          </w:r>
          <w:bookmarkEnd w:id="46"/>
          <w:bookmarkEnd w:id="47"/>
        </w:p>
        <w:p w14:paraId="7ACF1D68" w14:textId="25FF3D44" w:rsidR="00DC3DD8" w:rsidRDefault="00B939A2" w:rsidP="00B939A2">
          <w:pPr>
            <w:pStyle w:val="berschrift2"/>
          </w:pPr>
          <w:bookmarkStart w:id="48" w:name="_Toc144809051"/>
          <w:bookmarkStart w:id="49" w:name="_Toc430985992"/>
          <w:r>
            <w:t>Entwicklung</w:t>
          </w:r>
          <w:r w:rsidR="00EF707E">
            <w:t xml:space="preserve"> / Aufbau der Webseite</w:t>
          </w:r>
          <w:bookmarkEnd w:id="48"/>
          <w:bookmarkEnd w:id="49"/>
        </w:p>
        <w:p w14:paraId="01AF320B" w14:textId="78D64421" w:rsidR="00B939A2" w:rsidRDefault="00B939A2" w:rsidP="00B939A2">
          <w:pPr>
            <w:pStyle w:val="Text"/>
          </w:pPr>
        </w:p>
        <w:p w14:paraId="4F00940F" w14:textId="6F6810FF" w:rsidR="00B939A2" w:rsidRDefault="00B939A2" w:rsidP="00B939A2">
          <w:pPr>
            <w:pStyle w:val="berschrift2"/>
          </w:pPr>
          <w:bookmarkStart w:id="50" w:name="_Toc144809052"/>
          <w:bookmarkStart w:id="51" w:name="_Toc1105363900"/>
          <w:r>
            <w:t>Administration</w:t>
          </w:r>
          <w:bookmarkEnd w:id="50"/>
          <w:bookmarkEnd w:id="51"/>
        </w:p>
        <w:p w14:paraId="0660FF46" w14:textId="72B45450" w:rsidR="00B939A2" w:rsidRDefault="00B939A2" w:rsidP="00B939A2">
          <w:pPr>
            <w:pStyle w:val="Text"/>
          </w:pPr>
        </w:p>
        <w:p w14:paraId="0B137488" w14:textId="1297D43C" w:rsidR="00B939A2" w:rsidRDefault="00B939A2" w:rsidP="00B939A2">
          <w:pPr>
            <w:pStyle w:val="berschrift2"/>
          </w:pPr>
          <w:bookmarkStart w:id="52" w:name="_Toc144809053"/>
          <w:bookmarkStart w:id="53" w:name="_Toc1235132105"/>
          <w:r>
            <w:t>Benutzerverwaltung</w:t>
          </w:r>
          <w:bookmarkEnd w:id="52"/>
          <w:bookmarkEnd w:id="53"/>
        </w:p>
        <w:p w14:paraId="65B5CFA5" w14:textId="289BB7E1" w:rsidR="00B939A2" w:rsidRDefault="00B939A2" w:rsidP="00B939A2">
          <w:pPr>
            <w:pStyle w:val="Text"/>
          </w:pPr>
        </w:p>
        <w:p w14:paraId="78E9F100" w14:textId="65301C70" w:rsidR="00B939A2" w:rsidRDefault="00B939A2" w:rsidP="00B939A2">
          <w:pPr>
            <w:pStyle w:val="berschrift2"/>
          </w:pPr>
          <w:bookmarkStart w:id="54" w:name="_Toc144809054"/>
          <w:bookmarkStart w:id="55" w:name="_Toc3192838"/>
          <w:r>
            <w:t>Testen</w:t>
          </w:r>
          <w:bookmarkEnd w:id="54"/>
          <w:bookmarkEnd w:id="55"/>
        </w:p>
        <w:p w14:paraId="4AC1F3EC" w14:textId="77777777" w:rsidR="00AE1C90" w:rsidRDefault="00AE1C90" w:rsidP="00AE1C90">
          <w:pPr>
            <w:pStyle w:val="Text"/>
          </w:pPr>
          <w:bookmarkStart w:id="56" w:name="_Toc47612792"/>
          <w:r>
            <w:t>Checkliste</w:t>
          </w:r>
          <w:bookmarkEnd w:id="56"/>
        </w:p>
        <w:tbl>
          <w:tblPr>
            <w:tblStyle w:val="Tabelle1"/>
            <w:tblW w:w="0" w:type="auto"/>
            <w:tblLook w:val="04A0" w:firstRow="1" w:lastRow="0" w:firstColumn="1" w:lastColumn="0" w:noHBand="0" w:noVBand="1"/>
          </w:tblPr>
          <w:tblGrid>
            <w:gridCol w:w="704"/>
            <w:gridCol w:w="4179"/>
            <w:gridCol w:w="4179"/>
          </w:tblGrid>
          <w:tr w:rsidR="00AE1C90" w14:paraId="552DBF7A" w14:textId="77777777" w:rsidTr="0096165E">
            <w:trPr>
              <w:cnfStyle w:val="100000000000" w:firstRow="1" w:lastRow="0" w:firstColumn="0" w:lastColumn="0" w:oddVBand="0" w:evenVBand="0" w:oddHBand="0" w:evenHBand="0" w:firstRowFirstColumn="0" w:firstRowLastColumn="0" w:lastRowFirstColumn="0" w:lastRowLastColumn="0"/>
            </w:trPr>
            <w:tc>
              <w:tcPr>
                <w:tcW w:w="704" w:type="dxa"/>
              </w:tcPr>
              <w:p w14:paraId="0DB773DD" w14:textId="77777777" w:rsidR="00AE1C90" w:rsidRDefault="00AE1C90" w:rsidP="0096165E">
                <w:pPr>
                  <w:pStyle w:val="TabellenText"/>
                </w:pPr>
              </w:p>
            </w:tc>
            <w:tc>
              <w:tcPr>
                <w:tcW w:w="4179" w:type="dxa"/>
              </w:tcPr>
              <w:p w14:paraId="51E49191" w14:textId="77777777" w:rsidR="00AE1C90" w:rsidRDefault="00AE1C90" w:rsidP="0096165E">
                <w:pPr>
                  <w:pStyle w:val="TabellenText"/>
                </w:pPr>
              </w:p>
            </w:tc>
            <w:tc>
              <w:tcPr>
                <w:tcW w:w="4179" w:type="dxa"/>
              </w:tcPr>
              <w:p w14:paraId="48B14EED" w14:textId="77777777" w:rsidR="00AE1C90" w:rsidRDefault="00AE1C90" w:rsidP="0096165E">
                <w:pPr>
                  <w:pStyle w:val="TabellenText"/>
                </w:pPr>
              </w:p>
            </w:tc>
          </w:tr>
          <w:tr w:rsidR="00AE1C90" w14:paraId="00CB5477" w14:textId="77777777" w:rsidTr="0096165E">
            <w:tc>
              <w:tcPr>
                <w:tcW w:w="704" w:type="dxa"/>
              </w:tcPr>
              <w:p w14:paraId="57177BF1" w14:textId="77777777" w:rsidR="00AE1C90" w:rsidRDefault="00AE1C90" w:rsidP="0096165E">
                <w:pPr>
                  <w:pStyle w:val="TabellenText"/>
                </w:pPr>
              </w:p>
            </w:tc>
            <w:tc>
              <w:tcPr>
                <w:tcW w:w="4179" w:type="dxa"/>
              </w:tcPr>
              <w:p w14:paraId="3AFAB779" w14:textId="77777777" w:rsidR="00AE1C90" w:rsidRDefault="00AE1C90" w:rsidP="0096165E">
                <w:pPr>
                  <w:pStyle w:val="TabellenText"/>
                </w:pPr>
              </w:p>
            </w:tc>
            <w:tc>
              <w:tcPr>
                <w:tcW w:w="4179" w:type="dxa"/>
              </w:tcPr>
              <w:p w14:paraId="3F5D7E84" w14:textId="77777777" w:rsidR="00AE1C90" w:rsidRDefault="00AE1C90" w:rsidP="0096165E">
                <w:pPr>
                  <w:pStyle w:val="TabellenText"/>
                </w:pPr>
              </w:p>
            </w:tc>
          </w:tr>
          <w:tr w:rsidR="00AE1C90" w14:paraId="57A6E756" w14:textId="77777777" w:rsidTr="0096165E">
            <w:tc>
              <w:tcPr>
                <w:tcW w:w="704" w:type="dxa"/>
              </w:tcPr>
              <w:p w14:paraId="137409C9" w14:textId="77777777" w:rsidR="00AE1C90" w:rsidRDefault="00AE1C90" w:rsidP="0096165E">
                <w:pPr>
                  <w:pStyle w:val="TabellenText"/>
                </w:pPr>
              </w:p>
            </w:tc>
            <w:tc>
              <w:tcPr>
                <w:tcW w:w="4179" w:type="dxa"/>
              </w:tcPr>
              <w:p w14:paraId="65A83278" w14:textId="77777777" w:rsidR="00AE1C90" w:rsidRDefault="00AE1C90" w:rsidP="0096165E">
                <w:pPr>
                  <w:pStyle w:val="TabellenText"/>
                </w:pPr>
              </w:p>
            </w:tc>
            <w:tc>
              <w:tcPr>
                <w:tcW w:w="4179" w:type="dxa"/>
              </w:tcPr>
              <w:p w14:paraId="00A511C2" w14:textId="77777777" w:rsidR="00AE1C90" w:rsidRDefault="00AE1C90" w:rsidP="0096165E">
                <w:pPr>
                  <w:pStyle w:val="TabellenText"/>
                </w:pPr>
              </w:p>
            </w:tc>
          </w:tr>
        </w:tbl>
        <w:p w14:paraId="3905C05C" w14:textId="77777777" w:rsidR="00AE1C90" w:rsidRDefault="00AE1C90" w:rsidP="00065C99">
          <w:pPr>
            <w:pStyle w:val="Zeile1"/>
          </w:pPr>
        </w:p>
        <w:p w14:paraId="173DCDD5" w14:textId="630F1D2A" w:rsidR="00DC3DD8" w:rsidRDefault="00DC3DD8">
          <w:pPr>
            <w:spacing w:after="160"/>
          </w:pPr>
          <w:r>
            <w:br w:type="page"/>
          </w:r>
        </w:p>
        <w:p w14:paraId="55DECFD0" w14:textId="35A30584" w:rsidR="00DC3DD8" w:rsidRPr="00D25B7A" w:rsidRDefault="00DC3DD8" w:rsidP="00D25B7A">
          <w:pPr>
            <w:pStyle w:val="berschrift1"/>
          </w:pPr>
          <w:bookmarkStart w:id="57" w:name="_Toc144809055"/>
          <w:bookmarkStart w:id="58" w:name="_Toc1126210779"/>
          <w:r w:rsidRPr="00D25B7A">
            <w:lastRenderedPageBreak/>
            <w:t>Einführung</w:t>
          </w:r>
          <w:r w:rsidR="00AA68AC" w:rsidRPr="00D25B7A">
            <w:t>sphase</w:t>
          </w:r>
          <w:bookmarkEnd w:id="57"/>
          <w:bookmarkEnd w:id="58"/>
        </w:p>
        <w:p w14:paraId="4A176C20" w14:textId="32847E18" w:rsidR="00AA68AC" w:rsidRDefault="00B939A2" w:rsidP="00B939A2">
          <w:pPr>
            <w:pStyle w:val="berschrift2"/>
          </w:pPr>
          <w:bookmarkStart w:id="59" w:name="_Toc144809056"/>
          <w:bookmarkStart w:id="60" w:name="_Toc460398963"/>
          <w:r>
            <w:t>Präsentation</w:t>
          </w:r>
          <w:bookmarkEnd w:id="59"/>
          <w:bookmarkEnd w:id="60"/>
        </w:p>
        <w:p w14:paraId="1FE62F7E" w14:textId="4896D9F9" w:rsidR="00B939A2" w:rsidRDefault="00B939A2" w:rsidP="00B939A2">
          <w:pPr>
            <w:pStyle w:val="Text"/>
          </w:pPr>
        </w:p>
        <w:p w14:paraId="5E3513E6" w14:textId="54129691" w:rsidR="00B939A2" w:rsidRDefault="00B939A2" w:rsidP="00B939A2">
          <w:pPr>
            <w:pStyle w:val="berschrift2"/>
          </w:pPr>
          <w:bookmarkStart w:id="61" w:name="_Toc144809057"/>
          <w:bookmarkStart w:id="62" w:name="_Toc1275362327"/>
          <w:r>
            <w:t>Schulung</w:t>
          </w:r>
          <w:bookmarkEnd w:id="61"/>
          <w:bookmarkEnd w:id="62"/>
        </w:p>
        <w:p w14:paraId="68270ACC" w14:textId="49BE14DC" w:rsidR="00B939A2" w:rsidRDefault="00B939A2" w:rsidP="00B939A2">
          <w:pPr>
            <w:pStyle w:val="Text"/>
          </w:pPr>
        </w:p>
        <w:p w14:paraId="1C3315D7" w14:textId="75C152F7" w:rsidR="00B939A2" w:rsidRDefault="00B939A2" w:rsidP="00B939A2">
          <w:pPr>
            <w:pStyle w:val="berschrift2"/>
          </w:pPr>
          <w:bookmarkStart w:id="63" w:name="_Toc144809058"/>
          <w:bookmarkStart w:id="64" w:name="_Toc631821083"/>
          <w:r>
            <w:t>Abnahme und Einführung</w:t>
          </w:r>
          <w:bookmarkEnd w:id="63"/>
          <w:bookmarkEnd w:id="64"/>
        </w:p>
        <w:p w14:paraId="1498C11F" w14:textId="77777777" w:rsidR="00B939A2" w:rsidRPr="00B939A2" w:rsidRDefault="00B939A2" w:rsidP="00B939A2">
          <w:pPr>
            <w:pStyle w:val="Text"/>
          </w:pPr>
        </w:p>
        <w:p w14:paraId="48CA52EB" w14:textId="769D0764" w:rsidR="00DC3DD8" w:rsidRDefault="00DC3DD8">
          <w:pPr>
            <w:spacing w:after="160"/>
          </w:pPr>
          <w:r>
            <w:br w:type="page"/>
          </w:r>
        </w:p>
        <w:p w14:paraId="7E24AABA" w14:textId="344F3627" w:rsidR="00AA68AC" w:rsidRDefault="00AA68AC" w:rsidP="00D25B7A">
          <w:pPr>
            <w:pStyle w:val="berschrift1"/>
          </w:pPr>
          <w:bookmarkStart w:id="65" w:name="_Toc144809059"/>
          <w:bookmarkStart w:id="66" w:name="_Toc651048831"/>
          <w:r w:rsidRPr="00D25B7A">
            <w:lastRenderedPageBreak/>
            <w:t>Arbeitsjournal</w:t>
          </w:r>
          <w:r w:rsidR="00D25B7A">
            <w:t xml:space="preserve"> / Pendenzen</w:t>
          </w:r>
          <w:bookmarkEnd w:id="65"/>
          <w:bookmarkEnd w:id="66"/>
        </w:p>
        <w:tbl>
          <w:tblPr>
            <w:tblStyle w:val="Gitternetztabelle1hellAkzent5"/>
            <w:tblW w:w="9209" w:type="dxa"/>
            <w:tblLayout w:type="fixed"/>
            <w:tblLook w:val="04A0" w:firstRow="1" w:lastRow="0" w:firstColumn="1" w:lastColumn="0" w:noHBand="0" w:noVBand="1"/>
          </w:tblPr>
          <w:tblGrid>
            <w:gridCol w:w="590"/>
            <w:gridCol w:w="730"/>
            <w:gridCol w:w="853"/>
            <w:gridCol w:w="2028"/>
            <w:gridCol w:w="2938"/>
            <w:gridCol w:w="2070"/>
          </w:tblGrid>
          <w:tr w:rsidR="00AA68AC" w:rsidRPr="00386387" w14:paraId="35487AF5" w14:textId="77777777" w:rsidTr="13E80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3EC49382" w14:textId="252FBAED" w:rsidR="00AA68AC" w:rsidRPr="00386387" w:rsidRDefault="00651BDD" w:rsidP="0096165E">
                <w:pPr>
                  <w:spacing w:line="280" w:lineRule="atLeast"/>
                  <w:rPr>
                    <w:rFonts w:ascii="Source Sans Pro" w:eastAsia="Source Sans Pro" w:hAnsi="Source Sans Pro" w:cs="Times New Roman"/>
                    <w:sz w:val="20"/>
                    <w:szCs w:val="20"/>
                  </w:rPr>
                </w:pPr>
                <w:r>
                  <w:rPr>
                    <w:rFonts w:ascii="Source Sans Pro" w:eastAsia="Source Sans Pro" w:hAnsi="Source Sans Pro" w:cs="Times New Roman"/>
                    <w:sz w:val="20"/>
                    <w:szCs w:val="20"/>
                  </w:rPr>
                  <w:t>KW</w:t>
                </w:r>
              </w:p>
            </w:tc>
            <w:tc>
              <w:tcPr>
                <w:tcW w:w="730" w:type="dxa"/>
              </w:tcPr>
              <w:p w14:paraId="165BC582" w14:textId="77777777" w:rsidR="00AA68AC" w:rsidRPr="00386387" w:rsidRDefault="00AA68AC" w:rsidP="0096165E">
                <w:pPr>
                  <w:spacing w:line="280" w:lineRule="atLeast"/>
                  <w:cnfStyle w:val="100000000000" w:firstRow="1"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00386387">
                  <w:rPr>
                    <w:rFonts w:ascii="Source Sans Pro" w:eastAsia="Source Sans Pro" w:hAnsi="Source Sans Pro" w:cs="Times New Roman"/>
                    <w:sz w:val="20"/>
                    <w:szCs w:val="20"/>
                  </w:rPr>
                  <w:t>Zeit</w:t>
                </w:r>
              </w:p>
            </w:tc>
            <w:tc>
              <w:tcPr>
                <w:tcW w:w="853" w:type="dxa"/>
              </w:tcPr>
              <w:p w14:paraId="59B4D98D" w14:textId="77777777" w:rsidR="00AA68AC" w:rsidRPr="00386387" w:rsidRDefault="00AA68AC" w:rsidP="0096165E">
                <w:pPr>
                  <w:spacing w:line="280" w:lineRule="atLeast"/>
                  <w:cnfStyle w:val="100000000000" w:firstRow="1"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00386387">
                  <w:rPr>
                    <w:rFonts w:ascii="Source Sans Pro" w:eastAsia="Source Sans Pro" w:hAnsi="Source Sans Pro" w:cs="Times New Roman"/>
                    <w:sz w:val="20"/>
                    <w:szCs w:val="20"/>
                  </w:rPr>
                  <w:t>Kürzel</w:t>
                </w:r>
              </w:p>
            </w:tc>
            <w:tc>
              <w:tcPr>
                <w:tcW w:w="2028" w:type="dxa"/>
              </w:tcPr>
              <w:p w14:paraId="0A0AE173" w14:textId="68EFCF7D" w:rsidR="00AA68AC" w:rsidRPr="00386387" w:rsidRDefault="00AA68AC" w:rsidP="0096165E">
                <w:pPr>
                  <w:spacing w:line="280" w:lineRule="atLeast"/>
                  <w:cnfStyle w:val="100000000000" w:firstRow="1"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00386387">
                  <w:rPr>
                    <w:rFonts w:ascii="Source Sans Pro" w:eastAsia="Source Sans Pro" w:hAnsi="Source Sans Pro" w:cs="Times New Roman"/>
                    <w:sz w:val="20"/>
                    <w:szCs w:val="20"/>
                  </w:rPr>
                  <w:t>Zielsetzung</w:t>
                </w:r>
                <w:r>
                  <w:rPr>
                    <w:rFonts w:ascii="Source Sans Pro" w:eastAsia="Source Sans Pro" w:hAnsi="Source Sans Pro" w:cs="Times New Roman"/>
                    <w:sz w:val="20"/>
                    <w:szCs w:val="20"/>
                  </w:rPr>
                  <w:t xml:space="preserve"> / Tätigkeit</w:t>
                </w:r>
              </w:p>
            </w:tc>
            <w:tc>
              <w:tcPr>
                <w:tcW w:w="2938" w:type="dxa"/>
              </w:tcPr>
              <w:p w14:paraId="5E77A97B" w14:textId="77777777" w:rsidR="00AA68AC" w:rsidRPr="00386387" w:rsidRDefault="00AA68AC" w:rsidP="0096165E">
                <w:pPr>
                  <w:spacing w:line="280" w:lineRule="atLeast"/>
                  <w:cnfStyle w:val="100000000000" w:firstRow="1"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00386387">
                  <w:rPr>
                    <w:rFonts w:ascii="Source Sans Pro" w:eastAsia="Source Sans Pro" w:hAnsi="Source Sans Pro" w:cs="Times New Roman"/>
                    <w:sz w:val="20"/>
                    <w:szCs w:val="20"/>
                  </w:rPr>
                  <w:t>Erfüllungsgrad</w:t>
                </w:r>
                <w:r w:rsidRPr="00386387">
                  <w:rPr>
                    <w:rFonts w:ascii="Source Sans Pro" w:eastAsia="Source Sans Pro" w:hAnsi="Source Sans Pro" w:cs="Times New Roman"/>
                    <w:sz w:val="20"/>
                    <w:szCs w:val="20"/>
                  </w:rPr>
                  <w:br/>
                  <w:t>Positives / Negatives</w:t>
                </w:r>
              </w:p>
            </w:tc>
            <w:tc>
              <w:tcPr>
                <w:tcW w:w="2070" w:type="dxa"/>
              </w:tcPr>
              <w:p w14:paraId="2FADB012" w14:textId="4BCB3BC7" w:rsidR="00AA68AC" w:rsidRPr="00386387" w:rsidRDefault="00AA68AC" w:rsidP="0096165E">
                <w:pPr>
                  <w:spacing w:line="280" w:lineRule="atLeast"/>
                  <w:cnfStyle w:val="100000000000" w:firstRow="1" w:lastRow="0" w:firstColumn="0" w:lastColumn="0" w:oddVBand="0" w:evenVBand="0" w:oddHBand="0" w:evenHBand="0" w:firstRowFirstColumn="0" w:firstRowLastColumn="0" w:lastRowFirstColumn="0" w:lastRowLastColumn="0"/>
                </w:pPr>
                <w:r w:rsidRPr="00386387">
                  <w:rPr>
                    <w:rFonts w:ascii="Source Sans Pro" w:eastAsia="Source Sans Pro" w:hAnsi="Source Sans Pro" w:cs="Times New Roman"/>
                    <w:sz w:val="20"/>
                    <w:szCs w:val="20"/>
                  </w:rPr>
                  <w:t>Reflexion/Fazit</w:t>
                </w:r>
              </w:p>
            </w:tc>
          </w:tr>
          <w:tr w:rsidR="00AA68AC" w:rsidRPr="00386387" w14:paraId="3E9A7AD3" w14:textId="77777777" w:rsidTr="13E80934">
            <w:tc>
              <w:tcPr>
                <w:cnfStyle w:val="001000000000" w:firstRow="0" w:lastRow="0" w:firstColumn="1" w:lastColumn="0" w:oddVBand="0" w:evenVBand="0" w:oddHBand="0" w:evenHBand="0" w:firstRowFirstColumn="0" w:firstRowLastColumn="0" w:lastRowFirstColumn="0" w:lastRowLastColumn="0"/>
                <w:tcW w:w="590" w:type="dxa"/>
              </w:tcPr>
              <w:p w14:paraId="38A1C95E" w14:textId="5292B188" w:rsidR="00AA68AC" w:rsidRPr="00386387" w:rsidRDefault="2D52A1BB" w:rsidP="0096165E">
                <w:pPr>
                  <w:spacing w:line="280" w:lineRule="atLeast"/>
                  <w:rPr>
                    <w:rFonts w:ascii="Source Sans Pro" w:eastAsia="Source Sans Pro" w:hAnsi="Source Sans Pro" w:cs="Times New Roman"/>
                    <w:sz w:val="20"/>
                    <w:szCs w:val="20"/>
                  </w:rPr>
                </w:pPr>
                <w:r w:rsidRPr="1EFABED9">
                  <w:rPr>
                    <w:rFonts w:ascii="Source Sans Pro" w:eastAsia="Source Sans Pro" w:hAnsi="Source Sans Pro" w:cs="Times New Roman"/>
                    <w:sz w:val="20"/>
                    <w:szCs w:val="20"/>
                  </w:rPr>
                  <w:t>38</w:t>
                </w:r>
              </w:p>
            </w:tc>
            <w:tc>
              <w:tcPr>
                <w:tcW w:w="730" w:type="dxa"/>
              </w:tcPr>
              <w:p w14:paraId="31B6F61D" w14:textId="40CF3676" w:rsidR="00AA68AC" w:rsidRPr="00386387" w:rsidRDefault="45116212" w:rsidP="0096165E">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410CD013">
                  <w:rPr>
                    <w:rFonts w:ascii="Source Sans Pro" w:eastAsia="Source Sans Pro" w:hAnsi="Source Sans Pro" w:cs="Times New Roman"/>
                    <w:sz w:val="20"/>
                    <w:szCs w:val="20"/>
                  </w:rPr>
                  <w:t>12</w:t>
                </w:r>
                <w:r w:rsidRPr="355957EB">
                  <w:rPr>
                    <w:rFonts w:ascii="Source Sans Pro" w:eastAsia="Source Sans Pro" w:hAnsi="Source Sans Pro" w:cs="Times New Roman"/>
                    <w:sz w:val="20"/>
                    <w:szCs w:val="20"/>
                  </w:rPr>
                  <w:t>:15</w:t>
                </w:r>
              </w:p>
            </w:tc>
            <w:tc>
              <w:tcPr>
                <w:tcW w:w="853" w:type="dxa"/>
              </w:tcPr>
              <w:p w14:paraId="530C7DA4" w14:textId="16ADB11F" w:rsidR="00AA68AC" w:rsidRPr="00386387" w:rsidRDefault="2D52A1BB" w:rsidP="0096165E">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358811AD">
                  <w:rPr>
                    <w:rFonts w:ascii="Source Sans Pro" w:eastAsia="Source Sans Pro" w:hAnsi="Source Sans Pro" w:cs="Times New Roman"/>
                    <w:sz w:val="20"/>
                    <w:szCs w:val="20"/>
                  </w:rPr>
                  <w:t>LS</w:t>
                </w:r>
              </w:p>
            </w:tc>
            <w:tc>
              <w:tcPr>
                <w:tcW w:w="2028" w:type="dxa"/>
              </w:tcPr>
              <w:p w14:paraId="019C52BD" w14:textId="568E2AF1" w:rsidR="00AA68AC" w:rsidRPr="00386387" w:rsidRDefault="522263C5" w:rsidP="07608CD3">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2D51DD6E">
                  <w:rPr>
                    <w:rFonts w:ascii="Source Sans Pro" w:eastAsia="Source Sans Pro" w:hAnsi="Source Sans Pro" w:cs="Times New Roman"/>
                    <w:sz w:val="20"/>
                    <w:szCs w:val="20"/>
                  </w:rPr>
                  <w:t xml:space="preserve">Das Ziel </w:t>
                </w:r>
                <w:r w:rsidR="138E5441" w:rsidRPr="2D51DD6E">
                  <w:rPr>
                    <w:rFonts w:ascii="Source Sans Pro" w:eastAsia="Source Sans Pro" w:hAnsi="Source Sans Pro" w:cs="Times New Roman"/>
                    <w:sz w:val="20"/>
                    <w:szCs w:val="20"/>
                  </w:rPr>
                  <w:t xml:space="preserve">ist es, </w:t>
                </w:r>
                <w:r w:rsidRPr="2D51DD6E">
                  <w:rPr>
                    <w:rFonts w:ascii="Source Sans Pro" w:eastAsia="Source Sans Pro" w:hAnsi="Source Sans Pro" w:cs="Times New Roman"/>
                    <w:sz w:val="20"/>
                    <w:szCs w:val="20"/>
                  </w:rPr>
                  <w:t>ein Web</w:t>
                </w:r>
                <w:r w:rsidR="56BD7F8D" w:rsidRPr="2D51DD6E">
                  <w:rPr>
                    <w:rFonts w:ascii="Source Sans Pro" w:eastAsia="Source Sans Pro" w:hAnsi="Source Sans Pro" w:cs="Times New Roman"/>
                    <w:sz w:val="20"/>
                    <w:szCs w:val="20"/>
                  </w:rPr>
                  <w:t xml:space="preserve">design </w:t>
                </w:r>
                <w:r w:rsidR="138E5441" w:rsidRPr="2D51DD6E">
                  <w:rPr>
                    <w:rFonts w:ascii="Source Sans Pro" w:eastAsia="Source Sans Pro" w:hAnsi="Source Sans Pro" w:cs="Times New Roman"/>
                    <w:sz w:val="20"/>
                    <w:szCs w:val="20"/>
                  </w:rPr>
                  <w:t xml:space="preserve">und </w:t>
                </w:r>
                <w:r w:rsidR="13680870" w:rsidRPr="3EA4FD7C">
                  <w:rPr>
                    <w:rFonts w:ascii="Source Sans Pro" w:eastAsia="Source Sans Pro" w:hAnsi="Source Sans Pro" w:cs="Times New Roman"/>
                    <w:sz w:val="20"/>
                    <w:szCs w:val="20"/>
                  </w:rPr>
                  <w:t>eine</w:t>
                </w:r>
                <w:r w:rsidR="6AA76ECD" w:rsidRPr="3EA4FD7C">
                  <w:rPr>
                    <w:rFonts w:ascii="Source Sans Pro" w:eastAsia="Source Sans Pro" w:hAnsi="Source Sans Pro" w:cs="Times New Roman"/>
                    <w:sz w:val="20"/>
                    <w:szCs w:val="20"/>
                  </w:rPr>
                  <w:t>r</w:t>
                </w:r>
                <w:r w:rsidR="138E5441" w:rsidRPr="2D51DD6E">
                  <w:rPr>
                    <w:rFonts w:ascii="Source Sans Pro" w:eastAsia="Source Sans Pro" w:hAnsi="Source Sans Pro" w:cs="Times New Roman"/>
                    <w:sz w:val="20"/>
                    <w:szCs w:val="20"/>
                  </w:rPr>
                  <w:t xml:space="preserve"> Webseite </w:t>
                </w:r>
                <w:r w:rsidR="56BD7F8D" w:rsidRPr="2D51DD6E">
                  <w:rPr>
                    <w:rFonts w:ascii="Source Sans Pro" w:eastAsia="Source Sans Pro" w:hAnsi="Source Sans Pro" w:cs="Times New Roman"/>
                    <w:sz w:val="20"/>
                    <w:szCs w:val="20"/>
                  </w:rPr>
                  <w:t>zu erstellen</w:t>
                </w:r>
                <w:r w:rsidR="138E5441" w:rsidRPr="2D51DD6E">
                  <w:rPr>
                    <w:rFonts w:ascii="Source Sans Pro" w:eastAsia="Source Sans Pro" w:hAnsi="Source Sans Pro" w:cs="Times New Roman"/>
                    <w:sz w:val="20"/>
                    <w:szCs w:val="20"/>
                  </w:rPr>
                  <w:t>.</w:t>
                </w:r>
              </w:p>
              <w:p w14:paraId="213CE4E1" w14:textId="165D732E" w:rsidR="00AA68AC" w:rsidRPr="00386387" w:rsidRDefault="06EB68B5" w:rsidP="0096165E">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67C8E22E">
                  <w:rPr>
                    <w:rFonts w:ascii="Source Sans Pro" w:eastAsia="Source Sans Pro" w:hAnsi="Source Sans Pro" w:cs="Times New Roman"/>
                    <w:sz w:val="20"/>
                    <w:szCs w:val="20"/>
                  </w:rPr>
                  <w:t xml:space="preserve">Mein </w:t>
                </w:r>
                <w:r w:rsidR="6AB1C34F" w:rsidRPr="71A33062">
                  <w:rPr>
                    <w:rFonts w:ascii="Source Sans Pro" w:eastAsia="Source Sans Pro" w:hAnsi="Source Sans Pro" w:cs="Times New Roman"/>
                    <w:sz w:val="20"/>
                    <w:szCs w:val="20"/>
                  </w:rPr>
                  <w:t>T</w:t>
                </w:r>
                <w:r w:rsidR="64BD23DC" w:rsidRPr="71A33062">
                  <w:rPr>
                    <w:rFonts w:ascii="Source Sans Pro" w:eastAsia="Source Sans Pro" w:hAnsi="Source Sans Pro" w:cs="Times New Roman"/>
                    <w:sz w:val="20"/>
                    <w:szCs w:val="20"/>
                  </w:rPr>
                  <w:t>agesziel</w:t>
                </w:r>
                <w:r w:rsidRPr="67C8E22E">
                  <w:rPr>
                    <w:rFonts w:ascii="Source Sans Pro" w:eastAsia="Source Sans Pro" w:hAnsi="Source Sans Pro" w:cs="Times New Roman"/>
                    <w:sz w:val="20"/>
                    <w:szCs w:val="20"/>
                  </w:rPr>
                  <w:t xml:space="preserve"> ist es eine Webseite</w:t>
                </w:r>
                <w:r w:rsidR="40646803" w:rsidRPr="67C8E22E">
                  <w:rPr>
                    <w:rFonts w:ascii="Source Sans Pro" w:eastAsia="Source Sans Pro" w:hAnsi="Source Sans Pro" w:cs="Times New Roman"/>
                    <w:sz w:val="20"/>
                    <w:szCs w:val="20"/>
                  </w:rPr>
                  <w:t xml:space="preserve"> </w:t>
                </w:r>
                <w:r w:rsidR="40646803" w:rsidRPr="5EC91137">
                  <w:rPr>
                    <w:rFonts w:ascii="Source Sans Pro" w:eastAsia="Source Sans Pro" w:hAnsi="Source Sans Pro" w:cs="Times New Roman"/>
                    <w:sz w:val="20"/>
                    <w:szCs w:val="20"/>
                  </w:rPr>
                  <w:t xml:space="preserve">mit </w:t>
                </w:r>
                <w:proofErr w:type="spellStart"/>
                <w:r w:rsidR="40646803" w:rsidRPr="7E153927">
                  <w:rPr>
                    <w:rFonts w:ascii="Source Sans Pro" w:eastAsia="Source Sans Pro" w:hAnsi="Source Sans Pro" w:cs="Times New Roman"/>
                    <w:sz w:val="20"/>
                    <w:szCs w:val="20"/>
                  </w:rPr>
                  <w:t>next</w:t>
                </w:r>
                <w:proofErr w:type="spellEnd"/>
                <w:r w:rsidR="40646803" w:rsidRPr="7E153927">
                  <w:rPr>
                    <w:rFonts w:ascii="Source Sans Pro" w:eastAsia="Source Sans Pro" w:hAnsi="Source Sans Pro" w:cs="Times New Roman"/>
                    <w:sz w:val="20"/>
                    <w:szCs w:val="20"/>
                  </w:rPr>
                  <w:t xml:space="preserve"> und </w:t>
                </w:r>
                <w:proofErr w:type="spellStart"/>
                <w:r w:rsidR="40646803" w:rsidRPr="224414D4">
                  <w:rPr>
                    <w:rFonts w:ascii="Source Sans Pro" w:eastAsia="Source Sans Pro" w:hAnsi="Source Sans Pro" w:cs="Times New Roman"/>
                    <w:sz w:val="20"/>
                    <w:szCs w:val="20"/>
                  </w:rPr>
                  <w:t>react</w:t>
                </w:r>
                <w:proofErr w:type="spellEnd"/>
                <w:r w:rsidR="40646803" w:rsidRPr="7E153927">
                  <w:rPr>
                    <w:rFonts w:ascii="Source Sans Pro" w:eastAsia="Source Sans Pro" w:hAnsi="Source Sans Pro" w:cs="Times New Roman"/>
                    <w:sz w:val="20"/>
                    <w:szCs w:val="20"/>
                  </w:rPr>
                  <w:t xml:space="preserve"> </w:t>
                </w:r>
                <w:r w:rsidR="3A58A37D" w:rsidRPr="05705019">
                  <w:rPr>
                    <w:rFonts w:ascii="Source Sans Pro" w:eastAsia="Source Sans Pro" w:hAnsi="Source Sans Pro" w:cs="Times New Roman"/>
                    <w:sz w:val="20"/>
                    <w:szCs w:val="20"/>
                  </w:rPr>
                  <w:t xml:space="preserve">zu </w:t>
                </w:r>
                <w:r w:rsidR="62215DB0" w:rsidRPr="7AB76DF6">
                  <w:rPr>
                    <w:rFonts w:ascii="Source Sans Pro" w:eastAsia="Source Sans Pro" w:hAnsi="Source Sans Pro" w:cs="Times New Roman"/>
                    <w:sz w:val="20"/>
                    <w:szCs w:val="20"/>
                  </w:rPr>
                  <w:t>kr</w:t>
                </w:r>
                <w:r w:rsidR="5D4FF1F7" w:rsidRPr="7AB76DF6">
                  <w:rPr>
                    <w:rFonts w:ascii="Source Sans Pro" w:eastAsia="Source Sans Pro" w:hAnsi="Source Sans Pro" w:cs="Times New Roman"/>
                    <w:sz w:val="20"/>
                    <w:szCs w:val="20"/>
                  </w:rPr>
                  <w:t>eieren</w:t>
                </w:r>
                <w:r w:rsidR="3A58A37D" w:rsidRPr="03189D25">
                  <w:rPr>
                    <w:rFonts w:ascii="Source Sans Pro" w:eastAsia="Source Sans Pro" w:hAnsi="Source Sans Pro" w:cs="Times New Roman"/>
                    <w:sz w:val="20"/>
                    <w:szCs w:val="20"/>
                  </w:rPr>
                  <w:t>.</w:t>
                </w:r>
                <w:r w:rsidR="4C0E095D" w:rsidRPr="354BE652">
                  <w:rPr>
                    <w:rFonts w:ascii="Source Sans Pro" w:eastAsia="Source Sans Pro" w:hAnsi="Source Sans Pro" w:cs="Times New Roman"/>
                    <w:sz w:val="20"/>
                    <w:szCs w:val="20"/>
                  </w:rPr>
                  <w:t xml:space="preserve"> </w:t>
                </w:r>
              </w:p>
            </w:tc>
            <w:tc>
              <w:tcPr>
                <w:tcW w:w="2938" w:type="dxa"/>
              </w:tcPr>
              <w:p w14:paraId="61D39542" w14:textId="3A4A098A" w:rsidR="00AA68AC" w:rsidRPr="00386387" w:rsidRDefault="49A1CFF1" w:rsidP="78125C6E">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19496444">
                  <w:rPr>
                    <w:rFonts w:ascii="Source Sans Pro" w:eastAsia="Source Sans Pro" w:hAnsi="Source Sans Pro" w:cs="Times New Roman"/>
                    <w:sz w:val="20"/>
                    <w:szCs w:val="20"/>
                  </w:rPr>
                  <w:t>Ich</w:t>
                </w:r>
                <w:r w:rsidRPr="4467898E">
                  <w:rPr>
                    <w:rFonts w:ascii="Source Sans Pro" w:eastAsia="Source Sans Pro" w:hAnsi="Source Sans Pro" w:cs="Times New Roman"/>
                    <w:sz w:val="20"/>
                    <w:szCs w:val="20"/>
                  </w:rPr>
                  <w:t xml:space="preserve"> </w:t>
                </w:r>
                <w:r w:rsidR="330A805F" w:rsidRPr="4467898E">
                  <w:rPr>
                    <w:rFonts w:ascii="Source Sans Pro" w:eastAsia="Source Sans Pro" w:hAnsi="Source Sans Pro" w:cs="Times New Roman"/>
                    <w:sz w:val="20"/>
                    <w:szCs w:val="20"/>
                  </w:rPr>
                  <w:t xml:space="preserve">habe mein </w:t>
                </w:r>
                <w:r w:rsidR="330A805F" w:rsidRPr="58A7E21D">
                  <w:rPr>
                    <w:rFonts w:ascii="Source Sans Pro" w:eastAsia="Source Sans Pro" w:hAnsi="Source Sans Pro" w:cs="Times New Roman"/>
                    <w:sz w:val="20"/>
                    <w:szCs w:val="20"/>
                  </w:rPr>
                  <w:t>Ziel erreicht.</w:t>
                </w:r>
                <w:r w:rsidR="330A805F" w:rsidRPr="1AD2FCB4">
                  <w:rPr>
                    <w:rFonts w:ascii="Source Sans Pro" w:eastAsia="Source Sans Pro" w:hAnsi="Source Sans Pro" w:cs="Times New Roman"/>
                    <w:sz w:val="20"/>
                    <w:szCs w:val="20"/>
                  </w:rPr>
                  <w:t xml:space="preserve"> Dabei hatte ich </w:t>
                </w:r>
                <w:r w:rsidR="330A805F" w:rsidRPr="61E35BB7">
                  <w:rPr>
                    <w:rFonts w:ascii="Source Sans Pro" w:eastAsia="Source Sans Pro" w:hAnsi="Source Sans Pro" w:cs="Times New Roman"/>
                    <w:sz w:val="20"/>
                    <w:szCs w:val="20"/>
                  </w:rPr>
                  <w:t xml:space="preserve">Probleme </w:t>
                </w:r>
                <w:r w:rsidR="330A805F" w:rsidRPr="2651EF76">
                  <w:rPr>
                    <w:rFonts w:ascii="Source Sans Pro" w:eastAsia="Source Sans Pro" w:hAnsi="Source Sans Pro" w:cs="Times New Roman"/>
                    <w:sz w:val="20"/>
                    <w:szCs w:val="20"/>
                  </w:rPr>
                  <w:t>bei</w:t>
                </w:r>
                <w:r w:rsidR="330A805F" w:rsidRPr="61E35BB7">
                  <w:rPr>
                    <w:rFonts w:ascii="Source Sans Pro" w:eastAsia="Source Sans Pro" w:hAnsi="Source Sans Pro" w:cs="Times New Roman"/>
                    <w:sz w:val="20"/>
                    <w:szCs w:val="20"/>
                  </w:rPr>
                  <w:t xml:space="preserve"> </w:t>
                </w:r>
                <w:r w:rsidR="330A805F" w:rsidRPr="3D318299">
                  <w:rPr>
                    <w:rFonts w:ascii="Source Sans Pro" w:eastAsia="Source Sans Pro" w:hAnsi="Source Sans Pro" w:cs="Times New Roman"/>
                    <w:sz w:val="20"/>
                    <w:szCs w:val="20"/>
                  </w:rPr>
                  <w:t xml:space="preserve">der </w:t>
                </w:r>
                <w:r w:rsidR="330A805F" w:rsidRPr="62A26673">
                  <w:rPr>
                    <w:rFonts w:ascii="Source Sans Pro" w:eastAsia="Source Sans Pro" w:hAnsi="Source Sans Pro" w:cs="Times New Roman"/>
                    <w:sz w:val="20"/>
                    <w:szCs w:val="20"/>
                  </w:rPr>
                  <w:t>Internetverbindung</w:t>
                </w:r>
                <w:r w:rsidR="330A805F" w:rsidRPr="2651EF76">
                  <w:rPr>
                    <w:rFonts w:ascii="Source Sans Pro" w:eastAsia="Source Sans Pro" w:hAnsi="Source Sans Pro" w:cs="Times New Roman"/>
                    <w:sz w:val="20"/>
                    <w:szCs w:val="20"/>
                  </w:rPr>
                  <w:t xml:space="preserve"> </w:t>
                </w:r>
                <w:r w:rsidR="330A805F" w:rsidRPr="37622F27">
                  <w:rPr>
                    <w:rFonts w:ascii="Source Sans Pro" w:eastAsia="Source Sans Pro" w:hAnsi="Source Sans Pro" w:cs="Times New Roman"/>
                    <w:sz w:val="20"/>
                    <w:szCs w:val="20"/>
                  </w:rPr>
                  <w:t>mi</w:t>
                </w:r>
                <w:r w:rsidR="0EA7FE66" w:rsidRPr="37622F27">
                  <w:rPr>
                    <w:rFonts w:ascii="Source Sans Pro" w:eastAsia="Source Sans Pro" w:hAnsi="Source Sans Pro" w:cs="Times New Roman"/>
                    <w:sz w:val="20"/>
                    <w:szCs w:val="20"/>
                  </w:rPr>
                  <w:t xml:space="preserve">t den </w:t>
                </w:r>
                <w:r w:rsidR="1B5BE741" w:rsidRPr="3FCB6058">
                  <w:rPr>
                    <w:rFonts w:ascii="Source Sans Pro" w:eastAsia="Source Sans Pro" w:hAnsi="Source Sans Pro" w:cs="Times New Roman"/>
                    <w:sz w:val="20"/>
                    <w:szCs w:val="20"/>
                  </w:rPr>
                  <w:t>TS</w:t>
                </w:r>
                <w:r w:rsidR="0EA7FE66" w:rsidRPr="3FCB6058">
                  <w:rPr>
                    <w:rFonts w:ascii="Source Sans Pro" w:eastAsia="Source Sans Pro" w:hAnsi="Source Sans Pro" w:cs="Times New Roman"/>
                    <w:sz w:val="20"/>
                    <w:szCs w:val="20"/>
                  </w:rPr>
                  <w:t>.</w:t>
                </w:r>
                <w:r w:rsidR="0EA7FE66" w:rsidRPr="006A1FF8">
                  <w:rPr>
                    <w:rFonts w:ascii="Source Sans Pro" w:eastAsia="Source Sans Pro" w:hAnsi="Source Sans Pro" w:cs="Times New Roman"/>
                    <w:sz w:val="20"/>
                    <w:szCs w:val="20"/>
                  </w:rPr>
                  <w:t xml:space="preserve"> </w:t>
                </w:r>
                <w:r w:rsidR="0EA7FE66" w:rsidRPr="167ACE4E">
                  <w:rPr>
                    <w:rFonts w:ascii="Source Sans Pro" w:eastAsia="Source Sans Pro" w:hAnsi="Source Sans Pro" w:cs="Times New Roman"/>
                    <w:sz w:val="20"/>
                    <w:szCs w:val="20"/>
                  </w:rPr>
                  <w:t xml:space="preserve">Dies habe ich anschliessend mit dem </w:t>
                </w:r>
                <w:r w:rsidR="0EA7FE66" w:rsidRPr="225C72E8">
                  <w:rPr>
                    <w:rFonts w:ascii="Source Sans Pro" w:eastAsia="Source Sans Pro" w:hAnsi="Source Sans Pro" w:cs="Times New Roman"/>
                    <w:sz w:val="20"/>
                    <w:szCs w:val="20"/>
                  </w:rPr>
                  <w:t>Hotspot-</w:t>
                </w:r>
                <w:r w:rsidR="0EA7FE66" w:rsidRPr="78125C6E">
                  <w:rPr>
                    <w:rFonts w:ascii="Source Sans Pro" w:eastAsia="Source Sans Pro" w:hAnsi="Source Sans Pro" w:cs="Times New Roman"/>
                    <w:sz w:val="20"/>
                    <w:szCs w:val="20"/>
                  </w:rPr>
                  <w:t>verbindung gelöst.</w:t>
                </w:r>
                <w:r w:rsidR="742F6753" w:rsidRPr="0BEA41AA">
                  <w:rPr>
                    <w:rFonts w:ascii="Source Sans Pro" w:eastAsia="Source Sans Pro" w:hAnsi="Source Sans Pro" w:cs="Times New Roman"/>
                    <w:sz w:val="20"/>
                    <w:szCs w:val="20"/>
                  </w:rPr>
                  <w:t xml:space="preserve"> </w:t>
                </w:r>
                <w:r w:rsidR="742F6753" w:rsidRPr="38BA3789">
                  <w:rPr>
                    <w:rFonts w:ascii="Source Sans Pro" w:eastAsia="Source Sans Pro" w:hAnsi="Source Sans Pro" w:cs="Times New Roman"/>
                    <w:sz w:val="20"/>
                    <w:szCs w:val="20"/>
                  </w:rPr>
                  <w:t xml:space="preserve"> </w:t>
                </w:r>
                <w:r w:rsidR="742F6753" w:rsidRPr="0ABF9B71">
                  <w:rPr>
                    <w:rFonts w:ascii="Source Sans Pro" w:eastAsia="Source Sans Pro" w:hAnsi="Source Sans Pro" w:cs="Times New Roman"/>
                    <w:sz w:val="20"/>
                    <w:szCs w:val="20"/>
                  </w:rPr>
                  <w:t xml:space="preserve">Was mir auch </w:t>
                </w:r>
                <w:r w:rsidR="21135E19" w:rsidRPr="3E1E86F6">
                  <w:rPr>
                    <w:rFonts w:ascii="Source Sans Pro" w:eastAsia="Source Sans Pro" w:hAnsi="Source Sans Pro" w:cs="Times New Roman"/>
                    <w:sz w:val="20"/>
                    <w:szCs w:val="20"/>
                  </w:rPr>
                  <w:t>Schwierigkeiten</w:t>
                </w:r>
                <w:r w:rsidR="742F6753" w:rsidRPr="0ABF9B71">
                  <w:rPr>
                    <w:rFonts w:ascii="Source Sans Pro" w:eastAsia="Source Sans Pro" w:hAnsi="Source Sans Pro" w:cs="Times New Roman"/>
                    <w:sz w:val="20"/>
                    <w:szCs w:val="20"/>
                  </w:rPr>
                  <w:t xml:space="preserve"> verursacht </w:t>
                </w:r>
                <w:r w:rsidR="011991AD" w:rsidRPr="14548E0F">
                  <w:rPr>
                    <w:rFonts w:ascii="Source Sans Pro" w:eastAsia="Source Sans Pro" w:hAnsi="Source Sans Pro" w:cs="Times New Roman"/>
                    <w:sz w:val="20"/>
                    <w:szCs w:val="20"/>
                  </w:rPr>
                  <w:t>hatte</w:t>
                </w:r>
                <w:r w:rsidR="583DDEA2" w:rsidRPr="14548E0F">
                  <w:rPr>
                    <w:rFonts w:ascii="Source Sans Pro" w:eastAsia="Source Sans Pro" w:hAnsi="Source Sans Pro" w:cs="Times New Roman"/>
                    <w:sz w:val="20"/>
                    <w:szCs w:val="20"/>
                  </w:rPr>
                  <w:t xml:space="preserve">, </w:t>
                </w:r>
                <w:r w:rsidR="6E20BDC7" w:rsidRPr="2D779A5A">
                  <w:rPr>
                    <w:rFonts w:ascii="Source Sans Pro" w:eastAsia="Source Sans Pro" w:hAnsi="Source Sans Pro" w:cs="Times New Roman"/>
                    <w:sz w:val="20"/>
                    <w:szCs w:val="20"/>
                  </w:rPr>
                  <w:t>war</w:t>
                </w:r>
                <w:r w:rsidR="742F6753" w:rsidRPr="61700585">
                  <w:rPr>
                    <w:rFonts w:ascii="Source Sans Pro" w:eastAsia="Source Sans Pro" w:hAnsi="Source Sans Pro" w:cs="Times New Roman"/>
                    <w:sz w:val="20"/>
                    <w:szCs w:val="20"/>
                  </w:rPr>
                  <w:t xml:space="preserve"> </w:t>
                </w:r>
                <w:r w:rsidR="742F6753" w:rsidRPr="61700585">
                  <w:rPr>
                    <w:rFonts w:ascii="Source Sans Pro" w:eastAsia="Source Sans Pro" w:hAnsi="Source Sans Pro" w:cs="Times New Roman"/>
                    <w:sz w:val="20"/>
                    <w:szCs w:val="20"/>
                  </w:rPr>
                  <w:t>die Datenbankverbindung</w:t>
                </w:r>
                <w:r w:rsidR="7350707B" w:rsidRPr="74DB2053">
                  <w:rPr>
                    <w:rFonts w:ascii="Source Sans Pro" w:eastAsia="Source Sans Pro" w:hAnsi="Source Sans Pro" w:cs="Times New Roman"/>
                    <w:sz w:val="20"/>
                    <w:szCs w:val="20"/>
                  </w:rPr>
                  <w:t xml:space="preserve"> zwischen </w:t>
                </w:r>
                <w:r w:rsidR="7350707B" w:rsidRPr="263C2118">
                  <w:rPr>
                    <w:rFonts w:ascii="Source Sans Pro" w:eastAsia="Source Sans Pro" w:hAnsi="Source Sans Pro" w:cs="Times New Roman"/>
                    <w:sz w:val="20"/>
                    <w:szCs w:val="20"/>
                  </w:rPr>
                  <w:t>T</w:t>
                </w:r>
                <w:r w:rsidR="3EB6BE4C" w:rsidRPr="263C2118">
                  <w:rPr>
                    <w:rFonts w:ascii="Source Sans Pro" w:eastAsia="Source Sans Pro" w:hAnsi="Source Sans Pro" w:cs="Times New Roman"/>
                    <w:sz w:val="20"/>
                    <w:szCs w:val="20"/>
                  </w:rPr>
                  <w:t>S</w:t>
                </w:r>
                <w:r w:rsidR="2EBBFD5B" w:rsidRPr="5A79CB7B">
                  <w:rPr>
                    <w:rFonts w:ascii="Source Sans Pro" w:eastAsia="Source Sans Pro" w:hAnsi="Source Sans Pro" w:cs="Times New Roman"/>
                    <w:sz w:val="20"/>
                    <w:szCs w:val="20"/>
                  </w:rPr>
                  <w:t xml:space="preserve"> </w:t>
                </w:r>
                <w:r w:rsidR="2EBBFD5B" w:rsidRPr="7A0AEA5A">
                  <w:rPr>
                    <w:rFonts w:ascii="Source Sans Pro" w:eastAsia="Source Sans Pro" w:hAnsi="Source Sans Pro" w:cs="Times New Roman"/>
                    <w:sz w:val="20"/>
                    <w:szCs w:val="20"/>
                  </w:rPr>
                  <w:t>und der Webseite</w:t>
                </w:r>
                <w:r w:rsidR="2EBBFD5B" w:rsidRPr="69DE60BA">
                  <w:rPr>
                    <w:rFonts w:ascii="Source Sans Pro" w:eastAsia="Source Sans Pro" w:hAnsi="Source Sans Pro" w:cs="Times New Roman"/>
                    <w:sz w:val="20"/>
                    <w:szCs w:val="20"/>
                  </w:rPr>
                  <w:t xml:space="preserve">. </w:t>
                </w:r>
                <w:r w:rsidR="2EBBFD5B" w:rsidRPr="79916E05">
                  <w:rPr>
                    <w:rFonts w:ascii="Source Sans Pro" w:eastAsia="Source Sans Pro" w:hAnsi="Source Sans Pro" w:cs="Times New Roman"/>
                    <w:sz w:val="20"/>
                    <w:szCs w:val="20"/>
                  </w:rPr>
                  <w:t xml:space="preserve">Das Problem dabei war, dass ich kein </w:t>
                </w:r>
                <w:r w:rsidR="2EBBFD5B" w:rsidRPr="60E1851B">
                  <w:rPr>
                    <w:rFonts w:ascii="Source Sans Pro" w:eastAsia="Source Sans Pro" w:hAnsi="Source Sans Pro" w:cs="Times New Roman"/>
                    <w:sz w:val="20"/>
                    <w:szCs w:val="20"/>
                  </w:rPr>
                  <w:t xml:space="preserve">Recht </w:t>
                </w:r>
                <w:r w:rsidR="5E788145" w:rsidRPr="60E1851B">
                  <w:rPr>
                    <w:rFonts w:ascii="Source Sans Pro" w:eastAsia="Source Sans Pro" w:hAnsi="Source Sans Pro" w:cs="Times New Roman"/>
                    <w:sz w:val="20"/>
                    <w:szCs w:val="20"/>
                  </w:rPr>
                  <w:t xml:space="preserve">zum </w:t>
                </w:r>
                <w:r w:rsidR="5E788145" w:rsidRPr="5A6A88E2">
                  <w:rPr>
                    <w:rFonts w:ascii="Source Sans Pro" w:eastAsia="Source Sans Pro" w:hAnsi="Source Sans Pro" w:cs="Times New Roman"/>
                    <w:sz w:val="20"/>
                    <w:szCs w:val="20"/>
                  </w:rPr>
                  <w:t>Zugriff</w:t>
                </w:r>
                <w:r w:rsidR="5E788145" w:rsidRPr="60E1851B">
                  <w:rPr>
                    <w:rFonts w:ascii="Source Sans Pro" w:eastAsia="Source Sans Pro" w:hAnsi="Source Sans Pro" w:cs="Times New Roman"/>
                    <w:sz w:val="20"/>
                    <w:szCs w:val="20"/>
                  </w:rPr>
                  <w:t xml:space="preserve"> auf die </w:t>
                </w:r>
                <w:r w:rsidR="5E788145" w:rsidRPr="3342AA6F">
                  <w:rPr>
                    <w:rFonts w:ascii="Source Sans Pro" w:eastAsia="Source Sans Pro" w:hAnsi="Source Sans Pro" w:cs="Times New Roman"/>
                    <w:sz w:val="20"/>
                    <w:szCs w:val="20"/>
                  </w:rPr>
                  <w:t>Datenbank hatte, dann</w:t>
                </w:r>
                <w:r w:rsidR="5E788145" w:rsidRPr="75FEA34F">
                  <w:rPr>
                    <w:rFonts w:ascii="Source Sans Pro" w:eastAsia="Source Sans Pro" w:hAnsi="Source Sans Pro" w:cs="Times New Roman"/>
                    <w:sz w:val="20"/>
                    <w:szCs w:val="20"/>
                  </w:rPr>
                  <w:t xml:space="preserve"> habe ich mir </w:t>
                </w:r>
                <w:r w:rsidR="5E788145" w:rsidRPr="41F8A67B">
                  <w:rPr>
                    <w:rFonts w:ascii="Source Sans Pro" w:eastAsia="Source Sans Pro" w:hAnsi="Source Sans Pro" w:cs="Times New Roman"/>
                    <w:sz w:val="20"/>
                    <w:szCs w:val="20"/>
                  </w:rPr>
                  <w:t xml:space="preserve">die </w:t>
                </w:r>
                <w:r w:rsidR="5E788145" w:rsidRPr="5A6A88E2">
                  <w:rPr>
                    <w:rFonts w:ascii="Source Sans Pro" w:eastAsia="Source Sans Pro" w:hAnsi="Source Sans Pro" w:cs="Times New Roman"/>
                    <w:sz w:val="20"/>
                    <w:szCs w:val="20"/>
                  </w:rPr>
                  <w:t>Richtlinien verleiht</w:t>
                </w:r>
                <w:r w:rsidR="400CBD99" w:rsidRPr="7894F43E">
                  <w:rPr>
                    <w:rFonts w:ascii="Source Sans Pro" w:eastAsia="Source Sans Pro" w:hAnsi="Source Sans Pro" w:cs="Times New Roman"/>
                    <w:sz w:val="20"/>
                    <w:szCs w:val="20"/>
                  </w:rPr>
                  <w:t xml:space="preserve"> und konnte dann weiterarbeiten</w:t>
                </w:r>
                <w:r w:rsidR="400CBD99" w:rsidRPr="0D417FC3">
                  <w:rPr>
                    <w:rFonts w:ascii="Source Sans Pro" w:eastAsia="Source Sans Pro" w:hAnsi="Source Sans Pro" w:cs="Times New Roman"/>
                    <w:sz w:val="20"/>
                    <w:szCs w:val="20"/>
                  </w:rPr>
                  <w:t>.</w:t>
                </w:r>
              </w:p>
              <w:p w14:paraId="38255F95" w14:textId="7B568942" w:rsidR="00AA68AC" w:rsidRPr="00386387" w:rsidRDefault="330A805F" w:rsidP="120AD94C">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78125C6E">
                  <w:rPr>
                    <w:rFonts w:ascii="Source Sans Pro" w:eastAsia="Source Sans Pro" w:hAnsi="Source Sans Pro" w:cs="Times New Roman"/>
                    <w:sz w:val="20"/>
                    <w:szCs w:val="20"/>
                  </w:rPr>
                  <w:t xml:space="preserve"> </w:t>
                </w:r>
              </w:p>
            </w:tc>
            <w:tc>
              <w:tcPr>
                <w:tcW w:w="2070" w:type="dxa"/>
              </w:tcPr>
              <w:p w14:paraId="0CD0BAC9" w14:textId="6D651D92" w:rsidR="00AA68AC" w:rsidRPr="00386387" w:rsidRDefault="4F6FABB3" w:rsidP="0096165E">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455BE2FE">
                  <w:rPr>
                    <w:rFonts w:ascii="Source Sans Pro" w:eastAsia="Source Sans Pro" w:hAnsi="Source Sans Pro" w:cs="Times New Roman"/>
                    <w:sz w:val="20"/>
                    <w:szCs w:val="20"/>
                  </w:rPr>
                  <w:t xml:space="preserve">Ich habe </w:t>
                </w:r>
                <w:r w:rsidRPr="39A86AD6">
                  <w:rPr>
                    <w:rFonts w:ascii="Source Sans Pro" w:eastAsia="Source Sans Pro" w:hAnsi="Source Sans Pro" w:cs="Times New Roman"/>
                    <w:sz w:val="20"/>
                    <w:szCs w:val="20"/>
                  </w:rPr>
                  <w:t xml:space="preserve">viel Zeit damit verbracht auf </w:t>
                </w:r>
                <w:r w:rsidRPr="27AB8B6F">
                  <w:rPr>
                    <w:rFonts w:ascii="Source Sans Pro" w:eastAsia="Source Sans Pro" w:hAnsi="Source Sans Pro" w:cs="Times New Roman"/>
                    <w:sz w:val="20"/>
                    <w:szCs w:val="20"/>
                  </w:rPr>
                  <w:t>die Datenbankverbindung zuzugreifen</w:t>
                </w:r>
                <w:r w:rsidRPr="15274EDB">
                  <w:rPr>
                    <w:rFonts w:ascii="Source Sans Pro" w:eastAsia="Source Sans Pro" w:hAnsi="Source Sans Pro" w:cs="Times New Roman"/>
                    <w:sz w:val="20"/>
                    <w:szCs w:val="20"/>
                  </w:rPr>
                  <w:t>,</w:t>
                </w:r>
                <w:r w:rsidRPr="1E349C03">
                  <w:rPr>
                    <w:rFonts w:ascii="Source Sans Pro" w:eastAsia="Source Sans Pro" w:hAnsi="Source Sans Pro" w:cs="Times New Roman"/>
                    <w:sz w:val="20"/>
                    <w:szCs w:val="20"/>
                  </w:rPr>
                  <w:t xml:space="preserve"> ohne mir den Zugriff zu </w:t>
                </w:r>
                <w:r w:rsidRPr="15274EDB">
                  <w:rPr>
                    <w:rFonts w:ascii="Source Sans Pro" w:eastAsia="Source Sans Pro" w:hAnsi="Source Sans Pro" w:cs="Times New Roman"/>
                    <w:sz w:val="20"/>
                    <w:szCs w:val="20"/>
                  </w:rPr>
                  <w:t>gewähren</w:t>
                </w:r>
                <w:r w:rsidRPr="71B4ED39">
                  <w:rPr>
                    <w:rFonts w:ascii="Source Sans Pro" w:eastAsia="Source Sans Pro" w:hAnsi="Source Sans Pro" w:cs="Times New Roman"/>
                    <w:sz w:val="20"/>
                    <w:szCs w:val="20"/>
                  </w:rPr>
                  <w:t xml:space="preserve">. </w:t>
                </w:r>
                <w:r w:rsidR="4CF18D2D" w:rsidRPr="633D8F28">
                  <w:rPr>
                    <w:rFonts w:ascii="Source Sans Pro" w:eastAsia="Source Sans Pro" w:hAnsi="Source Sans Pro" w:cs="Times New Roman"/>
                    <w:sz w:val="20"/>
                    <w:szCs w:val="20"/>
                  </w:rPr>
                  <w:t xml:space="preserve">Das nächste </w:t>
                </w:r>
                <w:r w:rsidR="051F3B18" w:rsidRPr="04A91B69">
                  <w:rPr>
                    <w:rFonts w:ascii="Source Sans Pro" w:eastAsia="Source Sans Pro" w:hAnsi="Source Sans Pro" w:cs="Times New Roman"/>
                    <w:sz w:val="20"/>
                    <w:szCs w:val="20"/>
                  </w:rPr>
                  <w:t>Mal</w:t>
                </w:r>
                <w:r w:rsidR="4CF18D2D" w:rsidRPr="633D8F28">
                  <w:rPr>
                    <w:rFonts w:ascii="Source Sans Pro" w:eastAsia="Source Sans Pro" w:hAnsi="Source Sans Pro" w:cs="Times New Roman"/>
                    <w:sz w:val="20"/>
                    <w:szCs w:val="20"/>
                  </w:rPr>
                  <w:t xml:space="preserve"> werde ich </w:t>
                </w:r>
                <w:r w:rsidR="71F809E1" w:rsidRPr="4CB3E839">
                  <w:rPr>
                    <w:rFonts w:ascii="Source Sans Pro" w:eastAsia="Source Sans Pro" w:hAnsi="Source Sans Pro" w:cs="Times New Roman"/>
                    <w:sz w:val="20"/>
                    <w:szCs w:val="20"/>
                  </w:rPr>
                  <w:t>das</w:t>
                </w:r>
                <w:r w:rsidR="4CF18D2D" w:rsidRPr="633D8F28">
                  <w:rPr>
                    <w:rFonts w:ascii="Source Sans Pro" w:eastAsia="Source Sans Pro" w:hAnsi="Source Sans Pro" w:cs="Times New Roman"/>
                    <w:sz w:val="20"/>
                    <w:szCs w:val="20"/>
                  </w:rPr>
                  <w:t xml:space="preserve"> schon </w:t>
                </w:r>
                <w:r w:rsidR="41BEC5D3" w:rsidRPr="42C2F7C1">
                  <w:rPr>
                    <w:rFonts w:ascii="Source Sans Pro" w:eastAsia="Source Sans Pro" w:hAnsi="Source Sans Pro" w:cs="Times New Roman"/>
                    <w:sz w:val="20"/>
                    <w:szCs w:val="20"/>
                  </w:rPr>
                  <w:t>von Anfang</w:t>
                </w:r>
                <w:r w:rsidR="4CF18D2D" w:rsidRPr="633D8F28">
                  <w:rPr>
                    <w:rFonts w:ascii="Source Sans Pro" w:eastAsia="Source Sans Pro" w:hAnsi="Source Sans Pro" w:cs="Times New Roman"/>
                    <w:sz w:val="20"/>
                    <w:szCs w:val="20"/>
                  </w:rPr>
                  <w:t xml:space="preserve"> an machen. </w:t>
                </w:r>
                <w:r w:rsidR="4CF18D2D" w:rsidRPr="64ED9955">
                  <w:rPr>
                    <w:rFonts w:ascii="Source Sans Pro" w:eastAsia="Source Sans Pro" w:hAnsi="Source Sans Pro" w:cs="Times New Roman"/>
                    <w:sz w:val="20"/>
                    <w:szCs w:val="20"/>
                  </w:rPr>
                  <w:t xml:space="preserve">Ich war auch froh, meiner Gruppe </w:t>
                </w:r>
                <w:r w:rsidR="4CF18D2D" w:rsidRPr="1733B1EC">
                  <w:rPr>
                    <w:rFonts w:ascii="Source Sans Pro" w:eastAsia="Source Sans Pro" w:hAnsi="Source Sans Pro" w:cs="Times New Roman"/>
                    <w:sz w:val="20"/>
                    <w:szCs w:val="20"/>
                  </w:rPr>
                  <w:t xml:space="preserve">über den </w:t>
                </w:r>
                <w:r w:rsidR="4CF18D2D" w:rsidRPr="6E504EF5">
                  <w:rPr>
                    <w:rFonts w:ascii="Source Sans Pro" w:eastAsia="Source Sans Pro" w:hAnsi="Source Sans Pro" w:cs="Times New Roman"/>
                    <w:sz w:val="20"/>
                    <w:szCs w:val="20"/>
                  </w:rPr>
                  <w:t xml:space="preserve">aktuellen Stand zu </w:t>
                </w:r>
                <w:r w:rsidR="627E8E6B" w:rsidRPr="42C2F7C1">
                  <w:rPr>
                    <w:rFonts w:ascii="Source Sans Pro" w:eastAsia="Source Sans Pro" w:hAnsi="Source Sans Pro" w:cs="Times New Roman"/>
                    <w:sz w:val="20"/>
                    <w:szCs w:val="20"/>
                  </w:rPr>
                  <w:t>erklären</w:t>
                </w:r>
                <w:r w:rsidR="4CF18D2D" w:rsidRPr="6E504EF5">
                  <w:rPr>
                    <w:rFonts w:ascii="Source Sans Pro" w:eastAsia="Source Sans Pro" w:hAnsi="Source Sans Pro" w:cs="Times New Roman"/>
                    <w:sz w:val="20"/>
                    <w:szCs w:val="20"/>
                  </w:rPr>
                  <w:t>.</w:t>
                </w:r>
              </w:p>
            </w:tc>
          </w:tr>
          <w:tr w:rsidR="00AA68AC" w:rsidRPr="00386387" w14:paraId="185CE7E9" w14:textId="77777777" w:rsidTr="13E80934">
            <w:tc>
              <w:tcPr>
                <w:cnfStyle w:val="001000000000" w:firstRow="0" w:lastRow="0" w:firstColumn="1" w:lastColumn="0" w:oddVBand="0" w:evenVBand="0" w:oddHBand="0" w:evenHBand="0" w:firstRowFirstColumn="0" w:firstRowLastColumn="0" w:lastRowFirstColumn="0" w:lastRowLastColumn="0"/>
                <w:tcW w:w="590" w:type="dxa"/>
              </w:tcPr>
              <w:p w14:paraId="4766C745" w14:textId="6CD4A41E" w:rsidR="00AA68AC" w:rsidRPr="00386387" w:rsidRDefault="2D52A1BB" w:rsidP="0096165E">
                <w:pPr>
                  <w:spacing w:line="280" w:lineRule="atLeast"/>
                  <w:rPr>
                    <w:rFonts w:ascii="Source Sans Pro" w:eastAsia="Source Sans Pro" w:hAnsi="Source Sans Pro" w:cs="Times New Roman"/>
                    <w:sz w:val="20"/>
                    <w:szCs w:val="20"/>
                  </w:rPr>
                </w:pPr>
                <w:r w:rsidRPr="1EFABED9">
                  <w:rPr>
                    <w:rFonts w:ascii="Source Sans Pro" w:eastAsia="Source Sans Pro" w:hAnsi="Source Sans Pro" w:cs="Times New Roman"/>
                    <w:sz w:val="20"/>
                    <w:szCs w:val="20"/>
                  </w:rPr>
                  <w:t>38</w:t>
                </w:r>
              </w:p>
            </w:tc>
            <w:tc>
              <w:tcPr>
                <w:tcW w:w="730" w:type="dxa"/>
              </w:tcPr>
              <w:p w14:paraId="4CF77B01" w14:textId="16C24F2C" w:rsidR="00AA68AC" w:rsidRPr="00386387" w:rsidRDefault="798DCE3D" w:rsidP="0096165E">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355957EB">
                  <w:rPr>
                    <w:rFonts w:ascii="Source Sans Pro" w:eastAsia="Source Sans Pro" w:hAnsi="Source Sans Pro" w:cs="Times New Roman"/>
                    <w:sz w:val="20"/>
                    <w:szCs w:val="20"/>
                  </w:rPr>
                  <w:t>12</w:t>
                </w:r>
                <w:r w:rsidRPr="75DB58C0">
                  <w:rPr>
                    <w:rFonts w:ascii="Source Sans Pro" w:eastAsia="Source Sans Pro" w:hAnsi="Source Sans Pro" w:cs="Times New Roman"/>
                    <w:sz w:val="20"/>
                    <w:szCs w:val="20"/>
                  </w:rPr>
                  <w:t>:00</w:t>
                </w:r>
              </w:p>
            </w:tc>
            <w:tc>
              <w:tcPr>
                <w:tcW w:w="853" w:type="dxa"/>
              </w:tcPr>
              <w:p w14:paraId="4D36C681" w14:textId="2D4C26A0" w:rsidR="00AA68AC" w:rsidRPr="00386387" w:rsidRDefault="2D52A1BB" w:rsidP="358811AD">
                <w:pPr>
                  <w:cnfStyle w:val="000000000000" w:firstRow="0" w:lastRow="0" w:firstColumn="0" w:lastColumn="0" w:oddVBand="0" w:evenVBand="0" w:oddHBand="0" w:evenHBand="0" w:firstRowFirstColumn="0" w:firstRowLastColumn="0" w:lastRowFirstColumn="0" w:lastRowLastColumn="0"/>
                </w:pPr>
                <w:r w:rsidRPr="358811AD">
                  <w:rPr>
                    <w:rFonts w:ascii="Source Sans Pro" w:eastAsia="Source Sans Pro" w:hAnsi="Source Sans Pro" w:cs="Times New Roman"/>
                    <w:sz w:val="20"/>
                    <w:szCs w:val="20"/>
                  </w:rPr>
                  <w:t>DM</w:t>
                </w:r>
              </w:p>
            </w:tc>
            <w:tc>
              <w:tcPr>
                <w:tcW w:w="2028" w:type="dxa"/>
              </w:tcPr>
              <w:p w14:paraId="5FC7ECDE" w14:textId="27B843F7" w:rsidR="00AA68AC" w:rsidRPr="00386387" w:rsidRDefault="0D39F90E" w:rsidP="71699D56">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2D231984">
                  <w:rPr>
                    <w:rFonts w:ascii="Source Sans Pro" w:eastAsia="Source Sans Pro" w:hAnsi="Source Sans Pro" w:cs="Times New Roman"/>
                    <w:sz w:val="20"/>
                    <w:szCs w:val="20"/>
                  </w:rPr>
                  <w:t xml:space="preserve">Das Ziel </w:t>
                </w:r>
                <w:r w:rsidRPr="60EDA086">
                  <w:rPr>
                    <w:rFonts w:ascii="Source Sans Pro" w:eastAsia="Source Sans Pro" w:hAnsi="Source Sans Pro" w:cs="Times New Roman"/>
                    <w:sz w:val="20"/>
                    <w:szCs w:val="20"/>
                  </w:rPr>
                  <w:t xml:space="preserve">ist </w:t>
                </w:r>
                <w:r w:rsidRPr="048544F5">
                  <w:rPr>
                    <w:rFonts w:ascii="Source Sans Pro" w:eastAsia="Source Sans Pro" w:hAnsi="Source Sans Pro" w:cs="Times New Roman"/>
                    <w:sz w:val="20"/>
                    <w:szCs w:val="20"/>
                  </w:rPr>
                  <w:t>e</w:t>
                </w:r>
                <w:r w:rsidR="287C80BF" w:rsidRPr="048544F5">
                  <w:rPr>
                    <w:rFonts w:ascii="Source Sans Pro" w:eastAsia="Source Sans Pro" w:hAnsi="Source Sans Pro" w:cs="Times New Roman"/>
                    <w:sz w:val="20"/>
                    <w:szCs w:val="20"/>
                  </w:rPr>
                  <w:t>s</w:t>
                </w:r>
                <w:r w:rsidR="287C80BF" w:rsidRPr="46647830">
                  <w:rPr>
                    <w:rFonts w:ascii="Source Sans Pro" w:eastAsia="Source Sans Pro" w:hAnsi="Source Sans Pro" w:cs="Times New Roman"/>
                    <w:sz w:val="20"/>
                    <w:szCs w:val="20"/>
                  </w:rPr>
                  <w:t xml:space="preserve">, ein </w:t>
                </w:r>
                <w:r w:rsidR="287C80BF" w:rsidRPr="3B41DE52">
                  <w:rPr>
                    <w:rFonts w:ascii="Source Sans Pro" w:eastAsia="Source Sans Pro" w:hAnsi="Source Sans Pro" w:cs="Times New Roman"/>
                    <w:sz w:val="20"/>
                    <w:szCs w:val="20"/>
                  </w:rPr>
                  <w:t>Webdesign</w:t>
                </w:r>
                <w:r w:rsidR="287C80BF" w:rsidRPr="46647830">
                  <w:rPr>
                    <w:rFonts w:ascii="Source Sans Pro" w:eastAsia="Source Sans Pro" w:hAnsi="Source Sans Pro" w:cs="Times New Roman"/>
                    <w:sz w:val="20"/>
                    <w:szCs w:val="20"/>
                  </w:rPr>
                  <w:t xml:space="preserve"> und </w:t>
                </w:r>
                <w:r w:rsidR="6075110F" w:rsidRPr="55574BCF">
                  <w:rPr>
                    <w:rFonts w:ascii="Source Sans Pro" w:eastAsia="Source Sans Pro" w:hAnsi="Source Sans Pro" w:cs="Times New Roman"/>
                    <w:sz w:val="20"/>
                    <w:szCs w:val="20"/>
                  </w:rPr>
                  <w:t>eine Webseite zu erstellen</w:t>
                </w:r>
                <w:r w:rsidR="287C80BF" w:rsidRPr="46647830">
                  <w:rPr>
                    <w:rFonts w:ascii="Source Sans Pro" w:eastAsia="Source Sans Pro" w:hAnsi="Source Sans Pro" w:cs="Times New Roman"/>
                    <w:sz w:val="20"/>
                    <w:szCs w:val="20"/>
                  </w:rPr>
                  <w:t>.</w:t>
                </w:r>
              </w:p>
              <w:p w14:paraId="496A2758" w14:textId="0A6B816A" w:rsidR="00AA68AC" w:rsidRPr="00386387" w:rsidRDefault="26B8C162" w:rsidP="0096165E">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71699D56">
                  <w:rPr>
                    <w:rFonts w:ascii="Source Sans Pro" w:eastAsia="Source Sans Pro" w:hAnsi="Source Sans Pro" w:cs="Times New Roman"/>
                    <w:sz w:val="20"/>
                    <w:szCs w:val="20"/>
                  </w:rPr>
                  <w:t xml:space="preserve">Mein Ziel für heute </w:t>
                </w:r>
                <w:r w:rsidRPr="3A055B32">
                  <w:rPr>
                    <w:rFonts w:ascii="Source Sans Pro" w:eastAsia="Source Sans Pro" w:hAnsi="Source Sans Pro" w:cs="Times New Roman"/>
                    <w:sz w:val="20"/>
                    <w:szCs w:val="20"/>
                  </w:rPr>
                  <w:t xml:space="preserve">ist es mit JS </w:t>
                </w:r>
                <w:r w:rsidRPr="12AD5714">
                  <w:rPr>
                    <w:rFonts w:ascii="Source Sans Pro" w:eastAsia="Source Sans Pro" w:hAnsi="Source Sans Pro" w:cs="Times New Roman"/>
                    <w:sz w:val="20"/>
                    <w:szCs w:val="20"/>
                  </w:rPr>
                  <w:t xml:space="preserve">eine </w:t>
                </w:r>
                <w:r w:rsidR="3212533E" w:rsidRPr="485BB9D3">
                  <w:rPr>
                    <w:rFonts w:ascii="Source Sans Pro" w:eastAsia="Source Sans Pro" w:hAnsi="Source Sans Pro" w:cs="Times New Roman"/>
                    <w:sz w:val="20"/>
                    <w:szCs w:val="20"/>
                  </w:rPr>
                  <w:t>simple</w:t>
                </w:r>
                <w:r w:rsidR="1FF35F92" w:rsidRPr="485BB9D3">
                  <w:rPr>
                    <w:rFonts w:ascii="Source Sans Pro" w:eastAsia="Source Sans Pro" w:hAnsi="Source Sans Pro" w:cs="Times New Roman"/>
                    <w:sz w:val="20"/>
                    <w:szCs w:val="20"/>
                  </w:rPr>
                  <w:t>s</w:t>
                </w:r>
                <w:r w:rsidRPr="12AD5714">
                  <w:rPr>
                    <w:rFonts w:ascii="Source Sans Pro" w:eastAsia="Source Sans Pro" w:hAnsi="Source Sans Pro" w:cs="Times New Roman"/>
                    <w:sz w:val="20"/>
                    <w:szCs w:val="20"/>
                  </w:rPr>
                  <w:t xml:space="preserve"> und</w:t>
                </w:r>
                <w:r w:rsidRPr="7D0FCC1E">
                  <w:rPr>
                    <w:rFonts w:ascii="Source Sans Pro" w:eastAsia="Source Sans Pro" w:hAnsi="Source Sans Pro" w:cs="Times New Roman"/>
                    <w:sz w:val="20"/>
                    <w:szCs w:val="20"/>
                  </w:rPr>
                  <w:t xml:space="preserve"> </w:t>
                </w:r>
                <w:r w:rsidR="3212533E" w:rsidRPr="6BADCFDA">
                  <w:rPr>
                    <w:rFonts w:ascii="Source Sans Pro" w:eastAsia="Source Sans Pro" w:hAnsi="Source Sans Pro" w:cs="Times New Roman"/>
                    <w:sz w:val="20"/>
                    <w:szCs w:val="20"/>
                  </w:rPr>
                  <w:t>schöne</w:t>
                </w:r>
                <w:r w:rsidR="52D21BD6" w:rsidRPr="6BADCFDA">
                  <w:rPr>
                    <w:rFonts w:ascii="Source Sans Pro" w:eastAsia="Source Sans Pro" w:hAnsi="Source Sans Pro" w:cs="Times New Roman"/>
                    <w:sz w:val="20"/>
                    <w:szCs w:val="20"/>
                  </w:rPr>
                  <w:t>s</w:t>
                </w:r>
                <w:r w:rsidRPr="7D0FCC1E">
                  <w:rPr>
                    <w:rFonts w:ascii="Source Sans Pro" w:eastAsia="Source Sans Pro" w:hAnsi="Source Sans Pro" w:cs="Times New Roman"/>
                    <w:sz w:val="20"/>
                    <w:szCs w:val="20"/>
                  </w:rPr>
                  <w:t xml:space="preserve"> Webdesign zu erstellen</w:t>
                </w:r>
                <w:r w:rsidRPr="19F82F4D">
                  <w:rPr>
                    <w:rFonts w:ascii="Source Sans Pro" w:eastAsia="Source Sans Pro" w:hAnsi="Source Sans Pro" w:cs="Times New Roman"/>
                    <w:sz w:val="20"/>
                    <w:szCs w:val="20"/>
                  </w:rPr>
                  <w:t>.</w:t>
                </w:r>
              </w:p>
            </w:tc>
            <w:tc>
              <w:tcPr>
                <w:tcW w:w="2938" w:type="dxa"/>
              </w:tcPr>
              <w:p w14:paraId="087424B4" w14:textId="50D5D9ED" w:rsidR="00AA68AC" w:rsidRPr="00386387" w:rsidRDefault="3212533E" w:rsidP="0096165E">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5AE31E90">
                  <w:rPr>
                    <w:rFonts w:ascii="Source Sans Pro" w:eastAsia="Source Sans Pro" w:hAnsi="Source Sans Pro" w:cs="Times New Roman"/>
                    <w:sz w:val="20"/>
                    <w:szCs w:val="20"/>
                  </w:rPr>
                  <w:t>D</w:t>
                </w:r>
                <w:r w:rsidR="4C2BE7E6" w:rsidRPr="5AE31E90">
                  <w:rPr>
                    <w:rFonts w:ascii="Source Sans Pro" w:eastAsia="Source Sans Pro" w:hAnsi="Source Sans Pro" w:cs="Times New Roman"/>
                    <w:sz w:val="20"/>
                    <w:szCs w:val="20"/>
                  </w:rPr>
                  <w:t>as</w:t>
                </w:r>
                <w:r w:rsidR="26B8C162" w:rsidRPr="7A2B9A9B">
                  <w:rPr>
                    <w:rFonts w:ascii="Source Sans Pro" w:eastAsia="Source Sans Pro" w:hAnsi="Source Sans Pro" w:cs="Times New Roman"/>
                    <w:sz w:val="20"/>
                    <w:szCs w:val="20"/>
                  </w:rPr>
                  <w:t xml:space="preserve"> Webdesign haben wir </w:t>
                </w:r>
                <w:r w:rsidR="2B17885F" w:rsidRPr="11B174C5">
                  <w:rPr>
                    <w:rFonts w:ascii="Source Sans Pro" w:eastAsia="Source Sans Pro" w:hAnsi="Source Sans Pro" w:cs="Times New Roman"/>
                    <w:sz w:val="20"/>
                    <w:szCs w:val="20"/>
                  </w:rPr>
                  <w:t xml:space="preserve">zuerst auf </w:t>
                </w:r>
                <w:r w:rsidR="2B17885F" w:rsidRPr="6724F80D">
                  <w:rPr>
                    <w:rFonts w:ascii="Source Sans Pro" w:eastAsia="Source Sans Pro" w:hAnsi="Source Sans Pro" w:cs="Times New Roman"/>
                    <w:sz w:val="20"/>
                    <w:szCs w:val="20"/>
                  </w:rPr>
                  <w:t xml:space="preserve">wix.com versucht </w:t>
                </w:r>
                <w:r w:rsidR="6108E8A0" w:rsidRPr="5AE31E90">
                  <w:rPr>
                    <w:rFonts w:ascii="Source Sans Pro" w:eastAsia="Source Sans Pro" w:hAnsi="Source Sans Pro" w:cs="Times New Roman"/>
                    <w:sz w:val="20"/>
                    <w:szCs w:val="20"/>
                  </w:rPr>
                  <w:t>zu erstellen</w:t>
                </w:r>
                <w:r w:rsidR="380F8893" w:rsidRPr="5AE31E90">
                  <w:rPr>
                    <w:rFonts w:ascii="Source Sans Pro" w:eastAsia="Source Sans Pro" w:hAnsi="Source Sans Pro" w:cs="Times New Roman"/>
                    <w:sz w:val="20"/>
                    <w:szCs w:val="20"/>
                  </w:rPr>
                  <w:t xml:space="preserve"> </w:t>
                </w:r>
                <w:r w:rsidR="2B17885F" w:rsidRPr="6724F80D">
                  <w:rPr>
                    <w:rFonts w:ascii="Source Sans Pro" w:eastAsia="Source Sans Pro" w:hAnsi="Source Sans Pro" w:cs="Times New Roman"/>
                    <w:sz w:val="20"/>
                    <w:szCs w:val="20"/>
                  </w:rPr>
                  <w:t xml:space="preserve">und waren </w:t>
                </w:r>
                <w:r w:rsidR="2B17885F" w:rsidRPr="3BC0156C">
                  <w:rPr>
                    <w:rFonts w:ascii="Source Sans Pro" w:eastAsia="Source Sans Pro" w:hAnsi="Source Sans Pro" w:cs="Times New Roman"/>
                    <w:sz w:val="20"/>
                    <w:szCs w:val="20"/>
                  </w:rPr>
                  <w:t>damit unzufrieden, wegen</w:t>
                </w:r>
                <w:r w:rsidR="26B8C162" w:rsidRPr="11B174C5">
                  <w:rPr>
                    <w:rFonts w:ascii="Source Sans Pro" w:eastAsia="Source Sans Pro" w:hAnsi="Source Sans Pro" w:cs="Times New Roman"/>
                    <w:sz w:val="20"/>
                    <w:szCs w:val="20"/>
                  </w:rPr>
                  <w:t xml:space="preserve"> </w:t>
                </w:r>
                <w:r w:rsidR="2B17885F" w:rsidRPr="451226B2">
                  <w:rPr>
                    <w:rFonts w:ascii="Source Sans Pro" w:eastAsia="Source Sans Pro" w:hAnsi="Source Sans Pro" w:cs="Times New Roman"/>
                    <w:sz w:val="20"/>
                    <w:szCs w:val="20"/>
                  </w:rPr>
                  <w:t>de</w:t>
                </w:r>
                <w:r w:rsidR="21F1D065" w:rsidRPr="451226B2">
                  <w:rPr>
                    <w:rFonts w:ascii="Source Sans Pro" w:eastAsia="Source Sans Pro" w:hAnsi="Source Sans Pro" w:cs="Times New Roman"/>
                    <w:sz w:val="20"/>
                    <w:szCs w:val="20"/>
                  </w:rPr>
                  <w:t>s</w:t>
                </w:r>
                <w:r w:rsidR="2B17885F" w:rsidRPr="167D5E04">
                  <w:rPr>
                    <w:rFonts w:ascii="Source Sans Pro" w:eastAsia="Source Sans Pro" w:hAnsi="Source Sans Pro" w:cs="Times New Roman"/>
                    <w:sz w:val="20"/>
                    <w:szCs w:val="20"/>
                  </w:rPr>
                  <w:t xml:space="preserve"> </w:t>
                </w:r>
                <w:r w:rsidR="7E2AA5A0" w:rsidRPr="13BA0F93">
                  <w:rPr>
                    <w:rFonts w:ascii="Source Sans Pro" w:eastAsia="Source Sans Pro" w:hAnsi="Source Sans Pro" w:cs="Times New Roman"/>
                    <w:sz w:val="20"/>
                    <w:szCs w:val="20"/>
                  </w:rPr>
                  <w:t>eingeschränkten</w:t>
                </w:r>
                <w:r w:rsidR="26B8C162" w:rsidRPr="167D5E04">
                  <w:rPr>
                    <w:rFonts w:ascii="Source Sans Pro" w:eastAsia="Source Sans Pro" w:hAnsi="Source Sans Pro" w:cs="Times New Roman"/>
                    <w:sz w:val="20"/>
                    <w:szCs w:val="20"/>
                  </w:rPr>
                  <w:t xml:space="preserve"> </w:t>
                </w:r>
                <w:r w:rsidR="7E2AA5A0" w:rsidRPr="791FDE3B">
                  <w:rPr>
                    <w:rFonts w:ascii="Source Sans Pro" w:eastAsia="Source Sans Pro" w:hAnsi="Source Sans Pro" w:cs="Times New Roman"/>
                    <w:sz w:val="20"/>
                    <w:szCs w:val="20"/>
                  </w:rPr>
                  <w:t xml:space="preserve">Designfreiheit und wir haben gelesen, </w:t>
                </w:r>
                <w:r w:rsidR="7E2AA5A0" w:rsidRPr="49447AD3">
                  <w:rPr>
                    <w:rFonts w:ascii="Source Sans Pro" w:eastAsia="Source Sans Pro" w:hAnsi="Source Sans Pro" w:cs="Times New Roman"/>
                    <w:sz w:val="20"/>
                    <w:szCs w:val="20"/>
                  </w:rPr>
                  <w:t xml:space="preserve">dass bei Wix.com </w:t>
                </w:r>
                <w:r w:rsidR="7E2AA5A0" w:rsidRPr="4B08B62A">
                  <w:rPr>
                    <w:rFonts w:ascii="Source Sans Pro" w:eastAsia="Source Sans Pro" w:hAnsi="Source Sans Pro" w:cs="Times New Roman"/>
                    <w:sz w:val="20"/>
                    <w:szCs w:val="20"/>
                  </w:rPr>
                  <w:t>erstell</w:t>
                </w:r>
                <w:r w:rsidR="647E741E" w:rsidRPr="4B08B62A">
                  <w:rPr>
                    <w:rFonts w:ascii="Source Sans Pro" w:eastAsia="Source Sans Pro" w:hAnsi="Source Sans Pro" w:cs="Times New Roman"/>
                    <w:sz w:val="20"/>
                    <w:szCs w:val="20"/>
                  </w:rPr>
                  <w:t>te</w:t>
                </w:r>
                <w:r w:rsidR="7E2AA5A0" w:rsidRPr="49447AD3">
                  <w:rPr>
                    <w:rFonts w:ascii="Source Sans Pro" w:eastAsia="Source Sans Pro" w:hAnsi="Source Sans Pro" w:cs="Times New Roman"/>
                    <w:sz w:val="20"/>
                    <w:szCs w:val="20"/>
                  </w:rPr>
                  <w:t xml:space="preserve"> Webseiten</w:t>
                </w:r>
                <w:r w:rsidR="7E2AA5A0" w:rsidRPr="6BE7F7A7">
                  <w:rPr>
                    <w:rFonts w:ascii="Source Sans Pro" w:eastAsia="Source Sans Pro" w:hAnsi="Source Sans Pro" w:cs="Times New Roman"/>
                    <w:sz w:val="20"/>
                    <w:szCs w:val="20"/>
                  </w:rPr>
                  <w:t>, Werbung von Wix</w:t>
                </w:r>
                <w:r w:rsidR="7E2AA5A0" w:rsidRPr="4E555B01">
                  <w:rPr>
                    <w:rFonts w:ascii="Source Sans Pro" w:eastAsia="Source Sans Pro" w:hAnsi="Source Sans Pro" w:cs="Times New Roman"/>
                    <w:sz w:val="20"/>
                    <w:szCs w:val="20"/>
                  </w:rPr>
                  <w:t xml:space="preserve">.com erhalten, was </w:t>
                </w:r>
                <w:r w:rsidR="715E322E" w:rsidRPr="776781E1">
                  <w:rPr>
                    <w:rFonts w:ascii="Source Sans Pro" w:eastAsia="Source Sans Pro" w:hAnsi="Source Sans Pro" w:cs="Times New Roman"/>
                    <w:sz w:val="20"/>
                    <w:szCs w:val="20"/>
                  </w:rPr>
                  <w:t>unprofessionell</w:t>
                </w:r>
                <w:r w:rsidR="7E2AA5A0" w:rsidRPr="13BA0F93">
                  <w:rPr>
                    <w:rFonts w:ascii="Source Sans Pro" w:eastAsia="Source Sans Pro" w:hAnsi="Source Sans Pro" w:cs="Times New Roman"/>
                    <w:sz w:val="20"/>
                    <w:szCs w:val="20"/>
                  </w:rPr>
                  <w:t xml:space="preserve"> ist.</w:t>
                </w:r>
                <w:r w:rsidR="26B8C162" w:rsidRPr="49447AD3">
                  <w:rPr>
                    <w:rFonts w:ascii="Source Sans Pro" w:eastAsia="Source Sans Pro" w:hAnsi="Source Sans Pro" w:cs="Times New Roman"/>
                    <w:sz w:val="20"/>
                    <w:szCs w:val="20"/>
                  </w:rPr>
                  <w:t xml:space="preserve"> </w:t>
                </w:r>
                <w:r w:rsidR="22FF9C44" w:rsidRPr="2A79BBC3">
                  <w:rPr>
                    <w:rFonts w:ascii="Source Sans Pro" w:eastAsia="Source Sans Pro" w:hAnsi="Source Sans Pro" w:cs="Times New Roman"/>
                    <w:sz w:val="20"/>
                    <w:szCs w:val="20"/>
                  </w:rPr>
                  <w:t xml:space="preserve"> Wir haben und </w:t>
                </w:r>
                <w:r w:rsidR="22FF9C44" w:rsidRPr="516F0E09">
                  <w:rPr>
                    <w:rFonts w:ascii="Source Sans Pro" w:eastAsia="Source Sans Pro" w:hAnsi="Source Sans Pro" w:cs="Times New Roman"/>
                    <w:sz w:val="20"/>
                    <w:szCs w:val="20"/>
                  </w:rPr>
                  <w:t xml:space="preserve">dann für </w:t>
                </w:r>
                <w:r w:rsidR="22FF9C44" w:rsidRPr="33DC7163">
                  <w:rPr>
                    <w:rFonts w:ascii="Source Sans Pro" w:eastAsia="Source Sans Pro" w:hAnsi="Source Sans Pro" w:cs="Times New Roman"/>
                    <w:sz w:val="20"/>
                    <w:szCs w:val="20"/>
                  </w:rPr>
                  <w:t>figma.com entschieden</w:t>
                </w:r>
                <w:r w:rsidR="22FF9C44" w:rsidRPr="5AF66EFE">
                  <w:rPr>
                    <w:rFonts w:ascii="Source Sans Pro" w:eastAsia="Source Sans Pro" w:hAnsi="Source Sans Pro" w:cs="Times New Roman"/>
                    <w:sz w:val="20"/>
                    <w:szCs w:val="20"/>
                  </w:rPr>
                  <w:t xml:space="preserve"> und dies war einfach zu bedienen und </w:t>
                </w:r>
                <w:r w:rsidR="22FF9C44" w:rsidRPr="08C606CE">
                  <w:rPr>
                    <w:rFonts w:ascii="Source Sans Pro" w:eastAsia="Source Sans Pro" w:hAnsi="Source Sans Pro" w:cs="Times New Roman"/>
                    <w:sz w:val="20"/>
                    <w:szCs w:val="20"/>
                  </w:rPr>
                  <w:t xml:space="preserve">wir konnten damit </w:t>
                </w:r>
                <w:r w:rsidR="22FF9C44" w:rsidRPr="39852047">
                  <w:rPr>
                    <w:rFonts w:ascii="Source Sans Pro" w:eastAsia="Source Sans Pro" w:hAnsi="Source Sans Pro" w:cs="Times New Roman"/>
                    <w:sz w:val="20"/>
                    <w:szCs w:val="20"/>
                  </w:rPr>
                  <w:t>unseren Webdesign erstellen</w:t>
                </w:r>
                <w:r w:rsidR="4DC87904" w:rsidRPr="550A8F93">
                  <w:rPr>
                    <w:rFonts w:ascii="Source Sans Pro" w:eastAsia="Source Sans Pro" w:hAnsi="Source Sans Pro" w:cs="Times New Roman"/>
                    <w:sz w:val="20"/>
                    <w:szCs w:val="20"/>
                  </w:rPr>
                  <w:t>.</w:t>
                </w:r>
              </w:p>
            </w:tc>
            <w:tc>
              <w:tcPr>
                <w:tcW w:w="2070" w:type="dxa"/>
              </w:tcPr>
              <w:p w14:paraId="4A5EEA15" w14:textId="4EAE2398" w:rsidR="00AA68AC" w:rsidRPr="00386387" w:rsidRDefault="07A8B3B5" w:rsidP="7B84D0F2">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1889E94E">
                  <w:rPr>
                    <w:rFonts w:ascii="Source Sans Pro" w:eastAsia="Source Sans Pro" w:hAnsi="Source Sans Pro" w:cs="Times New Roman"/>
                    <w:sz w:val="20"/>
                    <w:szCs w:val="20"/>
                  </w:rPr>
                  <w:t>Das nächste Mal</w:t>
                </w:r>
                <w:r w:rsidR="69AF156E" w:rsidRPr="2E16396C">
                  <w:rPr>
                    <w:rFonts w:ascii="Source Sans Pro" w:eastAsia="Source Sans Pro" w:hAnsi="Source Sans Pro" w:cs="Times New Roman"/>
                    <w:sz w:val="20"/>
                    <w:szCs w:val="20"/>
                  </w:rPr>
                  <w:t xml:space="preserve"> werden </w:t>
                </w:r>
                <w:r w:rsidR="69AF156E" w:rsidRPr="4DEC4F3A">
                  <w:rPr>
                    <w:rFonts w:ascii="Source Sans Pro" w:eastAsia="Source Sans Pro" w:hAnsi="Source Sans Pro" w:cs="Times New Roman"/>
                    <w:sz w:val="20"/>
                    <w:szCs w:val="20"/>
                  </w:rPr>
                  <w:t>wir</w:t>
                </w:r>
                <w:r w:rsidR="7E75D8E0" w:rsidRPr="4DEC4F3A">
                  <w:rPr>
                    <w:rFonts w:ascii="Source Sans Pro" w:eastAsia="Source Sans Pro" w:hAnsi="Source Sans Pro" w:cs="Times New Roman"/>
                    <w:sz w:val="20"/>
                    <w:szCs w:val="20"/>
                  </w:rPr>
                  <w:t xml:space="preserve"> </w:t>
                </w:r>
                <w:r w:rsidR="7E75D8E0" w:rsidRPr="4B56C894">
                  <w:rPr>
                    <w:rFonts w:ascii="Source Sans Pro" w:eastAsia="Source Sans Pro" w:hAnsi="Source Sans Pro" w:cs="Times New Roman"/>
                    <w:sz w:val="20"/>
                    <w:szCs w:val="20"/>
                  </w:rPr>
                  <w:t xml:space="preserve">mehr Zeit </w:t>
                </w:r>
                <w:r w:rsidR="7E75D8E0" w:rsidRPr="28F64976">
                  <w:rPr>
                    <w:rFonts w:ascii="Source Sans Pro" w:eastAsia="Source Sans Pro" w:hAnsi="Source Sans Pro" w:cs="Times New Roman"/>
                    <w:sz w:val="20"/>
                    <w:szCs w:val="20"/>
                  </w:rPr>
                  <w:t>in</w:t>
                </w:r>
                <w:r w:rsidR="7E75D8E0" w:rsidRPr="4B56C894">
                  <w:rPr>
                    <w:rFonts w:ascii="Source Sans Pro" w:eastAsia="Source Sans Pro" w:hAnsi="Source Sans Pro" w:cs="Times New Roman"/>
                    <w:sz w:val="20"/>
                    <w:szCs w:val="20"/>
                  </w:rPr>
                  <w:t xml:space="preserve"> die</w:t>
                </w:r>
                <w:r w:rsidR="7E75D8E0" w:rsidRPr="556586B6">
                  <w:rPr>
                    <w:rFonts w:ascii="Source Sans Pro" w:eastAsia="Source Sans Pro" w:hAnsi="Source Sans Pro" w:cs="Times New Roman"/>
                    <w:sz w:val="20"/>
                    <w:szCs w:val="20"/>
                  </w:rPr>
                  <w:t xml:space="preserve"> Vorarbeit investieren</w:t>
                </w:r>
                <w:r w:rsidR="7E75D8E0" w:rsidRPr="4DEC4F3A">
                  <w:rPr>
                    <w:rFonts w:ascii="Source Sans Pro" w:eastAsia="Source Sans Pro" w:hAnsi="Source Sans Pro" w:cs="Times New Roman"/>
                    <w:sz w:val="20"/>
                    <w:szCs w:val="20"/>
                  </w:rPr>
                  <w:t>.</w:t>
                </w:r>
                <w:r w:rsidR="7E75D8E0" w:rsidRPr="556586B6">
                  <w:rPr>
                    <w:rFonts w:ascii="Source Sans Pro" w:eastAsia="Source Sans Pro" w:hAnsi="Source Sans Pro" w:cs="Times New Roman"/>
                    <w:sz w:val="20"/>
                    <w:szCs w:val="20"/>
                  </w:rPr>
                  <w:t xml:space="preserve"> </w:t>
                </w:r>
                <w:r w:rsidR="226B756D" w:rsidRPr="1FCBD8DD">
                  <w:rPr>
                    <w:rFonts w:ascii="Source Sans Pro" w:eastAsia="Source Sans Pro" w:hAnsi="Source Sans Pro" w:cs="Times New Roman"/>
                    <w:sz w:val="20"/>
                    <w:szCs w:val="20"/>
                  </w:rPr>
                  <w:t>Da wir die Webseite erstellt haben, war es für uns klar,</w:t>
                </w:r>
                <w:r w:rsidR="226B756D" w:rsidRPr="2B43DB33">
                  <w:rPr>
                    <w:rFonts w:ascii="Source Sans Pro" w:eastAsia="Source Sans Pro" w:hAnsi="Source Sans Pro" w:cs="Times New Roman"/>
                    <w:sz w:val="20"/>
                    <w:szCs w:val="20"/>
                  </w:rPr>
                  <w:t xml:space="preserve"> wo </w:t>
                </w:r>
                <w:r w:rsidR="4CB56D2C" w:rsidRPr="113BB716">
                  <w:rPr>
                    <w:rFonts w:ascii="Source Sans Pro" w:eastAsia="Source Sans Pro" w:hAnsi="Source Sans Pro" w:cs="Times New Roman"/>
                    <w:sz w:val="20"/>
                    <w:szCs w:val="20"/>
                  </w:rPr>
                  <w:t>wir</w:t>
                </w:r>
                <w:r w:rsidR="226B756D" w:rsidRPr="2B43DB33">
                  <w:rPr>
                    <w:rFonts w:ascii="Source Sans Pro" w:eastAsia="Source Sans Pro" w:hAnsi="Source Sans Pro" w:cs="Times New Roman"/>
                    <w:sz w:val="20"/>
                    <w:szCs w:val="20"/>
                  </w:rPr>
                  <w:t xml:space="preserve"> die TS</w:t>
                </w:r>
                <w:r w:rsidR="226B756D" w:rsidRPr="69B77FBE">
                  <w:rPr>
                    <w:rFonts w:ascii="Source Sans Pro" w:eastAsia="Source Sans Pro" w:hAnsi="Source Sans Pro" w:cs="Times New Roman"/>
                    <w:sz w:val="20"/>
                    <w:szCs w:val="20"/>
                  </w:rPr>
                  <w:t>-</w:t>
                </w:r>
                <w:r w:rsidR="226B756D" w:rsidRPr="2B43DB33">
                  <w:rPr>
                    <w:rFonts w:ascii="Source Sans Pro" w:eastAsia="Source Sans Pro" w:hAnsi="Source Sans Pro" w:cs="Times New Roman"/>
                    <w:sz w:val="20"/>
                    <w:szCs w:val="20"/>
                  </w:rPr>
                  <w:t xml:space="preserve">Daten sieht. </w:t>
                </w:r>
                <w:r w:rsidR="226B756D" w:rsidRPr="1227BF54">
                  <w:rPr>
                    <w:rFonts w:ascii="Source Sans Pro" w:eastAsia="Source Sans Pro" w:hAnsi="Source Sans Pro" w:cs="Times New Roman"/>
                    <w:sz w:val="20"/>
                    <w:szCs w:val="20"/>
                  </w:rPr>
                  <w:t xml:space="preserve">Wir mussten aber die Webseite </w:t>
                </w:r>
                <w:r w:rsidR="5486B2FF" w:rsidRPr="5E9C6DC4">
                  <w:rPr>
                    <w:rFonts w:ascii="Source Sans Pro" w:eastAsia="Source Sans Pro" w:hAnsi="Source Sans Pro" w:cs="Times New Roman"/>
                    <w:sz w:val="20"/>
                    <w:szCs w:val="20"/>
                  </w:rPr>
                  <w:t>Benutze</w:t>
                </w:r>
                <w:r w:rsidR="67286106" w:rsidRPr="5E9C6DC4">
                  <w:rPr>
                    <w:rFonts w:ascii="Source Sans Pro" w:eastAsia="Source Sans Pro" w:hAnsi="Source Sans Pro" w:cs="Times New Roman"/>
                    <w:sz w:val="20"/>
                    <w:szCs w:val="20"/>
                  </w:rPr>
                  <w:t>r</w:t>
                </w:r>
                <w:r w:rsidR="5486B2FF" w:rsidRPr="113BB716">
                  <w:rPr>
                    <w:rFonts w:ascii="Source Sans Pro" w:eastAsia="Source Sans Pro" w:hAnsi="Source Sans Pro" w:cs="Times New Roman"/>
                    <w:sz w:val="20"/>
                    <w:szCs w:val="20"/>
                  </w:rPr>
                  <w:t xml:space="preserve"> freundlich</w:t>
                </w:r>
                <w:r w:rsidR="6F9D3DD9" w:rsidRPr="5BD55FB2">
                  <w:rPr>
                    <w:rFonts w:ascii="Source Sans Pro" w:eastAsia="Source Sans Pro" w:hAnsi="Source Sans Pro" w:cs="Times New Roman"/>
                    <w:sz w:val="20"/>
                    <w:szCs w:val="20"/>
                  </w:rPr>
                  <w:t xml:space="preserve"> </w:t>
                </w:r>
                <w:r w:rsidR="6F9D3DD9" w:rsidRPr="1418F82D">
                  <w:rPr>
                    <w:rFonts w:ascii="Source Sans Pro" w:eastAsia="Source Sans Pro" w:hAnsi="Source Sans Pro" w:cs="Times New Roman"/>
                    <w:sz w:val="20"/>
                    <w:szCs w:val="20"/>
                  </w:rPr>
                  <w:t>und</w:t>
                </w:r>
                <w:r w:rsidR="226B756D" w:rsidRPr="68DABA19">
                  <w:rPr>
                    <w:rFonts w:ascii="Source Sans Pro" w:eastAsia="Source Sans Pro" w:hAnsi="Source Sans Pro" w:cs="Times New Roman"/>
                    <w:sz w:val="20"/>
                    <w:szCs w:val="20"/>
                  </w:rPr>
                  <w:t xml:space="preserve"> einfach </w:t>
                </w:r>
                <w:r w:rsidR="226B756D" w:rsidRPr="69B77FBE">
                  <w:rPr>
                    <w:rFonts w:ascii="Source Sans Pro" w:eastAsia="Source Sans Pro" w:hAnsi="Source Sans Pro" w:cs="Times New Roman"/>
                    <w:sz w:val="20"/>
                    <w:szCs w:val="20"/>
                  </w:rPr>
                  <w:t>gestalten.</w:t>
                </w:r>
                <w:r w:rsidR="5CB595B8" w:rsidRPr="58DCF463">
                  <w:rPr>
                    <w:rFonts w:ascii="Source Sans Pro" w:eastAsia="Source Sans Pro" w:hAnsi="Source Sans Pro" w:cs="Times New Roman"/>
                    <w:sz w:val="20"/>
                    <w:szCs w:val="20"/>
                  </w:rPr>
                  <w:t xml:space="preserve"> </w:t>
                </w:r>
              </w:p>
              <w:p w14:paraId="64905811" w14:textId="6F0C07C4" w:rsidR="00AA68AC" w:rsidRPr="00386387" w:rsidRDefault="00AA68AC" w:rsidP="7B84D0F2">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p>
              <w:p w14:paraId="463FDA84" w14:textId="60D2499B" w:rsidR="00AA68AC" w:rsidRPr="00386387" w:rsidRDefault="55AFA608" w:rsidP="73EDDE8D">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278412FB">
                  <w:rPr>
                    <w:rFonts w:ascii="Source Sans Pro" w:eastAsia="Source Sans Pro" w:hAnsi="Source Sans Pro" w:cs="Times New Roman"/>
                    <w:sz w:val="20"/>
                    <w:szCs w:val="20"/>
                  </w:rPr>
                  <w:t xml:space="preserve">Im </w:t>
                </w:r>
                <w:r w:rsidR="144D2C67" w:rsidRPr="1889E94E">
                  <w:rPr>
                    <w:rFonts w:ascii="Source Sans Pro" w:eastAsia="Source Sans Pro" w:hAnsi="Source Sans Pro" w:cs="Times New Roman"/>
                    <w:sz w:val="20"/>
                    <w:szCs w:val="20"/>
                  </w:rPr>
                  <w:t>Großen</w:t>
                </w:r>
                <w:r w:rsidRPr="278412FB">
                  <w:rPr>
                    <w:rFonts w:ascii="Source Sans Pro" w:eastAsia="Source Sans Pro" w:hAnsi="Source Sans Pro" w:cs="Times New Roman"/>
                    <w:sz w:val="20"/>
                    <w:szCs w:val="20"/>
                  </w:rPr>
                  <w:t xml:space="preserve"> und </w:t>
                </w:r>
                <w:r w:rsidR="144D2C67" w:rsidRPr="1889E94E">
                  <w:rPr>
                    <w:rFonts w:ascii="Source Sans Pro" w:eastAsia="Source Sans Pro" w:hAnsi="Source Sans Pro" w:cs="Times New Roman"/>
                    <w:sz w:val="20"/>
                    <w:szCs w:val="20"/>
                  </w:rPr>
                  <w:t>Ganzen</w:t>
                </w:r>
                <w:r w:rsidRPr="278412FB">
                  <w:rPr>
                    <w:rFonts w:ascii="Source Sans Pro" w:eastAsia="Source Sans Pro" w:hAnsi="Source Sans Pro" w:cs="Times New Roman"/>
                    <w:sz w:val="20"/>
                    <w:szCs w:val="20"/>
                  </w:rPr>
                  <w:t xml:space="preserve"> bin ich froh, dass </w:t>
                </w:r>
                <w:r w:rsidRPr="6ABAD730">
                  <w:rPr>
                    <w:rFonts w:ascii="Source Sans Pro" w:eastAsia="Source Sans Pro" w:hAnsi="Source Sans Pro" w:cs="Times New Roman"/>
                    <w:sz w:val="20"/>
                    <w:szCs w:val="20"/>
                  </w:rPr>
                  <w:t>d</w:t>
                </w:r>
                <w:r w:rsidR="211A9C1B" w:rsidRPr="6ABAD730">
                  <w:rPr>
                    <w:rFonts w:ascii="Source Sans Pro" w:eastAsia="Source Sans Pro" w:hAnsi="Source Sans Pro" w:cs="Times New Roman"/>
                    <w:sz w:val="20"/>
                    <w:szCs w:val="20"/>
                  </w:rPr>
                  <w:t>as</w:t>
                </w:r>
                <w:r w:rsidRPr="09854360">
                  <w:rPr>
                    <w:rFonts w:ascii="Source Sans Pro" w:eastAsia="Source Sans Pro" w:hAnsi="Source Sans Pro" w:cs="Times New Roman"/>
                    <w:sz w:val="20"/>
                    <w:szCs w:val="20"/>
                  </w:rPr>
                  <w:t xml:space="preserve"> Webdesign mir </w:t>
                </w:r>
                <w:r w:rsidRPr="22CCFB00">
                  <w:rPr>
                    <w:rFonts w:ascii="Source Sans Pro" w:eastAsia="Source Sans Pro" w:hAnsi="Source Sans Pro" w:cs="Times New Roman"/>
                    <w:sz w:val="20"/>
                    <w:szCs w:val="20"/>
                  </w:rPr>
                  <w:t xml:space="preserve">meinen Teamkameraden </w:t>
                </w:r>
                <w:r w:rsidRPr="78AA208C">
                  <w:rPr>
                    <w:rFonts w:ascii="Source Sans Pro" w:eastAsia="Source Sans Pro" w:hAnsi="Source Sans Pro" w:cs="Times New Roman"/>
                    <w:sz w:val="20"/>
                    <w:szCs w:val="20"/>
                  </w:rPr>
                  <w:t>gefallen hat.</w:t>
                </w:r>
              </w:p>
              <w:p w14:paraId="6AB0B6AD" w14:textId="080C6FC3" w:rsidR="00AA68AC" w:rsidRPr="00386387" w:rsidRDefault="00AA68AC" w:rsidP="0096165E">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p>
            </w:tc>
          </w:tr>
          <w:tr w:rsidR="00AA68AC" w:rsidRPr="00386387" w14:paraId="27C62B7C" w14:textId="77777777" w:rsidTr="13E80934">
            <w:tc>
              <w:tcPr>
                <w:cnfStyle w:val="001000000000" w:firstRow="0" w:lastRow="0" w:firstColumn="1" w:lastColumn="0" w:oddVBand="0" w:evenVBand="0" w:oddHBand="0" w:evenHBand="0" w:firstRowFirstColumn="0" w:firstRowLastColumn="0" w:lastRowFirstColumn="0" w:lastRowLastColumn="0"/>
                <w:tcW w:w="590" w:type="dxa"/>
              </w:tcPr>
              <w:p w14:paraId="3F39A00C" w14:textId="03D78EFB" w:rsidR="00AA68AC" w:rsidRPr="00386387" w:rsidRDefault="2D52A1BB" w:rsidP="0096165E">
                <w:pPr>
                  <w:spacing w:line="280" w:lineRule="atLeast"/>
                  <w:rPr>
                    <w:rFonts w:ascii="Source Sans Pro" w:eastAsia="Source Sans Pro" w:hAnsi="Source Sans Pro" w:cs="Times New Roman"/>
                    <w:sz w:val="20"/>
                    <w:szCs w:val="20"/>
                  </w:rPr>
                </w:pPr>
                <w:r w:rsidRPr="1EFABED9">
                  <w:rPr>
                    <w:rFonts w:ascii="Source Sans Pro" w:eastAsia="Source Sans Pro" w:hAnsi="Source Sans Pro" w:cs="Times New Roman"/>
                    <w:sz w:val="20"/>
                    <w:szCs w:val="20"/>
                  </w:rPr>
                  <w:t>38</w:t>
                </w:r>
              </w:p>
            </w:tc>
            <w:tc>
              <w:tcPr>
                <w:tcW w:w="730" w:type="dxa"/>
              </w:tcPr>
              <w:p w14:paraId="20BDD45D" w14:textId="6CD3B8E0" w:rsidR="00AA68AC" w:rsidRPr="00386387" w:rsidRDefault="327FD062" w:rsidP="0096165E">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75DB58C0">
                  <w:rPr>
                    <w:rFonts w:ascii="Source Sans Pro" w:eastAsia="Source Sans Pro" w:hAnsi="Source Sans Pro" w:cs="Times New Roman"/>
                    <w:sz w:val="20"/>
                    <w:szCs w:val="20"/>
                  </w:rPr>
                  <w:t>12:</w:t>
                </w:r>
                <w:r w:rsidR="731C2D06" w:rsidRPr="74BACB1C">
                  <w:rPr>
                    <w:rFonts w:ascii="Source Sans Pro" w:eastAsia="Source Sans Pro" w:hAnsi="Source Sans Pro" w:cs="Times New Roman"/>
                    <w:sz w:val="20"/>
                    <w:szCs w:val="20"/>
                  </w:rPr>
                  <w:t>15</w:t>
                </w:r>
              </w:p>
            </w:tc>
            <w:tc>
              <w:tcPr>
                <w:tcW w:w="853" w:type="dxa"/>
              </w:tcPr>
              <w:p w14:paraId="2D88ABC2" w14:textId="3029A7ED" w:rsidR="00AA68AC" w:rsidRPr="00386387" w:rsidRDefault="2D52A1BB" w:rsidP="0096165E">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358811AD">
                  <w:rPr>
                    <w:rFonts w:ascii="Source Sans Pro" w:eastAsia="Source Sans Pro" w:hAnsi="Source Sans Pro" w:cs="Times New Roman"/>
                    <w:sz w:val="20"/>
                    <w:szCs w:val="20"/>
                  </w:rPr>
                  <w:t>JS</w:t>
                </w:r>
              </w:p>
            </w:tc>
            <w:tc>
              <w:tcPr>
                <w:tcW w:w="2028" w:type="dxa"/>
              </w:tcPr>
              <w:p w14:paraId="6F31FF40" w14:textId="5FBB8D5A" w:rsidR="00AA68AC" w:rsidRPr="00386387" w:rsidRDefault="3A86978C" w:rsidP="0096165E">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4DF31868">
                  <w:rPr>
                    <w:rFonts w:ascii="Source Sans Pro" w:eastAsia="Source Sans Pro" w:hAnsi="Source Sans Pro" w:cs="Times New Roman"/>
                    <w:sz w:val="20"/>
                    <w:szCs w:val="20"/>
                  </w:rPr>
                  <w:t xml:space="preserve">Das Ziel ist </w:t>
                </w:r>
                <w:r w:rsidR="60BCEE66" w:rsidRPr="2D51DD6E">
                  <w:rPr>
                    <w:rFonts w:ascii="Source Sans Pro" w:eastAsia="Source Sans Pro" w:hAnsi="Source Sans Pro" w:cs="Times New Roman"/>
                    <w:sz w:val="20"/>
                    <w:szCs w:val="20"/>
                  </w:rPr>
                  <w:t xml:space="preserve">es, ein Webdesign und </w:t>
                </w:r>
                <w:r w:rsidRPr="4DF31868">
                  <w:rPr>
                    <w:rFonts w:ascii="Source Sans Pro" w:eastAsia="Source Sans Pro" w:hAnsi="Source Sans Pro" w:cs="Times New Roman"/>
                    <w:sz w:val="20"/>
                    <w:szCs w:val="20"/>
                  </w:rPr>
                  <w:t>eine Webseite zu erstellen</w:t>
                </w:r>
                <w:r w:rsidR="60BCEE66" w:rsidRPr="2D51DD6E">
                  <w:rPr>
                    <w:rFonts w:ascii="Source Sans Pro" w:eastAsia="Source Sans Pro" w:hAnsi="Source Sans Pro" w:cs="Times New Roman"/>
                    <w:sz w:val="20"/>
                    <w:szCs w:val="20"/>
                  </w:rPr>
                  <w:t>.</w:t>
                </w:r>
              </w:p>
            </w:tc>
            <w:tc>
              <w:tcPr>
                <w:tcW w:w="2938" w:type="dxa"/>
              </w:tcPr>
              <w:p w14:paraId="6C1A28EB" w14:textId="7D8EF347" w:rsidR="00AA68AC" w:rsidRPr="00386387" w:rsidRDefault="79B86590" w:rsidP="0096165E">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67EB250B">
                  <w:rPr>
                    <w:rFonts w:ascii="Source Sans Pro" w:eastAsia="Source Sans Pro" w:hAnsi="Source Sans Pro" w:cs="Times New Roman"/>
                    <w:sz w:val="20"/>
                    <w:szCs w:val="20"/>
                  </w:rPr>
                  <w:t xml:space="preserve">Wie oben </w:t>
                </w:r>
                <w:r w:rsidR="1EF04AC1" w:rsidRPr="67EB250B">
                  <w:rPr>
                    <w:rFonts w:ascii="Source Sans Pro" w:eastAsia="Source Sans Pro" w:hAnsi="Source Sans Pro" w:cs="Times New Roman"/>
                    <w:sz w:val="20"/>
                    <w:szCs w:val="20"/>
                  </w:rPr>
                  <w:t xml:space="preserve">bei DM </w:t>
                </w:r>
                <w:r w:rsidR="1EF04AC1" w:rsidRPr="22084ED8">
                  <w:rPr>
                    <w:rFonts w:ascii="Source Sans Pro" w:eastAsia="Source Sans Pro" w:hAnsi="Source Sans Pro" w:cs="Times New Roman"/>
                    <w:sz w:val="20"/>
                    <w:szCs w:val="20"/>
                  </w:rPr>
                  <w:t>schon</w:t>
                </w:r>
                <w:r w:rsidR="0D0A00F1" w:rsidRPr="22084ED8">
                  <w:rPr>
                    <w:rFonts w:ascii="Source Sans Pro" w:eastAsia="Source Sans Pro" w:hAnsi="Source Sans Pro" w:cs="Times New Roman"/>
                    <w:sz w:val="20"/>
                    <w:szCs w:val="20"/>
                  </w:rPr>
                  <w:t xml:space="preserve"> </w:t>
                </w:r>
                <w:r w:rsidR="1EF04AC1" w:rsidRPr="22084ED8">
                  <w:rPr>
                    <w:rFonts w:ascii="Source Sans Pro" w:eastAsia="Source Sans Pro" w:hAnsi="Source Sans Pro" w:cs="Times New Roman"/>
                    <w:sz w:val="20"/>
                    <w:szCs w:val="20"/>
                  </w:rPr>
                  <w:t>erwähnt</w:t>
                </w:r>
                <w:r w:rsidR="1EF04AC1" w:rsidRPr="67EB250B">
                  <w:rPr>
                    <w:rFonts w:ascii="Source Sans Pro" w:eastAsia="Source Sans Pro" w:hAnsi="Source Sans Pro" w:cs="Times New Roman"/>
                    <w:sz w:val="20"/>
                    <w:szCs w:val="20"/>
                  </w:rPr>
                  <w:t>, haben wir bei figma.com weiterarbeiten können</w:t>
                </w:r>
                <w:r w:rsidR="29E4AC5B" w:rsidRPr="67EB250B">
                  <w:rPr>
                    <w:rFonts w:ascii="Source Sans Pro" w:eastAsia="Source Sans Pro" w:hAnsi="Source Sans Pro" w:cs="Times New Roman"/>
                    <w:sz w:val="20"/>
                    <w:szCs w:val="20"/>
                  </w:rPr>
                  <w:t xml:space="preserve">. DS und ich, wir beide </w:t>
                </w:r>
                <w:r w:rsidR="26C128CF" w:rsidRPr="60BE9F33">
                  <w:rPr>
                    <w:rFonts w:ascii="Source Sans Pro" w:eastAsia="Source Sans Pro" w:hAnsi="Source Sans Pro" w:cs="Times New Roman"/>
                    <w:sz w:val="20"/>
                    <w:szCs w:val="20"/>
                  </w:rPr>
                  <w:t xml:space="preserve">waren uns </w:t>
                </w:r>
                <w:r w:rsidR="26C128CF" w:rsidRPr="67EB250B">
                  <w:rPr>
                    <w:rFonts w:ascii="Source Sans Pro" w:eastAsia="Source Sans Pro" w:hAnsi="Source Sans Pro" w:cs="Times New Roman"/>
                    <w:sz w:val="20"/>
                    <w:szCs w:val="20"/>
                  </w:rPr>
                  <w:t>schnell einig</w:t>
                </w:r>
                <w:r w:rsidR="26C128CF" w:rsidRPr="60BE9F33">
                  <w:rPr>
                    <w:rFonts w:ascii="Source Sans Pro" w:eastAsia="Source Sans Pro" w:hAnsi="Source Sans Pro" w:cs="Times New Roman"/>
                    <w:sz w:val="20"/>
                    <w:szCs w:val="20"/>
                  </w:rPr>
                  <w:t>,</w:t>
                </w:r>
                <w:r w:rsidR="26C128CF" w:rsidRPr="67EB250B">
                  <w:rPr>
                    <w:rFonts w:ascii="Source Sans Pro" w:eastAsia="Source Sans Pro" w:hAnsi="Source Sans Pro" w:cs="Times New Roman"/>
                    <w:sz w:val="20"/>
                    <w:szCs w:val="20"/>
                  </w:rPr>
                  <w:t xml:space="preserve"> </w:t>
                </w:r>
                <w:r w:rsidR="26C128CF" w:rsidRPr="0879552A">
                  <w:rPr>
                    <w:rFonts w:ascii="Source Sans Pro" w:eastAsia="Source Sans Pro" w:hAnsi="Source Sans Pro" w:cs="Times New Roman"/>
                    <w:sz w:val="20"/>
                    <w:szCs w:val="20"/>
                  </w:rPr>
                  <w:t xml:space="preserve">dass wir 2 </w:t>
                </w:r>
                <w:r w:rsidR="26C128CF" w:rsidRPr="60BE9F33">
                  <w:rPr>
                    <w:rFonts w:ascii="Source Sans Pro" w:eastAsia="Source Sans Pro" w:hAnsi="Source Sans Pro" w:cs="Times New Roman"/>
                    <w:sz w:val="20"/>
                    <w:szCs w:val="20"/>
                  </w:rPr>
                  <w:t>Grafen</w:t>
                </w:r>
                <w:r w:rsidR="26C128CF" w:rsidRPr="767C75C2">
                  <w:rPr>
                    <w:rFonts w:ascii="Source Sans Pro" w:eastAsia="Source Sans Pro" w:hAnsi="Source Sans Pro" w:cs="Times New Roman"/>
                    <w:sz w:val="20"/>
                    <w:szCs w:val="20"/>
                  </w:rPr>
                  <w:t>: 1</w:t>
                </w:r>
                <w:r w:rsidR="26C128CF" w:rsidRPr="0879552A">
                  <w:rPr>
                    <w:rFonts w:ascii="Source Sans Pro" w:eastAsia="Source Sans Pro" w:hAnsi="Source Sans Pro" w:cs="Times New Roman"/>
                    <w:sz w:val="20"/>
                    <w:szCs w:val="20"/>
                  </w:rPr>
                  <w:t xml:space="preserve"> für</w:t>
                </w:r>
                <w:r w:rsidR="26C128CF" w:rsidRPr="767C75C2">
                  <w:rPr>
                    <w:rFonts w:ascii="Source Sans Pro" w:eastAsia="Source Sans Pro" w:hAnsi="Source Sans Pro" w:cs="Times New Roman"/>
                    <w:sz w:val="20"/>
                    <w:szCs w:val="20"/>
                  </w:rPr>
                  <w:t xml:space="preserve"> </w:t>
                </w:r>
                <w:r w:rsidR="26C128CF" w:rsidRPr="60BE9F33">
                  <w:rPr>
                    <w:rFonts w:ascii="Source Sans Pro" w:eastAsia="Source Sans Pro" w:hAnsi="Source Sans Pro" w:cs="Times New Roman"/>
                    <w:sz w:val="20"/>
                    <w:szCs w:val="20"/>
                  </w:rPr>
                  <w:t>Temperatur</w:t>
                </w:r>
                <w:r w:rsidR="26C128CF" w:rsidRPr="767C75C2">
                  <w:rPr>
                    <w:rFonts w:ascii="Source Sans Pro" w:eastAsia="Source Sans Pro" w:hAnsi="Source Sans Pro" w:cs="Times New Roman"/>
                    <w:sz w:val="20"/>
                    <w:szCs w:val="20"/>
                  </w:rPr>
                  <w:t xml:space="preserve"> und 1 </w:t>
                </w:r>
                <w:r w:rsidR="26C128CF" w:rsidRPr="0B7BD90E">
                  <w:rPr>
                    <w:rFonts w:ascii="Source Sans Pro" w:eastAsia="Source Sans Pro" w:hAnsi="Source Sans Pro" w:cs="Times New Roman"/>
                    <w:sz w:val="20"/>
                    <w:szCs w:val="20"/>
                  </w:rPr>
                  <w:t xml:space="preserve">für die Luftfeuchtigkeit </w:t>
                </w:r>
                <w:r w:rsidR="26C128CF" w:rsidRPr="649007E4">
                  <w:rPr>
                    <w:rFonts w:ascii="Source Sans Pro" w:eastAsia="Source Sans Pro" w:hAnsi="Source Sans Pro" w:cs="Times New Roman"/>
                    <w:sz w:val="20"/>
                    <w:szCs w:val="20"/>
                  </w:rPr>
                  <w:t xml:space="preserve">erstellen. </w:t>
                </w:r>
                <w:r w:rsidR="586B7EDD" w:rsidRPr="71E640D9">
                  <w:rPr>
                    <w:rFonts w:ascii="Source Sans Pro" w:eastAsia="Source Sans Pro" w:hAnsi="Source Sans Pro" w:cs="Times New Roman"/>
                    <w:sz w:val="20"/>
                    <w:szCs w:val="20"/>
                  </w:rPr>
                  <w:t xml:space="preserve">Die Farben haben wir </w:t>
                </w:r>
                <w:r w:rsidR="586B7EDD" w:rsidRPr="15C9352B">
                  <w:rPr>
                    <w:rFonts w:ascii="Source Sans Pro" w:eastAsia="Source Sans Pro" w:hAnsi="Source Sans Pro" w:cs="Times New Roman"/>
                    <w:sz w:val="20"/>
                    <w:szCs w:val="20"/>
                  </w:rPr>
                  <w:t xml:space="preserve">auch neutral </w:t>
                </w:r>
                <w:r w:rsidR="48107DA0" w:rsidRPr="1889E94E">
                  <w:rPr>
                    <w:rFonts w:ascii="Source Sans Pro" w:eastAsia="Source Sans Pro" w:hAnsi="Source Sans Pro" w:cs="Times New Roman"/>
                    <w:sz w:val="20"/>
                    <w:szCs w:val="20"/>
                  </w:rPr>
                  <w:t>gestalten</w:t>
                </w:r>
                <w:r w:rsidR="586B7EDD" w:rsidRPr="1889E94E">
                  <w:rPr>
                    <w:rFonts w:ascii="Source Sans Pro" w:eastAsia="Source Sans Pro" w:hAnsi="Source Sans Pro" w:cs="Times New Roman"/>
                    <w:sz w:val="20"/>
                    <w:szCs w:val="20"/>
                  </w:rPr>
                  <w:t>.</w:t>
                </w:r>
                <w:r w:rsidR="26C128CF" w:rsidRPr="71E640D9">
                  <w:rPr>
                    <w:rFonts w:ascii="Source Sans Pro" w:eastAsia="Source Sans Pro" w:hAnsi="Source Sans Pro" w:cs="Times New Roman"/>
                    <w:sz w:val="20"/>
                    <w:szCs w:val="20"/>
                  </w:rPr>
                  <w:t xml:space="preserve"> </w:t>
                </w:r>
                <w:r w:rsidR="17366797" w:rsidRPr="08654D34">
                  <w:rPr>
                    <w:rFonts w:ascii="Source Sans Pro" w:eastAsia="Source Sans Pro" w:hAnsi="Source Sans Pro" w:cs="Times New Roman"/>
                    <w:sz w:val="20"/>
                    <w:szCs w:val="20"/>
                  </w:rPr>
                  <w:t>Problem</w:t>
                </w:r>
                <w:r w:rsidR="26C128CF" w:rsidRPr="649007E4">
                  <w:rPr>
                    <w:rFonts w:ascii="Source Sans Pro" w:eastAsia="Source Sans Pro" w:hAnsi="Source Sans Pro" w:cs="Times New Roman"/>
                    <w:sz w:val="20"/>
                    <w:szCs w:val="20"/>
                  </w:rPr>
                  <w:t xml:space="preserve"> dabei hatten </w:t>
                </w:r>
                <w:r w:rsidR="26C128CF" w:rsidRPr="649007E4">
                  <w:rPr>
                    <w:rFonts w:ascii="Source Sans Pro" w:eastAsia="Source Sans Pro" w:hAnsi="Source Sans Pro" w:cs="Times New Roman"/>
                    <w:sz w:val="20"/>
                    <w:szCs w:val="20"/>
                  </w:rPr>
                  <w:lastRenderedPageBreak/>
                  <w:t xml:space="preserve">wir nicht. </w:t>
                </w:r>
                <w:r w:rsidR="26C128CF" w:rsidRPr="1AC2B364">
                  <w:rPr>
                    <w:rFonts w:ascii="Source Sans Pro" w:eastAsia="Source Sans Pro" w:hAnsi="Source Sans Pro" w:cs="Times New Roman"/>
                    <w:sz w:val="20"/>
                    <w:szCs w:val="20"/>
                  </w:rPr>
                  <w:t xml:space="preserve">Wir haben unser Design an LS und NN gezeigt </w:t>
                </w:r>
                <w:r w:rsidR="26C128CF" w:rsidRPr="3A98C932">
                  <w:rPr>
                    <w:rFonts w:ascii="Source Sans Pro" w:eastAsia="Source Sans Pro" w:hAnsi="Source Sans Pro" w:cs="Times New Roman"/>
                    <w:sz w:val="20"/>
                    <w:szCs w:val="20"/>
                  </w:rPr>
                  <w:t xml:space="preserve">und sie waren damit auch </w:t>
                </w:r>
                <w:r w:rsidR="26C128CF" w:rsidRPr="71E640D9">
                  <w:rPr>
                    <w:rFonts w:ascii="Source Sans Pro" w:eastAsia="Source Sans Pro" w:hAnsi="Source Sans Pro" w:cs="Times New Roman"/>
                    <w:sz w:val="20"/>
                    <w:szCs w:val="20"/>
                  </w:rPr>
                  <w:t>zufr</w:t>
                </w:r>
                <w:r w:rsidR="33EF3B3E" w:rsidRPr="71E640D9">
                  <w:rPr>
                    <w:rFonts w:ascii="Source Sans Pro" w:eastAsia="Source Sans Pro" w:hAnsi="Source Sans Pro" w:cs="Times New Roman"/>
                    <w:sz w:val="20"/>
                    <w:szCs w:val="20"/>
                  </w:rPr>
                  <w:t>ieden.</w:t>
                </w:r>
              </w:p>
            </w:tc>
            <w:tc>
              <w:tcPr>
                <w:tcW w:w="2070" w:type="dxa"/>
              </w:tcPr>
              <w:p w14:paraId="42A0A426" w14:textId="6018B96D" w:rsidR="00AA68AC" w:rsidRPr="00386387" w:rsidRDefault="4385568D" w:rsidP="0096165E">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29FCA901">
                  <w:rPr>
                    <w:rFonts w:ascii="Source Sans Pro" w:eastAsia="Source Sans Pro" w:hAnsi="Source Sans Pro" w:cs="Times New Roman"/>
                    <w:sz w:val="20"/>
                    <w:szCs w:val="20"/>
                  </w:rPr>
                  <w:lastRenderedPageBreak/>
                  <w:t xml:space="preserve">Ich bin froh, dass </w:t>
                </w:r>
                <w:r w:rsidRPr="79A53892">
                  <w:rPr>
                    <w:rFonts w:ascii="Source Sans Pro" w:eastAsia="Source Sans Pro" w:hAnsi="Source Sans Pro" w:cs="Times New Roman"/>
                    <w:sz w:val="20"/>
                    <w:szCs w:val="20"/>
                  </w:rPr>
                  <w:t>unser</w:t>
                </w:r>
                <w:r w:rsidR="64025352" w:rsidRPr="79A53892">
                  <w:rPr>
                    <w:rFonts w:ascii="Source Sans Pro" w:eastAsia="Source Sans Pro" w:hAnsi="Source Sans Pro" w:cs="Times New Roman"/>
                    <w:sz w:val="20"/>
                    <w:szCs w:val="20"/>
                  </w:rPr>
                  <w:t xml:space="preserve"> </w:t>
                </w:r>
                <w:r w:rsidRPr="79A53892">
                  <w:rPr>
                    <w:rFonts w:ascii="Source Sans Pro" w:eastAsia="Source Sans Pro" w:hAnsi="Source Sans Pro" w:cs="Times New Roman"/>
                    <w:sz w:val="20"/>
                    <w:szCs w:val="20"/>
                  </w:rPr>
                  <w:t>Webdesign</w:t>
                </w:r>
                <w:r w:rsidRPr="448D593B">
                  <w:rPr>
                    <w:rFonts w:ascii="Source Sans Pro" w:eastAsia="Source Sans Pro" w:hAnsi="Source Sans Pro" w:cs="Times New Roman"/>
                    <w:sz w:val="20"/>
                    <w:szCs w:val="20"/>
                  </w:rPr>
                  <w:t xml:space="preserve"> </w:t>
                </w:r>
                <w:r w:rsidRPr="32FA1C18">
                  <w:rPr>
                    <w:rFonts w:ascii="Source Sans Pro" w:eastAsia="Source Sans Pro" w:hAnsi="Source Sans Pro" w:cs="Times New Roman"/>
                    <w:sz w:val="20"/>
                    <w:szCs w:val="20"/>
                  </w:rPr>
                  <w:t xml:space="preserve">einfach und freundlich darstellen </w:t>
                </w:r>
                <w:r w:rsidR="787A30B1" w:rsidRPr="79A53892">
                  <w:rPr>
                    <w:rFonts w:ascii="Source Sans Pro" w:eastAsia="Source Sans Pro" w:hAnsi="Source Sans Pro" w:cs="Times New Roman"/>
                    <w:sz w:val="20"/>
                    <w:szCs w:val="20"/>
                  </w:rPr>
                  <w:t>konnten</w:t>
                </w:r>
                <w:r w:rsidR="7B71CC9D" w:rsidRPr="79A53892">
                  <w:rPr>
                    <w:rFonts w:ascii="Source Sans Pro" w:eastAsia="Source Sans Pro" w:hAnsi="Source Sans Pro" w:cs="Times New Roman"/>
                    <w:sz w:val="20"/>
                    <w:szCs w:val="20"/>
                  </w:rPr>
                  <w:t>.</w:t>
                </w:r>
                <w:r w:rsidR="7B7C8159" w:rsidRPr="79A53892">
                  <w:rPr>
                    <w:rFonts w:ascii="Source Sans Pro" w:eastAsia="Source Sans Pro" w:hAnsi="Source Sans Pro" w:cs="Times New Roman"/>
                    <w:sz w:val="20"/>
                    <w:szCs w:val="20"/>
                  </w:rPr>
                  <w:t xml:space="preserve"> </w:t>
                </w:r>
                <w:r w:rsidR="7B71CC9D" w:rsidRPr="3ACEE22F">
                  <w:rPr>
                    <w:rFonts w:ascii="Source Sans Pro" w:eastAsia="Source Sans Pro" w:hAnsi="Source Sans Pro" w:cs="Times New Roman"/>
                    <w:sz w:val="20"/>
                    <w:szCs w:val="20"/>
                  </w:rPr>
                  <w:t xml:space="preserve"> </w:t>
                </w:r>
                <w:r w:rsidR="5249FAC8" w:rsidRPr="38197496">
                  <w:rPr>
                    <w:rFonts w:ascii="Source Sans Pro" w:eastAsia="Source Sans Pro" w:hAnsi="Source Sans Pro" w:cs="Times New Roman"/>
                    <w:sz w:val="20"/>
                    <w:szCs w:val="20"/>
                  </w:rPr>
                  <w:t>Für weitere Webseiten werde ich auf figma.com</w:t>
                </w:r>
                <w:r w:rsidR="5249FAC8" w:rsidRPr="3A917324">
                  <w:rPr>
                    <w:rFonts w:ascii="Source Sans Pro" w:eastAsia="Source Sans Pro" w:hAnsi="Source Sans Pro" w:cs="Times New Roman"/>
                    <w:sz w:val="20"/>
                    <w:szCs w:val="20"/>
                  </w:rPr>
                  <w:t xml:space="preserve"> </w:t>
                </w:r>
                <w:r w:rsidR="5249FAC8" w:rsidRPr="0913E667">
                  <w:rPr>
                    <w:rFonts w:ascii="Source Sans Pro" w:eastAsia="Source Sans Pro" w:hAnsi="Source Sans Pro" w:cs="Times New Roman"/>
                    <w:sz w:val="20"/>
                    <w:szCs w:val="20"/>
                  </w:rPr>
                  <w:t>zurückgreifen</w:t>
                </w:r>
                <w:r w:rsidR="5249FAC8" w:rsidRPr="3A917324">
                  <w:rPr>
                    <w:rFonts w:ascii="Source Sans Pro" w:eastAsia="Source Sans Pro" w:hAnsi="Source Sans Pro" w:cs="Times New Roman"/>
                    <w:sz w:val="20"/>
                    <w:szCs w:val="20"/>
                  </w:rPr>
                  <w:t>.</w:t>
                </w:r>
                <w:r w:rsidR="7B71CC9D" w:rsidRPr="3A917324">
                  <w:rPr>
                    <w:rFonts w:ascii="Source Sans Pro" w:eastAsia="Source Sans Pro" w:hAnsi="Source Sans Pro" w:cs="Times New Roman"/>
                    <w:sz w:val="20"/>
                    <w:szCs w:val="20"/>
                  </w:rPr>
                  <w:t xml:space="preserve"> </w:t>
                </w:r>
              </w:p>
            </w:tc>
          </w:tr>
          <w:tr w:rsidR="00AA68AC" w:rsidRPr="00386387" w14:paraId="5AC24229" w14:textId="77777777" w:rsidTr="35402860">
            <w:trPr>
              <w:trHeight w:val="5533"/>
            </w:trPr>
            <w:tc>
              <w:tcPr>
                <w:cnfStyle w:val="001000000000" w:firstRow="0" w:lastRow="0" w:firstColumn="1" w:lastColumn="0" w:oddVBand="0" w:evenVBand="0" w:oddHBand="0" w:evenHBand="0" w:firstRowFirstColumn="0" w:firstRowLastColumn="0" w:lastRowFirstColumn="0" w:lastRowLastColumn="0"/>
                <w:tcW w:w="590" w:type="dxa"/>
              </w:tcPr>
              <w:p w14:paraId="787EFA2D" w14:textId="67C98427" w:rsidR="00AA68AC" w:rsidRPr="00386387" w:rsidRDefault="2D52A1BB" w:rsidP="0096165E">
                <w:pPr>
                  <w:spacing w:line="280" w:lineRule="atLeast"/>
                  <w:rPr>
                    <w:rFonts w:ascii="Source Sans Pro" w:eastAsia="Source Sans Pro" w:hAnsi="Source Sans Pro" w:cs="Times New Roman"/>
                    <w:sz w:val="20"/>
                    <w:szCs w:val="20"/>
                  </w:rPr>
                </w:pPr>
                <w:r w:rsidRPr="1EFABED9">
                  <w:rPr>
                    <w:rFonts w:ascii="Source Sans Pro" w:eastAsia="Source Sans Pro" w:hAnsi="Source Sans Pro" w:cs="Times New Roman"/>
                    <w:sz w:val="20"/>
                    <w:szCs w:val="20"/>
                  </w:rPr>
                  <w:t>38</w:t>
                </w:r>
              </w:p>
            </w:tc>
            <w:tc>
              <w:tcPr>
                <w:tcW w:w="730" w:type="dxa"/>
              </w:tcPr>
              <w:p w14:paraId="3A509126" w14:textId="113E01C4" w:rsidR="00AA68AC" w:rsidRPr="00386387" w:rsidRDefault="6E08A345" w:rsidP="0096165E">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216E67D4">
                  <w:rPr>
                    <w:rFonts w:ascii="Source Sans Pro" w:eastAsia="Source Sans Pro" w:hAnsi="Source Sans Pro" w:cs="Times New Roman"/>
                    <w:sz w:val="20"/>
                    <w:szCs w:val="20"/>
                  </w:rPr>
                  <w:t>12:15</w:t>
                </w:r>
              </w:p>
            </w:tc>
            <w:tc>
              <w:tcPr>
                <w:tcW w:w="853" w:type="dxa"/>
              </w:tcPr>
              <w:p w14:paraId="3FDD41EF" w14:textId="0CFFDF98" w:rsidR="00AA68AC" w:rsidRPr="00386387" w:rsidRDefault="2D52A1BB" w:rsidP="0096165E">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358811AD">
                  <w:rPr>
                    <w:rFonts w:ascii="Source Sans Pro" w:eastAsia="Source Sans Pro" w:hAnsi="Source Sans Pro" w:cs="Times New Roman"/>
                    <w:sz w:val="20"/>
                    <w:szCs w:val="20"/>
                  </w:rPr>
                  <w:t>NN</w:t>
                </w:r>
              </w:p>
            </w:tc>
            <w:tc>
              <w:tcPr>
                <w:tcW w:w="2028" w:type="dxa"/>
              </w:tcPr>
              <w:p w14:paraId="40457795" w14:textId="074581C9" w:rsidR="00AA68AC" w:rsidRPr="00386387" w:rsidRDefault="6C0B68C1" w:rsidP="245CB0F1">
                <w:pPr>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245CB0F1">
                  <w:rPr>
                    <w:rFonts w:ascii="Source Sans Pro" w:eastAsia="Source Sans Pro" w:hAnsi="Source Sans Pro" w:cs="Times New Roman"/>
                    <w:sz w:val="20"/>
                    <w:szCs w:val="20"/>
                  </w:rPr>
                  <w:t>Angeschaut wer</w:t>
                </w:r>
                <w:r w:rsidR="2DB80636" w:rsidRPr="245CB0F1">
                  <w:rPr>
                    <w:rFonts w:ascii="Source Sans Pro" w:eastAsia="Source Sans Pro" w:hAnsi="Source Sans Pro" w:cs="Times New Roman"/>
                    <w:sz w:val="20"/>
                    <w:szCs w:val="20"/>
                  </w:rPr>
                  <w:t xml:space="preserve"> </w:t>
                </w:r>
                <w:r w:rsidRPr="245CB0F1">
                  <w:rPr>
                    <w:rFonts w:ascii="Source Sans Pro" w:eastAsia="Source Sans Pro" w:hAnsi="Source Sans Pro" w:cs="Times New Roman"/>
                    <w:sz w:val="20"/>
                    <w:szCs w:val="20"/>
                  </w:rPr>
                  <w:t xml:space="preserve">wann Ferien hat, und besprochen wie man erreichbar </w:t>
                </w:r>
                <w:r w:rsidR="34C46CEE" w:rsidRPr="245CB0F1">
                  <w:rPr>
                    <w:rFonts w:ascii="Source Sans Pro" w:eastAsia="Source Sans Pro" w:hAnsi="Source Sans Pro" w:cs="Times New Roman"/>
                    <w:sz w:val="20"/>
                    <w:szCs w:val="20"/>
                  </w:rPr>
                  <w:t>ist,</w:t>
                </w:r>
                <w:r w:rsidRPr="245CB0F1">
                  <w:rPr>
                    <w:rFonts w:ascii="Source Sans Pro" w:eastAsia="Source Sans Pro" w:hAnsi="Source Sans Pro" w:cs="Times New Roman"/>
                    <w:sz w:val="20"/>
                    <w:szCs w:val="20"/>
                  </w:rPr>
                  <w:t xml:space="preserve"> wenn</w:t>
                </w:r>
                <w:r w:rsidR="1E135BB6" w:rsidRPr="245CB0F1">
                  <w:rPr>
                    <w:rFonts w:ascii="Source Sans Pro" w:eastAsia="Source Sans Pro" w:hAnsi="Source Sans Pro" w:cs="Times New Roman"/>
                    <w:sz w:val="20"/>
                    <w:szCs w:val="20"/>
                  </w:rPr>
                  <w:t xml:space="preserve"> es </w:t>
                </w:r>
                <w:r w:rsidRPr="245CB0F1">
                  <w:rPr>
                    <w:rFonts w:ascii="Source Sans Pro" w:eastAsia="Source Sans Pro" w:hAnsi="Source Sans Pro" w:cs="Times New Roman"/>
                    <w:sz w:val="20"/>
                    <w:szCs w:val="20"/>
                  </w:rPr>
                  <w:t>brennt</w:t>
                </w:r>
                <w:r w:rsidR="3D38E50E" w:rsidRPr="79EA9428">
                  <w:rPr>
                    <w:rFonts w:ascii="Source Sans Pro" w:eastAsia="Source Sans Pro" w:hAnsi="Source Sans Pro" w:cs="Times New Roman"/>
                    <w:sz w:val="20"/>
                    <w:szCs w:val="20"/>
                  </w:rPr>
                  <w:t>.</w:t>
                </w:r>
              </w:p>
              <w:p w14:paraId="047AA30C" w14:textId="5278A9FE" w:rsidR="00AA68AC" w:rsidRPr="00386387" w:rsidRDefault="00AA68AC" w:rsidP="245CB0F1">
                <w:pPr>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p>
              <w:p w14:paraId="1D37A004" w14:textId="5C89F928" w:rsidR="00AA68AC" w:rsidRPr="00386387" w:rsidRDefault="49E97800" w:rsidP="3F57036F">
                <w:pPr>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2F2A79CF">
                  <w:rPr>
                    <w:rFonts w:ascii="Source Sans Pro" w:eastAsia="Source Sans Pro" w:hAnsi="Source Sans Pro" w:cs="Times New Roman"/>
                    <w:sz w:val="20"/>
                    <w:szCs w:val="20"/>
                  </w:rPr>
                  <w:t>Mein Tagesziel für heute ist es</w:t>
                </w:r>
                <w:r w:rsidRPr="1896CE07">
                  <w:rPr>
                    <w:rFonts w:ascii="Source Sans Pro" w:eastAsia="Source Sans Pro" w:hAnsi="Source Sans Pro" w:cs="Times New Roman"/>
                    <w:sz w:val="20"/>
                    <w:szCs w:val="20"/>
                  </w:rPr>
                  <w:t>,</w:t>
                </w:r>
                <w:r w:rsidRPr="2F2A79CF">
                  <w:rPr>
                    <w:rFonts w:ascii="Source Sans Pro" w:eastAsia="Source Sans Pro" w:hAnsi="Source Sans Pro" w:cs="Times New Roman"/>
                    <w:sz w:val="20"/>
                    <w:szCs w:val="20"/>
                  </w:rPr>
                  <w:t xml:space="preserve"> </w:t>
                </w:r>
                <w:r w:rsidRPr="0E255E0D">
                  <w:rPr>
                    <w:rFonts w:ascii="Source Sans Pro" w:eastAsia="Source Sans Pro" w:hAnsi="Source Sans Pro" w:cs="Times New Roman"/>
                    <w:sz w:val="20"/>
                    <w:szCs w:val="20"/>
                  </w:rPr>
                  <w:t>den</w:t>
                </w:r>
                <w:r w:rsidRPr="2F2A79CF">
                  <w:rPr>
                    <w:rFonts w:ascii="Source Sans Pro" w:eastAsia="Source Sans Pro" w:hAnsi="Source Sans Pro" w:cs="Times New Roman"/>
                    <w:sz w:val="20"/>
                    <w:szCs w:val="20"/>
                  </w:rPr>
                  <w:t xml:space="preserve"> </w:t>
                </w:r>
                <w:r w:rsidRPr="41C1B89D">
                  <w:rPr>
                    <w:rFonts w:ascii="Source Sans Pro" w:eastAsia="Source Sans Pro" w:hAnsi="Source Sans Pro" w:cs="Times New Roman"/>
                    <w:sz w:val="20"/>
                    <w:szCs w:val="20"/>
                  </w:rPr>
                  <w:t xml:space="preserve">Arbeitsjournal </w:t>
                </w:r>
                <w:r w:rsidRPr="1896CE07">
                  <w:rPr>
                    <w:rFonts w:ascii="Source Sans Pro" w:eastAsia="Source Sans Pro" w:hAnsi="Source Sans Pro" w:cs="Times New Roman"/>
                    <w:sz w:val="20"/>
                    <w:szCs w:val="20"/>
                  </w:rPr>
                  <w:t>fertig zu schreiben</w:t>
                </w:r>
                <w:r w:rsidRPr="0E255E0D">
                  <w:rPr>
                    <w:rFonts w:ascii="Source Sans Pro" w:eastAsia="Source Sans Pro" w:hAnsi="Source Sans Pro" w:cs="Times New Roman"/>
                    <w:sz w:val="20"/>
                    <w:szCs w:val="20"/>
                  </w:rPr>
                  <w:t xml:space="preserve">. </w:t>
                </w:r>
                <w:r w:rsidRPr="5DDDC7AF">
                  <w:rPr>
                    <w:rFonts w:ascii="Source Sans Pro" w:eastAsia="Source Sans Pro" w:hAnsi="Source Sans Pro" w:cs="Times New Roman"/>
                    <w:sz w:val="20"/>
                    <w:szCs w:val="20"/>
                  </w:rPr>
                  <w:t xml:space="preserve">Und den anderen so gut wie möglich zu </w:t>
                </w:r>
                <w:r w:rsidRPr="4FEDC6CB">
                  <w:rPr>
                    <w:rFonts w:ascii="Source Sans Pro" w:eastAsia="Source Sans Pro" w:hAnsi="Source Sans Pro" w:cs="Times New Roman"/>
                    <w:sz w:val="20"/>
                    <w:szCs w:val="20"/>
                  </w:rPr>
                  <w:t>helfen.</w:t>
                </w:r>
              </w:p>
              <w:p w14:paraId="18B6F056" w14:textId="6222A50C" w:rsidR="00AA68AC" w:rsidRPr="00386387" w:rsidRDefault="00AA68AC" w:rsidP="245CB0F1">
                <w:pPr>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p>
              <w:p w14:paraId="7CA0A54E" w14:textId="0ACF8C45" w:rsidR="00AA68AC" w:rsidRPr="00386387" w:rsidRDefault="00AA68AC" w:rsidP="73EDDE8D">
                <w:pPr>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p>
              <w:p w14:paraId="26375394" w14:textId="540984C0" w:rsidR="00AA68AC" w:rsidRPr="00386387" w:rsidRDefault="00AA68AC" w:rsidP="229EA3A3">
                <w:pPr>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p>
            </w:tc>
            <w:tc>
              <w:tcPr>
                <w:tcW w:w="2938" w:type="dxa"/>
              </w:tcPr>
              <w:p w14:paraId="1AD7466F" w14:textId="50B0006F" w:rsidR="00AA68AC" w:rsidRPr="00386387" w:rsidRDefault="758BF299" w:rsidP="4FEDC6CB">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229EA3A3">
                  <w:rPr>
                    <w:rFonts w:ascii="Source Sans Pro" w:eastAsia="Source Sans Pro" w:hAnsi="Source Sans Pro" w:cs="Times New Roman"/>
                    <w:sz w:val="20"/>
                    <w:szCs w:val="20"/>
                  </w:rPr>
                  <w:t>Wir haben alle in verschiedenen KW-Ferien/ wir sind nicht alle gezeitigt erreichbar</w:t>
                </w:r>
                <w:r w:rsidR="256CDE4A" w:rsidRPr="7E45EAB7">
                  <w:rPr>
                    <w:rFonts w:ascii="Source Sans Pro" w:eastAsia="Source Sans Pro" w:hAnsi="Source Sans Pro" w:cs="Times New Roman"/>
                    <w:sz w:val="20"/>
                    <w:szCs w:val="20"/>
                  </w:rPr>
                  <w:t>.</w:t>
                </w:r>
              </w:p>
              <w:p w14:paraId="2DE69D2D" w14:textId="07AE22D0" w:rsidR="00AA68AC" w:rsidRPr="00386387" w:rsidRDefault="00AA68AC" w:rsidP="4FEDC6CB">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p>
              <w:p w14:paraId="1947A58C" w14:textId="359A8775" w:rsidR="00AA68AC" w:rsidRPr="00386387" w:rsidRDefault="00AA68AC" w:rsidP="4FEDC6CB">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p>
              <w:p w14:paraId="300D4FC4" w14:textId="5B06DE28" w:rsidR="00AA68AC" w:rsidRPr="00386387" w:rsidRDefault="00AA68AC" w:rsidP="4FEDC6CB">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p>
              <w:p w14:paraId="338E21DE" w14:textId="0AD7631F" w:rsidR="00AA68AC" w:rsidRPr="00386387" w:rsidRDefault="59A7E426" w:rsidP="0096165E">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44482F7B">
                  <w:rPr>
                    <w:rFonts w:ascii="Source Sans Pro" w:eastAsia="Source Sans Pro" w:hAnsi="Source Sans Pro" w:cs="Times New Roman"/>
                    <w:sz w:val="20"/>
                    <w:szCs w:val="20"/>
                  </w:rPr>
                  <w:t xml:space="preserve">LS habe ich geholfen seine Probleme zu </w:t>
                </w:r>
                <w:r w:rsidR="40D87028" w:rsidRPr="6FE91F66">
                  <w:rPr>
                    <w:rFonts w:ascii="Source Sans Pro" w:eastAsia="Source Sans Pro" w:hAnsi="Source Sans Pro" w:cs="Times New Roman"/>
                    <w:sz w:val="20"/>
                    <w:szCs w:val="20"/>
                  </w:rPr>
                  <w:t>analysieren</w:t>
                </w:r>
                <w:r w:rsidRPr="44482F7B">
                  <w:rPr>
                    <w:rFonts w:ascii="Source Sans Pro" w:eastAsia="Source Sans Pro" w:hAnsi="Source Sans Pro" w:cs="Times New Roman"/>
                    <w:sz w:val="20"/>
                    <w:szCs w:val="20"/>
                  </w:rPr>
                  <w:t xml:space="preserve"> wie z.B. </w:t>
                </w:r>
                <w:r w:rsidRPr="5B55EF10">
                  <w:rPr>
                    <w:rFonts w:ascii="Source Sans Pro" w:eastAsia="Source Sans Pro" w:hAnsi="Source Sans Pro" w:cs="Times New Roman"/>
                    <w:sz w:val="20"/>
                    <w:szCs w:val="20"/>
                  </w:rPr>
                  <w:t xml:space="preserve">Datenbankverbindung und habe mit ihm nach möglichen Lösungen </w:t>
                </w:r>
                <w:r w:rsidRPr="41F76CF3">
                  <w:rPr>
                    <w:rFonts w:ascii="Source Sans Pro" w:eastAsia="Source Sans Pro" w:hAnsi="Source Sans Pro" w:cs="Times New Roman"/>
                    <w:sz w:val="20"/>
                    <w:szCs w:val="20"/>
                  </w:rPr>
                  <w:t>gesucht</w:t>
                </w:r>
                <w:r w:rsidRPr="6FE91F66">
                  <w:rPr>
                    <w:rFonts w:ascii="Source Sans Pro" w:eastAsia="Source Sans Pro" w:hAnsi="Source Sans Pro" w:cs="Times New Roman"/>
                    <w:sz w:val="20"/>
                    <w:szCs w:val="20"/>
                  </w:rPr>
                  <w:t>.</w:t>
                </w:r>
                <w:r w:rsidR="2B47BC17" w:rsidRPr="6FE91F66">
                  <w:rPr>
                    <w:rFonts w:ascii="Source Sans Pro" w:eastAsia="Source Sans Pro" w:hAnsi="Source Sans Pro" w:cs="Times New Roman"/>
                    <w:sz w:val="20"/>
                    <w:szCs w:val="20"/>
                  </w:rPr>
                  <w:t xml:space="preserve"> </w:t>
                </w:r>
                <w:r w:rsidR="2B47BC17" w:rsidRPr="576762EE">
                  <w:rPr>
                    <w:rFonts w:ascii="Source Sans Pro" w:eastAsia="Source Sans Pro" w:hAnsi="Source Sans Pro" w:cs="Times New Roman"/>
                    <w:sz w:val="20"/>
                    <w:szCs w:val="20"/>
                  </w:rPr>
                  <w:t xml:space="preserve">LS und Ich, wir waren auch sehr zufrieden mit </w:t>
                </w:r>
                <w:r w:rsidR="1BEAEEEE" w:rsidRPr="7CC9042F">
                  <w:rPr>
                    <w:rFonts w:ascii="Source Sans Pro" w:eastAsia="Source Sans Pro" w:hAnsi="Source Sans Pro" w:cs="Times New Roman"/>
                    <w:sz w:val="20"/>
                    <w:szCs w:val="20"/>
                  </w:rPr>
                  <w:t>dem simplen</w:t>
                </w:r>
                <w:r w:rsidR="2B47BC17" w:rsidRPr="576762EE">
                  <w:rPr>
                    <w:rFonts w:ascii="Source Sans Pro" w:eastAsia="Source Sans Pro" w:hAnsi="Source Sans Pro" w:cs="Times New Roman"/>
                    <w:sz w:val="20"/>
                    <w:szCs w:val="20"/>
                  </w:rPr>
                  <w:t xml:space="preserve"> Design </w:t>
                </w:r>
                <w:r w:rsidR="2B47BC17" w:rsidRPr="237F2103">
                  <w:rPr>
                    <w:rFonts w:ascii="Source Sans Pro" w:eastAsia="Source Sans Pro" w:hAnsi="Source Sans Pro" w:cs="Times New Roman"/>
                    <w:sz w:val="20"/>
                    <w:szCs w:val="20"/>
                  </w:rPr>
                  <w:t xml:space="preserve">von DM und </w:t>
                </w:r>
                <w:r w:rsidR="2B47BC17" w:rsidRPr="79EA9428">
                  <w:rPr>
                    <w:rFonts w:ascii="Source Sans Pro" w:eastAsia="Source Sans Pro" w:hAnsi="Source Sans Pro" w:cs="Times New Roman"/>
                    <w:sz w:val="20"/>
                    <w:szCs w:val="20"/>
                  </w:rPr>
                  <w:t>JS</w:t>
                </w:r>
                <w:r w:rsidR="70613529" w:rsidRPr="7CC9042F">
                  <w:rPr>
                    <w:rFonts w:ascii="Source Sans Pro" w:eastAsia="Source Sans Pro" w:hAnsi="Source Sans Pro" w:cs="Times New Roman"/>
                    <w:sz w:val="20"/>
                    <w:szCs w:val="20"/>
                  </w:rPr>
                  <w:t>.</w:t>
                </w:r>
              </w:p>
            </w:tc>
            <w:tc>
              <w:tcPr>
                <w:tcW w:w="2070" w:type="dxa"/>
              </w:tcPr>
              <w:p w14:paraId="16F8FA4E" w14:textId="7C7693A9" w:rsidR="00AA68AC" w:rsidRPr="00386387" w:rsidRDefault="758BF299" w:rsidP="79EA9428">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229EA3A3">
                  <w:rPr>
                    <w:rFonts w:ascii="Source Sans Pro" w:eastAsia="Source Sans Pro" w:hAnsi="Source Sans Pro" w:cs="Times New Roman"/>
                    <w:sz w:val="20"/>
                    <w:szCs w:val="20"/>
                  </w:rPr>
                  <w:t>Via WhatsApp sind wir am besten erreichbar</w:t>
                </w:r>
                <w:r w:rsidR="26E4614F" w:rsidRPr="79EA9428">
                  <w:rPr>
                    <w:rFonts w:ascii="Source Sans Pro" w:eastAsia="Source Sans Pro" w:hAnsi="Source Sans Pro" w:cs="Times New Roman"/>
                    <w:sz w:val="20"/>
                    <w:szCs w:val="20"/>
                  </w:rPr>
                  <w:t>.</w:t>
                </w:r>
              </w:p>
              <w:p w14:paraId="2BC6FE6C" w14:textId="02CDD9E6" w:rsidR="00AA68AC" w:rsidRPr="00386387" w:rsidRDefault="00AA68AC" w:rsidP="79EA9428">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p>
              <w:p w14:paraId="494DB67B" w14:textId="6BBBC3DA" w:rsidR="00AA68AC" w:rsidRPr="00386387" w:rsidRDefault="00AA68AC" w:rsidP="7E45EAB7">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p>
              <w:p w14:paraId="13266B2E" w14:textId="675E43FC" w:rsidR="00AA68AC" w:rsidRPr="00386387" w:rsidRDefault="00AA68AC" w:rsidP="7E45EAB7">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p>
              <w:p w14:paraId="2AF4BC18" w14:textId="56ACD732" w:rsidR="00AA68AC" w:rsidRPr="00386387" w:rsidRDefault="650FC91A" w:rsidP="7E45EAB7">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301FD059">
                  <w:rPr>
                    <w:rFonts w:ascii="Source Sans Pro" w:eastAsia="Source Sans Pro" w:hAnsi="Source Sans Pro" w:cs="Times New Roman"/>
                    <w:sz w:val="20"/>
                    <w:szCs w:val="20"/>
                  </w:rPr>
                  <w:t xml:space="preserve">Ich hatte die </w:t>
                </w:r>
                <w:r w:rsidRPr="1AD51D2B">
                  <w:rPr>
                    <w:rFonts w:ascii="Source Sans Pro" w:eastAsia="Source Sans Pro" w:hAnsi="Source Sans Pro" w:cs="Times New Roman"/>
                    <w:sz w:val="20"/>
                    <w:szCs w:val="20"/>
                  </w:rPr>
                  <w:t>Möglichkeit</w:t>
                </w:r>
                <w:r w:rsidRPr="301FD059">
                  <w:rPr>
                    <w:rFonts w:ascii="Source Sans Pro" w:eastAsia="Source Sans Pro" w:hAnsi="Source Sans Pro" w:cs="Times New Roman"/>
                    <w:sz w:val="20"/>
                    <w:szCs w:val="20"/>
                  </w:rPr>
                  <w:t xml:space="preserve"> in </w:t>
                </w:r>
                <w:r w:rsidRPr="25422D6A">
                  <w:rPr>
                    <w:rFonts w:ascii="Source Sans Pro" w:eastAsia="Source Sans Pro" w:hAnsi="Source Sans Pro" w:cs="Times New Roman"/>
                    <w:sz w:val="20"/>
                    <w:szCs w:val="20"/>
                  </w:rPr>
                  <w:t xml:space="preserve">beide arbeiten reinzuschauen und </w:t>
                </w:r>
                <w:r w:rsidRPr="47797749">
                  <w:rPr>
                    <w:rFonts w:ascii="Source Sans Pro" w:eastAsia="Source Sans Pro" w:hAnsi="Source Sans Pro" w:cs="Times New Roman"/>
                    <w:sz w:val="20"/>
                    <w:szCs w:val="20"/>
                  </w:rPr>
                  <w:t xml:space="preserve">mir </w:t>
                </w:r>
                <w:r w:rsidR="2D63A9EC" w:rsidRPr="1AEC7F20">
                  <w:rPr>
                    <w:rFonts w:ascii="Source Sans Pro" w:eastAsia="Source Sans Pro" w:hAnsi="Source Sans Pro" w:cs="Times New Roman"/>
                    <w:sz w:val="20"/>
                    <w:szCs w:val="20"/>
                  </w:rPr>
                  <w:t>Notizen</w:t>
                </w:r>
                <w:r w:rsidRPr="47797749">
                  <w:rPr>
                    <w:rFonts w:ascii="Source Sans Pro" w:eastAsia="Source Sans Pro" w:hAnsi="Source Sans Pro" w:cs="Times New Roman"/>
                    <w:sz w:val="20"/>
                    <w:szCs w:val="20"/>
                  </w:rPr>
                  <w:t xml:space="preserve"> zu machen </w:t>
                </w:r>
                <w:r w:rsidRPr="1217D282">
                  <w:rPr>
                    <w:rFonts w:ascii="Source Sans Pro" w:eastAsia="Source Sans Pro" w:hAnsi="Source Sans Pro" w:cs="Times New Roman"/>
                    <w:sz w:val="20"/>
                    <w:szCs w:val="20"/>
                  </w:rPr>
                  <w:t>für</w:t>
                </w:r>
                <w:r w:rsidR="40DE7DEE" w:rsidRPr="1217D282">
                  <w:rPr>
                    <w:rFonts w:ascii="Source Sans Pro" w:eastAsia="Source Sans Pro" w:hAnsi="Source Sans Pro" w:cs="Times New Roman"/>
                    <w:sz w:val="20"/>
                    <w:szCs w:val="20"/>
                  </w:rPr>
                  <w:t xml:space="preserve"> das</w:t>
                </w:r>
                <w:r w:rsidRPr="47797749">
                  <w:rPr>
                    <w:rFonts w:ascii="Source Sans Pro" w:eastAsia="Source Sans Pro" w:hAnsi="Source Sans Pro" w:cs="Times New Roman"/>
                    <w:sz w:val="20"/>
                    <w:szCs w:val="20"/>
                  </w:rPr>
                  <w:t xml:space="preserve"> </w:t>
                </w:r>
                <w:r w:rsidRPr="0A35702A">
                  <w:rPr>
                    <w:rFonts w:ascii="Source Sans Pro" w:eastAsia="Source Sans Pro" w:hAnsi="Source Sans Pro" w:cs="Times New Roman"/>
                    <w:sz w:val="20"/>
                    <w:szCs w:val="20"/>
                  </w:rPr>
                  <w:t>Dokumentieren</w:t>
                </w:r>
                <w:r w:rsidR="2DE7C8E3" w:rsidRPr="1217D282">
                  <w:rPr>
                    <w:rFonts w:ascii="Source Sans Pro" w:eastAsia="Source Sans Pro" w:hAnsi="Source Sans Pro" w:cs="Times New Roman"/>
                    <w:sz w:val="20"/>
                    <w:szCs w:val="20"/>
                  </w:rPr>
                  <w:t>.</w:t>
                </w:r>
                <w:r w:rsidRPr="0A35702A">
                  <w:rPr>
                    <w:rFonts w:ascii="Source Sans Pro" w:eastAsia="Source Sans Pro" w:hAnsi="Source Sans Pro" w:cs="Times New Roman"/>
                    <w:sz w:val="20"/>
                    <w:szCs w:val="20"/>
                  </w:rPr>
                  <w:t xml:space="preserve"> </w:t>
                </w:r>
                <w:r w:rsidRPr="1AD51D2B">
                  <w:rPr>
                    <w:rFonts w:ascii="Source Sans Pro" w:eastAsia="Source Sans Pro" w:hAnsi="Source Sans Pro" w:cs="Times New Roman"/>
                    <w:sz w:val="20"/>
                    <w:szCs w:val="20"/>
                  </w:rPr>
                  <w:t xml:space="preserve">Das nächste Mal </w:t>
                </w:r>
                <w:r w:rsidR="10B453F2" w:rsidRPr="3298665F">
                  <w:rPr>
                    <w:rFonts w:ascii="Source Sans Pro" w:eastAsia="Source Sans Pro" w:hAnsi="Source Sans Pro" w:cs="Times New Roman"/>
                    <w:sz w:val="20"/>
                    <w:szCs w:val="20"/>
                  </w:rPr>
                  <w:t xml:space="preserve">beginne ich früher </w:t>
                </w:r>
                <w:r w:rsidR="10B453F2" w:rsidRPr="0DE68D41">
                  <w:rPr>
                    <w:rFonts w:ascii="Source Sans Pro" w:eastAsia="Source Sans Pro" w:hAnsi="Source Sans Pro" w:cs="Times New Roman"/>
                    <w:sz w:val="20"/>
                    <w:szCs w:val="20"/>
                  </w:rPr>
                  <w:t xml:space="preserve">mit dem Arbeitsjournal damit ich am </w:t>
                </w:r>
                <w:r w:rsidR="4E237284" w:rsidRPr="1AEC7F20">
                  <w:rPr>
                    <w:rFonts w:ascii="Source Sans Pro" w:eastAsia="Source Sans Pro" w:hAnsi="Source Sans Pro" w:cs="Times New Roman"/>
                    <w:sz w:val="20"/>
                    <w:szCs w:val="20"/>
                  </w:rPr>
                  <w:t>Ende</w:t>
                </w:r>
                <w:r w:rsidR="10B453F2" w:rsidRPr="0AFDFC03">
                  <w:rPr>
                    <w:rFonts w:ascii="Source Sans Pro" w:eastAsia="Source Sans Pro" w:hAnsi="Source Sans Pro" w:cs="Times New Roman"/>
                    <w:sz w:val="20"/>
                    <w:szCs w:val="20"/>
                  </w:rPr>
                  <w:t xml:space="preserve"> nur noch die jeweilige </w:t>
                </w:r>
                <w:r w:rsidR="10B453F2" w:rsidRPr="1AEC7F20">
                  <w:rPr>
                    <w:rFonts w:ascii="Source Sans Pro" w:eastAsia="Source Sans Pro" w:hAnsi="Source Sans Pro" w:cs="Times New Roman"/>
                    <w:sz w:val="20"/>
                    <w:szCs w:val="20"/>
                  </w:rPr>
                  <w:t>Re</w:t>
                </w:r>
                <w:r w:rsidR="5417028A" w:rsidRPr="1AEC7F20">
                  <w:rPr>
                    <w:rFonts w:ascii="Source Sans Pro" w:eastAsia="Source Sans Pro" w:hAnsi="Source Sans Pro" w:cs="Times New Roman"/>
                    <w:sz w:val="20"/>
                    <w:szCs w:val="20"/>
                  </w:rPr>
                  <w:t>f</w:t>
                </w:r>
                <w:r w:rsidR="10B453F2" w:rsidRPr="1AEC7F20">
                  <w:rPr>
                    <w:rFonts w:ascii="Source Sans Pro" w:eastAsia="Source Sans Pro" w:hAnsi="Source Sans Pro" w:cs="Times New Roman"/>
                    <w:sz w:val="20"/>
                    <w:szCs w:val="20"/>
                  </w:rPr>
                  <w:t>lexion schreiben kann.</w:t>
                </w:r>
              </w:p>
              <w:p w14:paraId="768F96BD" w14:textId="32D0A16D" w:rsidR="00AA68AC" w:rsidRPr="00386387" w:rsidRDefault="00AA68AC" w:rsidP="79EA9428">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p>
              <w:p w14:paraId="6BA916D6" w14:textId="4221D858" w:rsidR="00AA68AC" w:rsidRPr="00386387" w:rsidRDefault="00AA68AC" w:rsidP="79EA9428">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p>
              <w:p w14:paraId="6EB617F7" w14:textId="027F0D3F" w:rsidR="00AA68AC" w:rsidRPr="00386387" w:rsidRDefault="00AA68AC" w:rsidP="0096165E">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p>
            </w:tc>
          </w:tr>
          <w:tr w:rsidR="00AA68AC" w:rsidRPr="00386387" w14:paraId="693F15B1" w14:textId="77777777" w:rsidTr="38DB4543">
            <w:trPr>
              <w:trHeight w:val="297"/>
            </w:trPr>
            <w:tc>
              <w:tcPr>
                <w:cnfStyle w:val="001000000000" w:firstRow="0" w:lastRow="0" w:firstColumn="1" w:lastColumn="0" w:oddVBand="0" w:evenVBand="0" w:oddHBand="0" w:evenHBand="0" w:firstRowFirstColumn="0" w:firstRowLastColumn="0" w:lastRowFirstColumn="0" w:lastRowLastColumn="0"/>
                <w:tcW w:w="590" w:type="dxa"/>
              </w:tcPr>
              <w:p w14:paraId="6970FA3B" w14:textId="58E2BDC2" w:rsidR="00AA68AC" w:rsidRPr="00386387" w:rsidRDefault="73D07D0F" w:rsidP="0096165E">
                <w:pPr>
                  <w:spacing w:line="280" w:lineRule="atLeast"/>
                  <w:rPr>
                    <w:rFonts w:ascii="Source Sans Pro" w:eastAsia="Source Sans Pro" w:hAnsi="Source Sans Pro" w:cs="Times New Roman"/>
                    <w:sz w:val="20"/>
                    <w:szCs w:val="20"/>
                  </w:rPr>
                </w:pPr>
                <w:r w:rsidRPr="0A790EE9">
                  <w:rPr>
                    <w:rFonts w:ascii="Source Sans Pro" w:eastAsia="Source Sans Pro" w:hAnsi="Source Sans Pro" w:cs="Times New Roman"/>
                    <w:sz w:val="20"/>
                    <w:szCs w:val="20"/>
                  </w:rPr>
                  <w:t>42</w:t>
                </w:r>
              </w:p>
            </w:tc>
            <w:tc>
              <w:tcPr>
                <w:tcW w:w="730" w:type="dxa"/>
              </w:tcPr>
              <w:p w14:paraId="2E3C9362" w14:textId="07D3B993" w:rsidR="00AA68AC" w:rsidRPr="00386387" w:rsidRDefault="557CC965" w:rsidP="0096165E">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21EB4097">
                  <w:rPr>
                    <w:rFonts w:ascii="Source Sans Pro" w:eastAsia="Source Sans Pro" w:hAnsi="Source Sans Pro" w:cs="Times New Roman"/>
                    <w:sz w:val="20"/>
                    <w:szCs w:val="20"/>
                  </w:rPr>
                  <w:t>12:00</w:t>
                </w:r>
              </w:p>
            </w:tc>
            <w:tc>
              <w:tcPr>
                <w:tcW w:w="853" w:type="dxa"/>
              </w:tcPr>
              <w:p w14:paraId="64EEEA4B" w14:textId="0A3880EB" w:rsidR="00AA68AC" w:rsidRPr="00386387" w:rsidRDefault="5022773F" w:rsidP="0096165E">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238A0D7E">
                  <w:rPr>
                    <w:rFonts w:ascii="Source Sans Pro" w:eastAsia="Source Sans Pro" w:hAnsi="Source Sans Pro" w:cs="Times New Roman"/>
                    <w:sz w:val="20"/>
                    <w:szCs w:val="20"/>
                  </w:rPr>
                  <w:t>LS</w:t>
                </w:r>
              </w:p>
            </w:tc>
            <w:tc>
              <w:tcPr>
                <w:tcW w:w="2028" w:type="dxa"/>
              </w:tcPr>
              <w:p w14:paraId="3C9F3B54" w14:textId="52184A73" w:rsidR="00AA68AC" w:rsidRPr="00386387" w:rsidRDefault="75C2E622" w:rsidP="0096165E">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73534622">
                  <w:rPr>
                    <w:rFonts w:ascii="Source Sans Pro" w:eastAsia="Source Sans Pro" w:hAnsi="Source Sans Pro" w:cs="Times New Roman"/>
                    <w:sz w:val="20"/>
                    <w:szCs w:val="20"/>
                  </w:rPr>
                  <w:t xml:space="preserve">Mein Ziel für heute ist es, die Webseite </w:t>
                </w:r>
                <w:r w:rsidRPr="38271C6A">
                  <w:rPr>
                    <w:rFonts w:ascii="Source Sans Pro" w:eastAsia="Source Sans Pro" w:hAnsi="Source Sans Pro" w:cs="Times New Roman"/>
                    <w:sz w:val="20"/>
                    <w:szCs w:val="20"/>
                  </w:rPr>
                  <w:t>fertig zu coden</w:t>
                </w:r>
                <w:r w:rsidRPr="497C530A">
                  <w:rPr>
                    <w:rFonts w:ascii="Source Sans Pro" w:eastAsia="Source Sans Pro" w:hAnsi="Source Sans Pro" w:cs="Times New Roman"/>
                    <w:sz w:val="20"/>
                    <w:szCs w:val="20"/>
                  </w:rPr>
                  <w:t>.</w:t>
                </w:r>
              </w:p>
            </w:tc>
            <w:tc>
              <w:tcPr>
                <w:tcW w:w="2938" w:type="dxa"/>
              </w:tcPr>
              <w:p w14:paraId="49352A55" w14:textId="04011F30" w:rsidR="00AA68AC" w:rsidRPr="00386387" w:rsidRDefault="75C2E622" w:rsidP="61B91893">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61B91893">
                  <w:rPr>
                    <w:rFonts w:ascii="Source Sans Pro" w:eastAsia="Source Sans Pro" w:hAnsi="Source Sans Pro" w:cs="Times New Roman"/>
                    <w:sz w:val="20"/>
                    <w:szCs w:val="20"/>
                  </w:rPr>
                  <w:t>Ich habe die Webseite mit JS fertig gecodet und habe mit DM das Impressum fertig geschrieben</w:t>
                </w:r>
                <w:r w:rsidRPr="497C530A">
                  <w:rPr>
                    <w:rFonts w:ascii="Source Sans Pro" w:eastAsia="Source Sans Pro" w:hAnsi="Source Sans Pro" w:cs="Times New Roman"/>
                    <w:sz w:val="20"/>
                    <w:szCs w:val="20"/>
                  </w:rPr>
                  <w:t xml:space="preserve">. Ich bin sehr </w:t>
                </w:r>
                <w:r w:rsidRPr="19C59AF7">
                  <w:rPr>
                    <w:rFonts w:ascii="Source Sans Pro" w:eastAsia="Source Sans Pro" w:hAnsi="Source Sans Pro" w:cs="Times New Roman"/>
                    <w:sz w:val="20"/>
                    <w:szCs w:val="20"/>
                  </w:rPr>
                  <w:t>überrascht</w:t>
                </w:r>
                <w:r w:rsidRPr="497C530A">
                  <w:rPr>
                    <w:rFonts w:ascii="Source Sans Pro" w:eastAsia="Source Sans Pro" w:hAnsi="Source Sans Pro" w:cs="Times New Roman"/>
                    <w:sz w:val="20"/>
                    <w:szCs w:val="20"/>
                  </w:rPr>
                  <w:t xml:space="preserve"> </w:t>
                </w:r>
                <w:r w:rsidRPr="2D292DE1">
                  <w:rPr>
                    <w:rFonts w:ascii="Source Sans Pro" w:eastAsia="Source Sans Pro" w:hAnsi="Source Sans Pro" w:cs="Times New Roman"/>
                    <w:sz w:val="20"/>
                    <w:szCs w:val="20"/>
                  </w:rPr>
                  <w:t xml:space="preserve">von meinen </w:t>
                </w:r>
                <w:r w:rsidRPr="1FCA0B47">
                  <w:rPr>
                    <w:rFonts w:ascii="Source Sans Pro" w:eastAsia="Source Sans Pro" w:hAnsi="Source Sans Pro" w:cs="Times New Roman"/>
                    <w:sz w:val="20"/>
                    <w:szCs w:val="20"/>
                  </w:rPr>
                  <w:t>Ergebnissen</w:t>
                </w:r>
                <w:r w:rsidRPr="2D292DE1">
                  <w:rPr>
                    <w:rFonts w:ascii="Source Sans Pro" w:eastAsia="Source Sans Pro" w:hAnsi="Source Sans Pro" w:cs="Times New Roman"/>
                    <w:sz w:val="20"/>
                    <w:szCs w:val="20"/>
                  </w:rPr>
                  <w:t xml:space="preserve">, weil sie sehr </w:t>
                </w:r>
                <w:r w:rsidRPr="19C59AF7">
                  <w:rPr>
                    <w:rFonts w:ascii="Source Sans Pro" w:eastAsia="Source Sans Pro" w:hAnsi="Source Sans Pro" w:cs="Times New Roman"/>
                    <w:sz w:val="20"/>
                    <w:szCs w:val="20"/>
                  </w:rPr>
                  <w:t>positiv ausgefallen sind</w:t>
                </w:r>
                <w:r w:rsidR="45716791" w:rsidRPr="727CA6A0">
                  <w:rPr>
                    <w:rFonts w:ascii="Source Sans Pro" w:eastAsia="Source Sans Pro" w:hAnsi="Source Sans Pro" w:cs="Times New Roman"/>
                    <w:sz w:val="20"/>
                    <w:szCs w:val="20"/>
                  </w:rPr>
                  <w:t>.</w:t>
                </w:r>
              </w:p>
              <w:p w14:paraId="43B3D790" w14:textId="01DCC3FC" w:rsidR="00AA68AC" w:rsidRPr="00386387" w:rsidRDefault="00AA68AC" w:rsidP="0096165E">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p>
            </w:tc>
            <w:tc>
              <w:tcPr>
                <w:tcW w:w="2070" w:type="dxa"/>
              </w:tcPr>
              <w:p w14:paraId="6561852E" w14:textId="2CE2B747" w:rsidR="00AA68AC" w:rsidRPr="00386387" w:rsidRDefault="3587D264" w:rsidP="0096165E">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54BF05B1">
                  <w:rPr>
                    <w:rFonts w:ascii="Source Sans Pro" w:eastAsia="Source Sans Pro" w:hAnsi="Source Sans Pro" w:cs="Times New Roman"/>
                    <w:sz w:val="20"/>
                    <w:szCs w:val="20"/>
                  </w:rPr>
                  <w:t xml:space="preserve">Ich bin zufrieden mit </w:t>
                </w:r>
                <w:r w:rsidRPr="17E4A0D6">
                  <w:rPr>
                    <w:rFonts w:ascii="Source Sans Pro" w:eastAsia="Source Sans Pro" w:hAnsi="Source Sans Pro" w:cs="Times New Roman"/>
                    <w:sz w:val="20"/>
                    <w:szCs w:val="20"/>
                  </w:rPr>
                  <w:t xml:space="preserve">meiner Arbeit heute. </w:t>
                </w:r>
                <w:r w:rsidRPr="7DCE0468">
                  <w:rPr>
                    <w:rFonts w:ascii="Source Sans Pro" w:eastAsia="Source Sans Pro" w:hAnsi="Source Sans Pro" w:cs="Times New Roman"/>
                    <w:sz w:val="20"/>
                    <w:szCs w:val="20"/>
                  </w:rPr>
                  <w:t xml:space="preserve">Ich konnte heute durchgehend </w:t>
                </w:r>
                <w:r w:rsidRPr="77B55A4C">
                  <w:rPr>
                    <w:rFonts w:ascii="Source Sans Pro" w:eastAsia="Source Sans Pro" w:hAnsi="Source Sans Pro" w:cs="Times New Roman"/>
                    <w:sz w:val="20"/>
                    <w:szCs w:val="20"/>
                  </w:rPr>
                  <w:t>problemlos</w:t>
                </w:r>
                <w:r w:rsidRPr="6B42D768">
                  <w:rPr>
                    <w:rFonts w:ascii="Source Sans Pro" w:eastAsia="Source Sans Pro" w:hAnsi="Source Sans Pro" w:cs="Times New Roman"/>
                    <w:sz w:val="20"/>
                    <w:szCs w:val="20"/>
                  </w:rPr>
                  <w:t xml:space="preserve"> fertig </w:t>
                </w:r>
                <w:r w:rsidRPr="776972F1">
                  <w:rPr>
                    <w:rFonts w:ascii="Source Sans Pro" w:eastAsia="Source Sans Pro" w:hAnsi="Source Sans Pro" w:cs="Times New Roman"/>
                    <w:sz w:val="20"/>
                    <w:szCs w:val="20"/>
                  </w:rPr>
                  <w:t>coden.</w:t>
                </w:r>
              </w:p>
            </w:tc>
          </w:tr>
          <w:tr w:rsidR="1BC2BC6A" w14:paraId="30D8B26B" w14:textId="77777777" w:rsidTr="1BC2BC6A">
            <w:trPr>
              <w:trHeight w:val="297"/>
            </w:trPr>
            <w:tc>
              <w:tcPr>
                <w:cnfStyle w:val="001000000000" w:firstRow="0" w:lastRow="0" w:firstColumn="1" w:lastColumn="0" w:oddVBand="0" w:evenVBand="0" w:oddHBand="0" w:evenHBand="0" w:firstRowFirstColumn="0" w:firstRowLastColumn="0" w:lastRowFirstColumn="0" w:lastRowLastColumn="0"/>
                <w:tcW w:w="590" w:type="dxa"/>
              </w:tcPr>
              <w:p w14:paraId="43746358" w14:textId="7BC53EC4" w:rsidR="40C43F0D" w:rsidRDefault="40C43F0D" w:rsidP="1BC2BC6A">
                <w:pPr>
                  <w:spacing w:line="280" w:lineRule="atLeast"/>
                  <w:rPr>
                    <w:rFonts w:ascii="Source Sans Pro" w:eastAsia="Source Sans Pro" w:hAnsi="Source Sans Pro" w:cs="Times New Roman"/>
                    <w:sz w:val="20"/>
                    <w:szCs w:val="20"/>
                  </w:rPr>
                </w:pPr>
                <w:r w:rsidRPr="1BC2BC6A">
                  <w:rPr>
                    <w:rFonts w:ascii="Source Sans Pro" w:eastAsia="Source Sans Pro" w:hAnsi="Source Sans Pro" w:cs="Times New Roman"/>
                    <w:sz w:val="20"/>
                    <w:szCs w:val="20"/>
                  </w:rPr>
                  <w:t>42</w:t>
                </w:r>
              </w:p>
            </w:tc>
            <w:tc>
              <w:tcPr>
                <w:tcW w:w="730" w:type="dxa"/>
              </w:tcPr>
              <w:p w14:paraId="0981591F" w14:textId="616831C7" w:rsidR="40C43F0D" w:rsidRDefault="40C43F0D" w:rsidP="1BC2BC6A">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6A0E1995">
                  <w:rPr>
                    <w:rFonts w:ascii="Source Sans Pro" w:eastAsia="Source Sans Pro" w:hAnsi="Source Sans Pro" w:cs="Times New Roman"/>
                    <w:sz w:val="20"/>
                    <w:szCs w:val="20"/>
                  </w:rPr>
                  <w:t>12:00</w:t>
                </w:r>
              </w:p>
            </w:tc>
            <w:tc>
              <w:tcPr>
                <w:tcW w:w="853" w:type="dxa"/>
              </w:tcPr>
              <w:p w14:paraId="031F5B05" w14:textId="1776417A" w:rsidR="1BC2BC6A" w:rsidRDefault="40C43F0D" w:rsidP="1BC2BC6A">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6A0E1995">
                  <w:rPr>
                    <w:rFonts w:ascii="Source Sans Pro" w:eastAsia="Source Sans Pro" w:hAnsi="Source Sans Pro" w:cs="Times New Roman"/>
                    <w:sz w:val="20"/>
                    <w:szCs w:val="20"/>
                  </w:rPr>
                  <w:t>DM</w:t>
                </w:r>
              </w:p>
            </w:tc>
            <w:tc>
              <w:tcPr>
                <w:tcW w:w="2028" w:type="dxa"/>
              </w:tcPr>
              <w:p w14:paraId="7D41027C" w14:textId="3F3E7532" w:rsidR="1BC2BC6A" w:rsidRDefault="4D4CA8CA" w:rsidP="1BC2BC6A">
                <w:pPr>
                  <w:spacing w:line="280" w:lineRule="atLeast"/>
                  <w:cnfStyle w:val="000000000000" w:firstRow="0" w:lastRow="0" w:firstColumn="0" w:lastColumn="0" w:oddVBand="0" w:evenVBand="0" w:oddHBand="0" w:evenHBand="0" w:firstRowFirstColumn="0" w:firstRowLastColumn="0" w:lastRowFirstColumn="0" w:lastRowLastColumn="0"/>
                  <w:rPr>
                    <w:rFonts w:ascii="Arial" w:eastAsiaTheme="minorEastAsia" w:hAnsi="Arial" w:cs="Times New Roman"/>
                    <w:sz w:val="20"/>
                    <w:szCs w:val="20"/>
                  </w:rPr>
                </w:pPr>
                <w:r w:rsidRPr="7BEFCDC9">
                  <w:rPr>
                    <w:rFonts w:ascii="Arial" w:eastAsiaTheme="minorEastAsia" w:hAnsi="Arial" w:cs="Times New Roman"/>
                    <w:sz w:val="20"/>
                    <w:szCs w:val="20"/>
                  </w:rPr>
                  <w:t>Mein Tagesziel für heute ist es, das Impressum fertig zu schreiben.</w:t>
                </w:r>
              </w:p>
            </w:tc>
            <w:tc>
              <w:tcPr>
                <w:tcW w:w="2938" w:type="dxa"/>
              </w:tcPr>
              <w:p w14:paraId="1B9762BC" w14:textId="7CC887BA" w:rsidR="1BC2BC6A" w:rsidRDefault="4D4CA8CA" w:rsidP="1BC2BC6A">
                <w:pPr>
                  <w:spacing w:line="280" w:lineRule="atLeast"/>
                  <w:cnfStyle w:val="000000000000" w:firstRow="0" w:lastRow="0" w:firstColumn="0" w:lastColumn="0" w:oddVBand="0" w:evenVBand="0" w:oddHBand="0" w:evenHBand="0" w:firstRowFirstColumn="0" w:firstRowLastColumn="0" w:lastRowFirstColumn="0" w:lastRowLastColumn="0"/>
                  <w:rPr>
                    <w:rFonts w:ascii="Arial" w:eastAsiaTheme="minorEastAsia" w:hAnsi="Arial" w:cs="Times New Roman"/>
                    <w:sz w:val="20"/>
                    <w:szCs w:val="20"/>
                  </w:rPr>
                </w:pPr>
                <w:r w:rsidRPr="7BEFCDC9">
                  <w:rPr>
                    <w:rFonts w:ascii="Arial" w:eastAsiaTheme="minorEastAsia" w:hAnsi="Arial" w:cs="Times New Roman"/>
                    <w:sz w:val="20"/>
                    <w:szCs w:val="20"/>
                  </w:rPr>
                  <w:t>Ich habe mich informiert, wie man ein Impressum schreibt und das habe ich auch geschrieben</w:t>
                </w:r>
                <w:r w:rsidR="12A622A8" w:rsidRPr="2EDD5C56">
                  <w:rPr>
                    <w:rFonts w:ascii="Arial" w:eastAsiaTheme="minorEastAsia" w:hAnsi="Arial" w:cs="Times New Roman"/>
                    <w:sz w:val="20"/>
                    <w:szCs w:val="20"/>
                  </w:rPr>
                  <w:t>.</w:t>
                </w:r>
              </w:p>
            </w:tc>
            <w:tc>
              <w:tcPr>
                <w:tcW w:w="2070" w:type="dxa"/>
              </w:tcPr>
              <w:p w14:paraId="1750AAE7" w14:textId="627D28C4" w:rsidR="1BC2BC6A" w:rsidRDefault="3E28AC0E" w:rsidP="1BC2BC6A">
                <w:pPr>
                  <w:spacing w:line="280" w:lineRule="atLeast"/>
                  <w:cnfStyle w:val="000000000000" w:firstRow="0" w:lastRow="0" w:firstColumn="0" w:lastColumn="0" w:oddVBand="0" w:evenVBand="0" w:oddHBand="0" w:evenHBand="0" w:firstRowFirstColumn="0" w:firstRowLastColumn="0" w:lastRowFirstColumn="0" w:lastRowLastColumn="0"/>
                  <w:rPr>
                    <w:rFonts w:ascii="Arial" w:eastAsiaTheme="minorEastAsia" w:hAnsi="Arial" w:cs="Times New Roman"/>
                    <w:sz w:val="20"/>
                    <w:szCs w:val="20"/>
                  </w:rPr>
                </w:pPr>
                <w:r w:rsidRPr="5442F8AB">
                  <w:rPr>
                    <w:rFonts w:ascii="Arial" w:eastAsiaTheme="minorEastAsia" w:hAnsi="Arial" w:cs="Times New Roman"/>
                    <w:sz w:val="20"/>
                    <w:szCs w:val="20"/>
                  </w:rPr>
                  <w:t xml:space="preserve">Ich bin auch sehr zufrieden, da mein </w:t>
                </w:r>
                <w:r w:rsidRPr="3B6E646C">
                  <w:rPr>
                    <w:rFonts w:ascii="Arial" w:eastAsiaTheme="minorEastAsia" w:hAnsi="Arial" w:cs="Times New Roman"/>
                    <w:sz w:val="20"/>
                    <w:szCs w:val="20"/>
                  </w:rPr>
                  <w:t xml:space="preserve">Impressum mir gelungen </w:t>
                </w:r>
                <w:r w:rsidRPr="49F63406">
                  <w:rPr>
                    <w:rFonts w:ascii="Arial" w:eastAsiaTheme="minorEastAsia" w:hAnsi="Arial" w:cs="Times New Roman"/>
                    <w:sz w:val="20"/>
                    <w:szCs w:val="20"/>
                  </w:rPr>
                  <w:t xml:space="preserve">ist und alle vom Team einverstanden </w:t>
                </w:r>
                <w:r w:rsidRPr="52349C61">
                  <w:rPr>
                    <w:rFonts w:ascii="Arial" w:eastAsiaTheme="minorEastAsia" w:hAnsi="Arial" w:cs="Times New Roman"/>
                    <w:sz w:val="20"/>
                    <w:szCs w:val="20"/>
                  </w:rPr>
                  <w:t>sind.</w:t>
                </w:r>
              </w:p>
            </w:tc>
          </w:tr>
          <w:tr w:rsidR="240124C5" w14:paraId="60EABACE" w14:textId="77777777" w:rsidTr="240124C5">
            <w:trPr>
              <w:trHeight w:val="297"/>
            </w:trPr>
            <w:tc>
              <w:tcPr>
                <w:cnfStyle w:val="001000000000" w:firstRow="0" w:lastRow="0" w:firstColumn="1" w:lastColumn="0" w:oddVBand="0" w:evenVBand="0" w:oddHBand="0" w:evenHBand="0" w:firstRowFirstColumn="0" w:firstRowLastColumn="0" w:lastRowFirstColumn="0" w:lastRowLastColumn="0"/>
                <w:tcW w:w="590" w:type="dxa"/>
              </w:tcPr>
              <w:p w14:paraId="3089C934" w14:textId="3081665A" w:rsidR="40C43F0D" w:rsidRDefault="40C43F0D" w:rsidP="240124C5">
                <w:pPr>
                  <w:spacing w:line="280" w:lineRule="atLeast"/>
                  <w:rPr>
                    <w:rFonts w:ascii="Source Sans Pro" w:eastAsia="Source Sans Pro" w:hAnsi="Source Sans Pro" w:cs="Times New Roman"/>
                    <w:sz w:val="20"/>
                    <w:szCs w:val="20"/>
                  </w:rPr>
                </w:pPr>
                <w:r w:rsidRPr="240124C5">
                  <w:rPr>
                    <w:rFonts w:ascii="Source Sans Pro" w:eastAsia="Source Sans Pro" w:hAnsi="Source Sans Pro" w:cs="Times New Roman"/>
                    <w:sz w:val="20"/>
                    <w:szCs w:val="20"/>
                  </w:rPr>
                  <w:t>42</w:t>
                </w:r>
              </w:p>
            </w:tc>
            <w:tc>
              <w:tcPr>
                <w:tcW w:w="730" w:type="dxa"/>
              </w:tcPr>
              <w:p w14:paraId="56BA3F00" w14:textId="39292514" w:rsidR="40C43F0D" w:rsidRDefault="40C43F0D" w:rsidP="240124C5">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6A0E1995">
                  <w:rPr>
                    <w:rFonts w:ascii="Source Sans Pro" w:eastAsia="Source Sans Pro" w:hAnsi="Source Sans Pro" w:cs="Times New Roman"/>
                    <w:sz w:val="20"/>
                    <w:szCs w:val="20"/>
                  </w:rPr>
                  <w:t>12:00</w:t>
                </w:r>
              </w:p>
            </w:tc>
            <w:tc>
              <w:tcPr>
                <w:tcW w:w="853" w:type="dxa"/>
              </w:tcPr>
              <w:p w14:paraId="05FA59D2" w14:textId="013AEDE6" w:rsidR="240124C5" w:rsidRDefault="40C43F0D" w:rsidP="240124C5">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4322486C">
                  <w:rPr>
                    <w:rFonts w:ascii="Source Sans Pro" w:eastAsia="Source Sans Pro" w:hAnsi="Source Sans Pro" w:cs="Times New Roman"/>
                    <w:sz w:val="20"/>
                    <w:szCs w:val="20"/>
                  </w:rPr>
                  <w:t>JS</w:t>
                </w:r>
              </w:p>
            </w:tc>
            <w:tc>
              <w:tcPr>
                <w:tcW w:w="2028" w:type="dxa"/>
              </w:tcPr>
              <w:p w14:paraId="7BC5C73E" w14:textId="77D8E693" w:rsidR="240124C5" w:rsidRDefault="15CEA54D" w:rsidP="240124C5">
                <w:pPr>
                  <w:spacing w:line="280" w:lineRule="atLeast"/>
                  <w:cnfStyle w:val="000000000000" w:firstRow="0" w:lastRow="0" w:firstColumn="0" w:lastColumn="0" w:oddVBand="0" w:evenVBand="0" w:oddHBand="0" w:evenHBand="0" w:firstRowFirstColumn="0" w:firstRowLastColumn="0" w:lastRowFirstColumn="0" w:lastRowLastColumn="0"/>
                  <w:rPr>
                    <w:rFonts w:ascii="Arial" w:eastAsiaTheme="minorEastAsia" w:hAnsi="Arial" w:cs="Times New Roman"/>
                    <w:sz w:val="20"/>
                    <w:szCs w:val="20"/>
                  </w:rPr>
                </w:pPr>
                <w:r w:rsidRPr="7BEFCDC9">
                  <w:rPr>
                    <w:rFonts w:ascii="Arial" w:eastAsiaTheme="minorEastAsia" w:hAnsi="Arial" w:cs="Times New Roman"/>
                    <w:sz w:val="20"/>
                    <w:szCs w:val="20"/>
                  </w:rPr>
                  <w:t>Ich möchte heure die Webseite fertig gecodet haben mit LS</w:t>
                </w:r>
                <w:r w:rsidR="1D7013D4" w:rsidRPr="7699C3DB">
                  <w:rPr>
                    <w:rFonts w:ascii="Arial" w:eastAsiaTheme="minorEastAsia" w:hAnsi="Arial" w:cs="Times New Roman"/>
                    <w:sz w:val="20"/>
                    <w:szCs w:val="20"/>
                  </w:rPr>
                  <w:t>.</w:t>
                </w:r>
              </w:p>
            </w:tc>
            <w:tc>
              <w:tcPr>
                <w:tcW w:w="2938" w:type="dxa"/>
              </w:tcPr>
              <w:p w14:paraId="4E350A80" w14:textId="4C2C08F0" w:rsidR="240124C5" w:rsidRDefault="1EB8C1D2" w:rsidP="727CA6A0">
                <w:pPr>
                  <w:spacing w:line="280" w:lineRule="atLeast"/>
                  <w:cnfStyle w:val="000000000000" w:firstRow="0" w:lastRow="0" w:firstColumn="0" w:lastColumn="0" w:oddVBand="0" w:evenVBand="0" w:oddHBand="0" w:evenHBand="0" w:firstRowFirstColumn="0" w:firstRowLastColumn="0" w:lastRowFirstColumn="0" w:lastRowLastColumn="0"/>
                  <w:rPr>
                    <w:rFonts w:ascii="Arial" w:eastAsiaTheme="minorEastAsia" w:hAnsi="Arial" w:cs="Times New Roman"/>
                    <w:sz w:val="20"/>
                    <w:szCs w:val="20"/>
                  </w:rPr>
                </w:pPr>
                <w:r w:rsidRPr="7BEFCDC9">
                  <w:rPr>
                    <w:rFonts w:ascii="Arial" w:eastAsiaTheme="minorEastAsia" w:hAnsi="Arial" w:cs="Times New Roman"/>
                    <w:sz w:val="20"/>
                    <w:szCs w:val="20"/>
                  </w:rPr>
                  <w:t>Ich habe mit LS die Webseite fertig gecodet und den Zeitplan aktualisiert</w:t>
                </w:r>
                <w:r w:rsidR="603A71DC" w:rsidRPr="7BEFCDC9">
                  <w:rPr>
                    <w:rFonts w:ascii="Arial" w:eastAsiaTheme="minorEastAsia" w:hAnsi="Arial" w:cs="Times New Roman"/>
                    <w:sz w:val="20"/>
                    <w:szCs w:val="20"/>
                  </w:rPr>
                  <w:t>.</w:t>
                </w:r>
              </w:p>
              <w:p w14:paraId="4071BD37" w14:textId="5D95F9F9" w:rsidR="240124C5" w:rsidRDefault="240124C5" w:rsidP="240124C5">
                <w:pPr>
                  <w:spacing w:line="280" w:lineRule="atLeast"/>
                  <w:cnfStyle w:val="000000000000" w:firstRow="0" w:lastRow="0" w:firstColumn="0" w:lastColumn="0" w:oddVBand="0" w:evenVBand="0" w:oddHBand="0" w:evenHBand="0" w:firstRowFirstColumn="0" w:firstRowLastColumn="0" w:lastRowFirstColumn="0" w:lastRowLastColumn="0"/>
                  <w:rPr>
                    <w:rFonts w:ascii="Arial" w:eastAsiaTheme="minorEastAsia" w:hAnsi="Arial" w:cs="Times New Roman"/>
                    <w:sz w:val="20"/>
                    <w:szCs w:val="20"/>
                  </w:rPr>
                </w:pPr>
              </w:p>
            </w:tc>
            <w:tc>
              <w:tcPr>
                <w:tcW w:w="2070" w:type="dxa"/>
              </w:tcPr>
              <w:p w14:paraId="2672ED35" w14:textId="591BE116" w:rsidR="240124C5" w:rsidRDefault="13CD3274" w:rsidP="240124C5">
                <w:pPr>
                  <w:spacing w:line="280" w:lineRule="atLeast"/>
                  <w:cnfStyle w:val="000000000000" w:firstRow="0" w:lastRow="0" w:firstColumn="0" w:lastColumn="0" w:oddVBand="0" w:evenVBand="0" w:oddHBand="0" w:evenHBand="0" w:firstRowFirstColumn="0" w:firstRowLastColumn="0" w:lastRowFirstColumn="0" w:lastRowLastColumn="0"/>
                  <w:rPr>
                    <w:rFonts w:ascii="Arial" w:eastAsiaTheme="minorEastAsia" w:hAnsi="Arial" w:cs="Times New Roman"/>
                    <w:sz w:val="20"/>
                    <w:szCs w:val="20"/>
                  </w:rPr>
                </w:pPr>
                <w:r w:rsidRPr="3DBFBE6C">
                  <w:rPr>
                    <w:rFonts w:ascii="Arial" w:eastAsiaTheme="minorEastAsia" w:hAnsi="Arial" w:cs="Times New Roman"/>
                    <w:sz w:val="20"/>
                    <w:szCs w:val="20"/>
                  </w:rPr>
                  <w:t>Ich bin auch zufrieden</w:t>
                </w:r>
                <w:r w:rsidR="41A8D24A" w:rsidRPr="5BAEB3F6">
                  <w:rPr>
                    <w:rFonts w:ascii="Arial" w:eastAsiaTheme="minorEastAsia" w:hAnsi="Arial" w:cs="Times New Roman"/>
                    <w:sz w:val="20"/>
                    <w:szCs w:val="20"/>
                  </w:rPr>
                  <w:t>.</w:t>
                </w:r>
                <w:r w:rsidRPr="5BAEB3F6">
                  <w:rPr>
                    <w:rFonts w:ascii="Arial" w:eastAsiaTheme="minorEastAsia" w:hAnsi="Arial" w:cs="Times New Roman"/>
                    <w:sz w:val="20"/>
                    <w:szCs w:val="20"/>
                  </w:rPr>
                  <w:t xml:space="preserve"> </w:t>
                </w:r>
                <w:r w:rsidR="55C312C3" w:rsidRPr="37D2B011">
                  <w:rPr>
                    <w:rFonts w:ascii="Arial" w:eastAsiaTheme="minorEastAsia" w:hAnsi="Arial" w:cs="Times New Roman"/>
                    <w:sz w:val="20"/>
                    <w:szCs w:val="20"/>
                  </w:rPr>
                  <w:t>I</w:t>
                </w:r>
                <w:r w:rsidRPr="37D2B011">
                  <w:rPr>
                    <w:rFonts w:ascii="Arial" w:eastAsiaTheme="minorEastAsia" w:hAnsi="Arial" w:cs="Times New Roman"/>
                    <w:sz w:val="20"/>
                    <w:szCs w:val="20"/>
                  </w:rPr>
                  <w:t>ch</w:t>
                </w:r>
                <w:r w:rsidRPr="3DBFBE6C">
                  <w:rPr>
                    <w:rFonts w:ascii="Arial" w:eastAsiaTheme="minorEastAsia" w:hAnsi="Arial" w:cs="Times New Roman"/>
                    <w:sz w:val="20"/>
                    <w:szCs w:val="20"/>
                  </w:rPr>
                  <w:t xml:space="preserve"> habe </w:t>
                </w:r>
                <w:r w:rsidR="5BB7B236" w:rsidRPr="37D2B011">
                  <w:rPr>
                    <w:rFonts w:ascii="Arial" w:eastAsiaTheme="minorEastAsia" w:hAnsi="Arial" w:cs="Times New Roman"/>
                    <w:sz w:val="20"/>
                    <w:szCs w:val="20"/>
                  </w:rPr>
                  <w:t>gemerkt</w:t>
                </w:r>
                <w:r w:rsidRPr="3DBFBE6C">
                  <w:rPr>
                    <w:rFonts w:ascii="Arial" w:eastAsiaTheme="minorEastAsia" w:hAnsi="Arial" w:cs="Times New Roman"/>
                    <w:sz w:val="20"/>
                    <w:szCs w:val="20"/>
                  </w:rPr>
                  <w:t xml:space="preserve">, dass ich noch einiges zum </w:t>
                </w:r>
                <w:r w:rsidR="3626D599" w:rsidRPr="37D2B011">
                  <w:rPr>
                    <w:rFonts w:ascii="Arial" w:eastAsiaTheme="minorEastAsia" w:hAnsi="Arial" w:cs="Times New Roman"/>
                    <w:sz w:val="20"/>
                    <w:szCs w:val="20"/>
                  </w:rPr>
                  <w:t>Lernen</w:t>
                </w:r>
                <w:r w:rsidRPr="3DBFBE6C">
                  <w:rPr>
                    <w:rFonts w:ascii="Arial" w:eastAsiaTheme="minorEastAsia" w:hAnsi="Arial" w:cs="Times New Roman"/>
                    <w:sz w:val="20"/>
                    <w:szCs w:val="20"/>
                  </w:rPr>
                  <w:t xml:space="preserve"> </w:t>
                </w:r>
                <w:r w:rsidRPr="5AAAB24B">
                  <w:rPr>
                    <w:rFonts w:ascii="Arial" w:eastAsiaTheme="minorEastAsia" w:hAnsi="Arial" w:cs="Times New Roman"/>
                    <w:sz w:val="20"/>
                    <w:szCs w:val="20"/>
                  </w:rPr>
                  <w:t xml:space="preserve">habe, was das coden angeht. </w:t>
                </w:r>
                <w:r w:rsidR="574CD0F9" w:rsidRPr="3A621094">
                  <w:rPr>
                    <w:rFonts w:ascii="Arial" w:eastAsiaTheme="minorEastAsia" w:hAnsi="Arial" w:cs="Times New Roman"/>
                    <w:sz w:val="20"/>
                    <w:szCs w:val="20"/>
                  </w:rPr>
                  <w:t>In der Zukunft werde ich mehr daran arbeiten</w:t>
                </w:r>
                <w:r w:rsidR="574CD0F9" w:rsidRPr="3807CCEF">
                  <w:rPr>
                    <w:rFonts w:ascii="Arial" w:eastAsiaTheme="minorEastAsia" w:hAnsi="Arial" w:cs="Times New Roman"/>
                    <w:sz w:val="20"/>
                    <w:szCs w:val="20"/>
                  </w:rPr>
                  <w:t xml:space="preserve">, um im </w:t>
                </w:r>
                <w:r w:rsidR="574CD0F9" w:rsidRPr="3807CCEF">
                  <w:rPr>
                    <w:rFonts w:ascii="Arial" w:eastAsiaTheme="minorEastAsia" w:hAnsi="Arial" w:cs="Times New Roman"/>
                    <w:sz w:val="20"/>
                    <w:szCs w:val="20"/>
                  </w:rPr>
                  <w:lastRenderedPageBreak/>
                  <w:t xml:space="preserve">Team mehr helfen zu </w:t>
                </w:r>
                <w:r w:rsidR="574CD0F9" w:rsidRPr="2FD05500">
                  <w:rPr>
                    <w:rFonts w:ascii="Arial" w:eastAsiaTheme="minorEastAsia" w:hAnsi="Arial" w:cs="Times New Roman"/>
                    <w:sz w:val="20"/>
                    <w:szCs w:val="20"/>
                  </w:rPr>
                  <w:t>können.</w:t>
                </w:r>
              </w:p>
            </w:tc>
          </w:tr>
          <w:tr w:rsidR="5881CCDE" w14:paraId="34ABD7CD" w14:textId="77777777" w:rsidTr="5881CCDE">
            <w:trPr>
              <w:trHeight w:val="297"/>
            </w:trPr>
            <w:tc>
              <w:tcPr>
                <w:cnfStyle w:val="001000000000" w:firstRow="0" w:lastRow="0" w:firstColumn="1" w:lastColumn="0" w:oddVBand="0" w:evenVBand="0" w:oddHBand="0" w:evenHBand="0" w:firstRowFirstColumn="0" w:firstRowLastColumn="0" w:lastRowFirstColumn="0" w:lastRowLastColumn="0"/>
                <w:tcW w:w="590" w:type="dxa"/>
              </w:tcPr>
              <w:p w14:paraId="70F16FB7" w14:textId="4F4937DD" w:rsidR="5881CCDE" w:rsidRDefault="40C43F0D" w:rsidP="5881CCDE">
                <w:pPr>
                  <w:spacing w:line="280" w:lineRule="atLeast"/>
                  <w:rPr>
                    <w:rFonts w:ascii="Arial" w:eastAsiaTheme="minorEastAsia" w:hAnsi="Arial" w:cs="Times New Roman"/>
                    <w:sz w:val="20"/>
                    <w:szCs w:val="20"/>
                  </w:rPr>
                </w:pPr>
                <w:r w:rsidRPr="7BEFCDC9">
                  <w:rPr>
                    <w:rFonts w:ascii="Arial" w:eastAsiaTheme="minorEastAsia" w:hAnsi="Arial" w:cs="Times New Roman"/>
                    <w:sz w:val="20"/>
                    <w:szCs w:val="20"/>
                  </w:rPr>
                  <w:lastRenderedPageBreak/>
                  <w:t>￼</w:t>
                </w:r>
                <w:r w:rsidRPr="648AAD7E">
                  <w:rPr>
                    <w:rFonts w:ascii="Arial" w:eastAsiaTheme="minorEastAsia" w:hAnsi="Arial" w:cs="Times New Roman"/>
                    <w:sz w:val="20"/>
                    <w:szCs w:val="20"/>
                  </w:rPr>
                  <w:t>42</w:t>
                </w:r>
              </w:p>
            </w:tc>
            <w:tc>
              <w:tcPr>
                <w:tcW w:w="730" w:type="dxa"/>
              </w:tcPr>
              <w:p w14:paraId="1546B7B1" w14:textId="6C0E3EC2" w:rsidR="5881CCDE" w:rsidRDefault="40C43F0D" w:rsidP="5881CCDE">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35402860">
                  <w:rPr>
                    <w:rFonts w:ascii="Source Sans Pro" w:eastAsia="Source Sans Pro" w:hAnsi="Source Sans Pro" w:cs="Times New Roman"/>
                    <w:sz w:val="20"/>
                    <w:szCs w:val="20"/>
                  </w:rPr>
                  <w:t>12:00</w:t>
                </w:r>
              </w:p>
            </w:tc>
            <w:tc>
              <w:tcPr>
                <w:tcW w:w="853" w:type="dxa"/>
              </w:tcPr>
              <w:p w14:paraId="6895C6DB" w14:textId="64BD8502" w:rsidR="5881CCDE" w:rsidRDefault="40C43F0D" w:rsidP="5881CCDE">
                <w:pPr>
                  <w:spacing w:line="280" w:lineRule="atLeast"/>
                  <w:cnfStyle w:val="000000000000" w:firstRow="0" w:lastRow="0" w:firstColumn="0" w:lastColumn="0" w:oddVBand="0" w:evenVBand="0" w:oddHBand="0" w:evenHBand="0" w:firstRowFirstColumn="0" w:firstRowLastColumn="0" w:lastRowFirstColumn="0" w:lastRowLastColumn="0"/>
                  <w:rPr>
                    <w:rFonts w:ascii="Source Sans Pro" w:eastAsia="Source Sans Pro" w:hAnsi="Source Sans Pro" w:cs="Times New Roman"/>
                    <w:sz w:val="20"/>
                    <w:szCs w:val="20"/>
                  </w:rPr>
                </w:pPr>
                <w:r w:rsidRPr="35402860">
                  <w:rPr>
                    <w:rFonts w:ascii="Source Sans Pro" w:eastAsia="Source Sans Pro" w:hAnsi="Source Sans Pro" w:cs="Times New Roman"/>
                    <w:sz w:val="20"/>
                    <w:szCs w:val="20"/>
                  </w:rPr>
                  <w:t>NN</w:t>
                </w:r>
              </w:p>
            </w:tc>
            <w:tc>
              <w:tcPr>
                <w:tcW w:w="2028" w:type="dxa"/>
              </w:tcPr>
              <w:p w14:paraId="0CBEC635" w14:textId="33757BFD" w:rsidR="5881CCDE" w:rsidRDefault="157CCC90" w:rsidP="4A57E9BF">
                <w:pPr>
                  <w:cnfStyle w:val="000000000000" w:firstRow="0" w:lastRow="0" w:firstColumn="0" w:lastColumn="0" w:oddVBand="0" w:evenVBand="0" w:oddHBand="0" w:evenHBand="0" w:firstRowFirstColumn="0" w:firstRowLastColumn="0" w:lastRowFirstColumn="0" w:lastRowLastColumn="0"/>
                  <w:rPr>
                    <w:rFonts w:ascii="Arial" w:eastAsiaTheme="minorEastAsia" w:hAnsi="Arial" w:cs="Times New Roman"/>
                    <w:sz w:val="20"/>
                    <w:szCs w:val="20"/>
                  </w:rPr>
                </w:pPr>
                <w:r w:rsidRPr="633663C2">
                  <w:rPr>
                    <w:rFonts w:ascii="Arial" w:eastAsiaTheme="minorEastAsia" w:hAnsi="Arial" w:cs="Times New Roman"/>
                    <w:sz w:val="20"/>
                    <w:szCs w:val="20"/>
                  </w:rPr>
                  <w:t>Ich muss heute die Dokumentation fertig schreiben.</w:t>
                </w:r>
              </w:p>
            </w:tc>
            <w:tc>
              <w:tcPr>
                <w:tcW w:w="2938" w:type="dxa"/>
              </w:tcPr>
              <w:p w14:paraId="67608EF2" w14:textId="72B608D4" w:rsidR="5881CCDE" w:rsidRDefault="157CCC90" w:rsidP="099156A2">
                <w:pPr>
                  <w:cnfStyle w:val="000000000000" w:firstRow="0" w:lastRow="0" w:firstColumn="0" w:lastColumn="0" w:oddVBand="0" w:evenVBand="0" w:oddHBand="0" w:evenHBand="0" w:firstRowFirstColumn="0" w:firstRowLastColumn="0" w:lastRowFirstColumn="0" w:lastRowLastColumn="0"/>
                  <w:rPr>
                    <w:rFonts w:ascii="Arial" w:eastAsiaTheme="minorEastAsia" w:hAnsi="Arial" w:cs="Times New Roman"/>
                    <w:sz w:val="20"/>
                    <w:szCs w:val="20"/>
                  </w:rPr>
                </w:pPr>
                <w:r w:rsidRPr="099156A2">
                  <w:rPr>
                    <w:rFonts w:ascii="Arial" w:eastAsiaTheme="minorEastAsia" w:hAnsi="Arial" w:cs="Times New Roman"/>
                    <w:sz w:val="20"/>
                    <w:szCs w:val="20"/>
                  </w:rPr>
                  <w:t xml:space="preserve">Ich habe mich informiert, wer was macht und damit die Dokumentation fertig geschrieben, da ich der </w:t>
                </w:r>
                <w:proofErr w:type="spellStart"/>
                <w:r w:rsidRPr="099156A2">
                  <w:rPr>
                    <w:rFonts w:ascii="Arial" w:eastAsiaTheme="minorEastAsia" w:hAnsi="Arial" w:cs="Times New Roman"/>
                    <w:sz w:val="20"/>
                    <w:szCs w:val="20"/>
                  </w:rPr>
                  <w:t>Dokumentierer</w:t>
                </w:r>
                <w:proofErr w:type="spellEnd"/>
                <w:r w:rsidRPr="099156A2">
                  <w:rPr>
                    <w:rFonts w:ascii="Arial" w:eastAsiaTheme="minorEastAsia" w:hAnsi="Arial" w:cs="Times New Roman"/>
                    <w:sz w:val="20"/>
                    <w:szCs w:val="20"/>
                  </w:rPr>
                  <w:t>.</w:t>
                </w:r>
              </w:p>
              <w:p w14:paraId="65480991" w14:textId="7582DC78" w:rsidR="5881CCDE" w:rsidRDefault="5881CCDE" w:rsidP="5881CCDE">
                <w:pPr>
                  <w:spacing w:line="280" w:lineRule="atLeast"/>
                  <w:cnfStyle w:val="000000000000" w:firstRow="0" w:lastRow="0" w:firstColumn="0" w:lastColumn="0" w:oddVBand="0" w:evenVBand="0" w:oddHBand="0" w:evenHBand="0" w:firstRowFirstColumn="0" w:firstRowLastColumn="0" w:lastRowFirstColumn="0" w:lastRowLastColumn="0"/>
                  <w:rPr>
                    <w:rFonts w:ascii="Arial" w:eastAsiaTheme="minorEastAsia" w:hAnsi="Arial" w:cs="Times New Roman"/>
                    <w:sz w:val="20"/>
                    <w:szCs w:val="20"/>
                  </w:rPr>
                </w:pPr>
              </w:p>
            </w:tc>
            <w:tc>
              <w:tcPr>
                <w:tcW w:w="2070" w:type="dxa"/>
              </w:tcPr>
              <w:p w14:paraId="488B653B" w14:textId="3A75F11E" w:rsidR="5881CCDE" w:rsidRDefault="76422E62" w:rsidP="5881CCDE">
                <w:pPr>
                  <w:spacing w:line="280" w:lineRule="atLeast"/>
                  <w:cnfStyle w:val="000000000000" w:firstRow="0" w:lastRow="0" w:firstColumn="0" w:lastColumn="0" w:oddVBand="0" w:evenVBand="0" w:oddHBand="0" w:evenHBand="0" w:firstRowFirstColumn="0" w:firstRowLastColumn="0" w:lastRowFirstColumn="0" w:lastRowLastColumn="0"/>
                  <w:rPr>
                    <w:rFonts w:ascii="Arial" w:eastAsiaTheme="minorEastAsia" w:hAnsi="Arial" w:cs="Times New Roman"/>
                    <w:sz w:val="20"/>
                    <w:szCs w:val="20"/>
                  </w:rPr>
                </w:pPr>
                <w:r w:rsidRPr="4EFEC207">
                  <w:rPr>
                    <w:rFonts w:ascii="Arial" w:eastAsiaTheme="minorEastAsia" w:hAnsi="Arial" w:cs="Times New Roman"/>
                    <w:sz w:val="20"/>
                    <w:szCs w:val="20"/>
                  </w:rPr>
                  <w:t xml:space="preserve">Ich bin froh, dass ich das Team nicht </w:t>
                </w:r>
                <w:r w:rsidRPr="4587D29B">
                  <w:rPr>
                    <w:rFonts w:ascii="Arial" w:eastAsiaTheme="minorEastAsia" w:hAnsi="Arial" w:cs="Times New Roman"/>
                    <w:sz w:val="20"/>
                    <w:szCs w:val="20"/>
                  </w:rPr>
                  <w:t xml:space="preserve">viel unterbrechen musste, um nachzufragen </w:t>
                </w:r>
                <w:r w:rsidRPr="6AF625C4">
                  <w:rPr>
                    <w:rFonts w:ascii="Arial" w:eastAsiaTheme="minorEastAsia" w:hAnsi="Arial" w:cs="Times New Roman"/>
                    <w:sz w:val="20"/>
                    <w:szCs w:val="20"/>
                  </w:rPr>
                  <w:t xml:space="preserve">an was sie arbeiten und wie es aktuell läuft. </w:t>
                </w:r>
                <w:r w:rsidRPr="7699C3DB">
                  <w:rPr>
                    <w:rFonts w:ascii="Arial" w:eastAsiaTheme="minorEastAsia" w:hAnsi="Arial" w:cs="Times New Roman"/>
                    <w:sz w:val="20"/>
                    <w:szCs w:val="20"/>
                  </w:rPr>
                  <w:t>Ich konnte mir die Infos gut merken und das hier notieren.</w:t>
                </w:r>
              </w:p>
            </w:tc>
          </w:tr>
        </w:tbl>
        <w:p w14:paraId="2752AF5A" w14:textId="5C02913E" w:rsidR="00D25B7A" w:rsidRDefault="00D25B7A">
          <w:pPr>
            <w:spacing w:after="160"/>
            <w:rPr>
              <w:sz w:val="20"/>
              <w:szCs w:val="20"/>
            </w:rPr>
          </w:pPr>
        </w:p>
        <w:p w14:paraId="1ACE168E" w14:textId="650E5190" w:rsidR="7DA6968C" w:rsidRDefault="7DA6968C" w:rsidP="7DA6968C">
          <w:pPr>
            <w:spacing w:after="160"/>
          </w:pPr>
        </w:p>
        <w:p w14:paraId="5EC6817A" w14:textId="421D654A" w:rsidR="771AC90F" w:rsidRDefault="771AC90F" w:rsidP="771AC90F">
          <w:pPr>
            <w:spacing w:after="160"/>
          </w:pPr>
        </w:p>
        <w:p w14:paraId="247E9EA2" w14:textId="553E7B21" w:rsidR="771AC90F" w:rsidRDefault="771AC90F" w:rsidP="771AC90F">
          <w:pPr>
            <w:spacing w:after="160"/>
          </w:pPr>
        </w:p>
        <w:p w14:paraId="131B05AA" w14:textId="22841EF1" w:rsidR="771AC90F" w:rsidRDefault="771AC90F" w:rsidP="771AC90F">
          <w:pPr>
            <w:spacing w:after="160"/>
          </w:pPr>
        </w:p>
        <w:p w14:paraId="67F8CC49" w14:textId="0EBD2493" w:rsidR="771AC90F" w:rsidRDefault="771AC90F" w:rsidP="771AC90F">
          <w:pPr>
            <w:spacing w:after="160"/>
          </w:pPr>
        </w:p>
        <w:p w14:paraId="60FA1FFC" w14:textId="59E42227" w:rsidR="771AC90F" w:rsidRDefault="771AC90F" w:rsidP="771AC90F">
          <w:pPr>
            <w:spacing w:after="160"/>
          </w:pPr>
        </w:p>
        <w:p w14:paraId="12B86FC9" w14:textId="65DA2754" w:rsidR="771AC90F" w:rsidRDefault="771AC90F" w:rsidP="771AC90F">
          <w:pPr>
            <w:spacing w:after="160"/>
          </w:pPr>
        </w:p>
        <w:p w14:paraId="26CD5009" w14:textId="1DB0241C" w:rsidR="771AC90F" w:rsidRDefault="771AC90F" w:rsidP="771AC90F">
          <w:pPr>
            <w:spacing w:after="160"/>
          </w:pPr>
        </w:p>
        <w:p w14:paraId="073B0068" w14:textId="3DDEE716" w:rsidR="771AC90F" w:rsidRDefault="771AC90F" w:rsidP="771AC90F">
          <w:pPr>
            <w:spacing w:after="160"/>
          </w:pPr>
        </w:p>
        <w:p w14:paraId="2F5F651F" w14:textId="4951A8E5" w:rsidR="771AC90F" w:rsidRDefault="771AC90F" w:rsidP="771AC90F">
          <w:pPr>
            <w:spacing w:after="160"/>
          </w:pPr>
        </w:p>
        <w:p w14:paraId="597E87FC" w14:textId="38FCA8C9" w:rsidR="771AC90F" w:rsidRDefault="771AC90F" w:rsidP="771AC90F">
          <w:pPr>
            <w:spacing w:after="160"/>
          </w:pPr>
        </w:p>
        <w:p w14:paraId="4DDE53F4" w14:textId="273945FF" w:rsidR="771AC90F" w:rsidRDefault="771AC90F" w:rsidP="771AC90F">
          <w:pPr>
            <w:spacing w:after="160"/>
          </w:pPr>
        </w:p>
        <w:p w14:paraId="5E20D021" w14:textId="2B1B4EDA" w:rsidR="00993C2F" w:rsidRDefault="004713BA" w:rsidP="00D25B7A">
          <w:pPr>
            <w:pStyle w:val="berschrift1"/>
          </w:pPr>
          <w:bookmarkStart w:id="67" w:name="_Toc144809060"/>
          <w:bookmarkStart w:id="68" w:name="_Toc940154331"/>
          <w:r>
            <w:t>Reflexion</w:t>
          </w:r>
          <w:bookmarkEnd w:id="67"/>
          <w:bookmarkEnd w:id="68"/>
        </w:p>
        <w:p w14:paraId="1E05717F" w14:textId="2B128599" w:rsidR="004713BA" w:rsidRDefault="00DC3DD8" w:rsidP="00D25B7A">
          <w:pPr>
            <w:pStyle w:val="Text"/>
          </w:pPr>
          <w:r>
            <w:t>«</w:t>
          </w:r>
          <w:r w:rsidRPr="00E10952">
            <w:t>Das Argumentieren besteht aus neun Teilen:</w:t>
          </w:r>
          <w:r>
            <w:t xml:space="preserve"> </w:t>
          </w:r>
          <w:r w:rsidRPr="00A25247">
            <w:t>Sie werden für einen bestimmten Zweck argumentieren</w:t>
          </w:r>
          <w:r>
            <w:t xml:space="preserve"> </w:t>
          </w:r>
          <w:r w:rsidRPr="00584CEF">
            <w:rPr>
              <w:rStyle w:val="Nr"/>
              <w:lang w:val="de-CH"/>
            </w:rPr>
            <w:t>(1)</w:t>
          </w:r>
          <w:r w:rsidRPr="00A25247">
            <w:t>, Sie werden versuchen, ein Problem zu lösen</w:t>
          </w:r>
          <w:r>
            <w:t xml:space="preserve"> </w:t>
          </w:r>
          <w:r w:rsidRPr="00584CEF">
            <w:rPr>
              <w:rStyle w:val="Nr"/>
              <w:lang w:val="de-CH"/>
            </w:rPr>
            <w:t>(2)</w:t>
          </w:r>
          <w:r w:rsidRPr="00A25247">
            <w:t>, zumindest eines, Sie werden Informationen verwenden, die Sie von irgendwoher bekommen haben</w:t>
          </w:r>
          <w:r>
            <w:t xml:space="preserve"> </w:t>
          </w:r>
          <w:r w:rsidRPr="00584CEF">
            <w:rPr>
              <w:rStyle w:val="Nr"/>
              <w:lang w:val="de-CH"/>
            </w:rPr>
            <w:t>(3)</w:t>
          </w:r>
          <w:r w:rsidRPr="00A25247">
            <w:t>, Sie werden diese Informationen mit Konzepten und Ideen interpretieren</w:t>
          </w:r>
          <w:r>
            <w:t xml:space="preserve"> </w:t>
          </w:r>
          <w:r w:rsidRPr="00584CEF">
            <w:rPr>
              <w:rStyle w:val="Nr"/>
              <w:lang w:val="de-CH"/>
            </w:rPr>
            <w:t>(4)</w:t>
          </w:r>
          <w:r w:rsidRPr="00A25247">
            <w:t>. Sie werden zu einigen Schlussfolgerungen kommen</w:t>
          </w:r>
          <w:r>
            <w:t xml:space="preserve"> </w:t>
          </w:r>
          <w:r w:rsidRPr="00584CEF">
            <w:rPr>
              <w:rStyle w:val="Nr"/>
              <w:lang w:val="de-CH"/>
            </w:rPr>
            <w:t>(5)</w:t>
          </w:r>
          <w:r w:rsidRPr="00A25247">
            <w:t>. Diese Schlussfolgerungen werden Auswirkungen haben</w:t>
          </w:r>
          <w:r>
            <w:t xml:space="preserve"> </w:t>
          </w:r>
          <w:r w:rsidRPr="00584CEF">
            <w:rPr>
              <w:rStyle w:val="Nr"/>
              <w:lang w:val="de-CH"/>
            </w:rPr>
            <w:t>(6)</w:t>
          </w:r>
          <w:r w:rsidRPr="00A25247">
            <w:t>. Die Schlussfolgerungen werden auf Annahmen beruhen</w:t>
          </w:r>
          <w:r>
            <w:t xml:space="preserve"> </w:t>
          </w:r>
          <w:r w:rsidRPr="00584CEF">
            <w:rPr>
              <w:rStyle w:val="Nr"/>
              <w:lang w:val="de-CH"/>
            </w:rPr>
            <w:t>(7)</w:t>
          </w:r>
          <w:r w:rsidRPr="00A25247">
            <w:t>, die Sie mit Ihrem Standpunkt begründen werden</w:t>
          </w:r>
          <w:r>
            <w:t xml:space="preserve"> </w:t>
          </w:r>
          <w:r w:rsidRPr="00584CEF">
            <w:rPr>
              <w:rStyle w:val="Nr"/>
              <w:lang w:val="de-CH"/>
            </w:rPr>
            <w:t>(8)</w:t>
          </w:r>
          <w:r w:rsidRPr="00A25247">
            <w:t xml:space="preserve">. Unabhängig davon, ob Sie es erkennen oder nicht, haben Sie in Ihrem Kopf eine Rechtfertigung </w:t>
          </w:r>
          <w:r w:rsidRPr="00584CEF">
            <w:rPr>
              <w:rStyle w:val="Nr"/>
              <w:lang w:val="de-CH"/>
            </w:rPr>
            <w:t xml:space="preserve">(9) </w:t>
          </w:r>
          <w:r w:rsidRPr="00A25247">
            <w:t>für Ihre Schlussfolgerungen. Warum die Schlussfolgerungen für Sie richtig erscheinen.</w:t>
          </w:r>
          <w:r>
            <w:t xml:space="preserve">» </w:t>
          </w:r>
          <w:sdt>
            <w:sdtPr>
              <w:id w:val="721483904"/>
              <w:citation/>
            </w:sdtPr>
            <w:sdtEndPr/>
            <w:sdtContent>
              <w:r w:rsidR="00360084">
                <w:fldChar w:fldCharType="begin"/>
              </w:r>
              <w:r w:rsidR="00360084">
                <w:instrText xml:space="preserve"> CITATION Pau22 \l 2055 </w:instrText>
              </w:r>
              <w:r w:rsidR="00360084">
                <w:fldChar w:fldCharType="separate"/>
              </w:r>
              <w:r w:rsidR="00E21C2F">
                <w:rPr>
                  <w:noProof/>
                </w:rPr>
                <w:t>(Paul, 2022)</w:t>
              </w:r>
              <w:r w:rsidR="00360084">
                <w:fldChar w:fldCharType="end"/>
              </w:r>
            </w:sdtContent>
          </w:sdt>
        </w:p>
        <w:p w14:paraId="12A82973" w14:textId="7E2B9A9F" w:rsidR="003D4D78" w:rsidRPr="00D25B7A" w:rsidRDefault="003D4D78" w:rsidP="003D4D78">
          <w:pPr>
            <w:pStyle w:val="berschrift2"/>
          </w:pPr>
          <w:bookmarkStart w:id="69" w:name="_Toc144809061"/>
          <w:bookmarkStart w:id="70" w:name="_Toc2112500040"/>
          <w:r w:rsidRPr="00D25B7A">
            <w:t xml:space="preserve">Projektmitglied </w:t>
          </w:r>
          <w:r>
            <w:fldChar w:fldCharType="begin"/>
          </w:r>
          <w:r>
            <w:instrText>seq Projektmitglied</w:instrText>
          </w:r>
          <w:r>
            <w:fldChar w:fldCharType="separate"/>
          </w:r>
          <w:r w:rsidR="00B74133">
            <w:rPr>
              <w:noProof/>
            </w:rPr>
            <w:t>1</w:t>
          </w:r>
          <w:r>
            <w:fldChar w:fldCharType="end"/>
          </w:r>
          <w:r w:rsidR="006B0750">
            <w:t>: Funktion X</w:t>
          </w:r>
          <w:bookmarkEnd w:id="69"/>
          <w:bookmarkEnd w:id="70"/>
        </w:p>
        <w:p w14:paraId="5E7B4598" w14:textId="4A04C90E" w:rsidR="004B1A12" w:rsidRDefault="004B1A12" w:rsidP="003D4D78">
          <w:pPr>
            <w:pStyle w:val="Text"/>
          </w:pPr>
          <w:r>
            <w:t>Welche Arbeiten habe ich für die Projektgruppe übernommen und realisiert?</w:t>
          </w:r>
        </w:p>
        <w:p w14:paraId="3285359B" w14:textId="77777777" w:rsidR="004B1A12" w:rsidRDefault="004B1A12" w:rsidP="003D4D78">
          <w:pPr>
            <w:pStyle w:val="Text"/>
          </w:pPr>
          <w:r>
            <w:t>Was ist mir gut gelungen?</w:t>
          </w:r>
        </w:p>
        <w:p w14:paraId="363CC070" w14:textId="77777777" w:rsidR="004B1A12" w:rsidRDefault="004B1A12" w:rsidP="003D4D78">
          <w:pPr>
            <w:pStyle w:val="Text"/>
          </w:pPr>
          <w:r>
            <w:lastRenderedPageBreak/>
            <w:t>Wenn es Schwierig wurde, wie habe ich die Probleme gelöst?</w:t>
          </w:r>
        </w:p>
        <w:p w14:paraId="09D8BA96" w14:textId="4B884BB6" w:rsidR="004B1A12" w:rsidRDefault="004B1A12" w:rsidP="003D4D78">
          <w:pPr>
            <w:pStyle w:val="Text"/>
          </w:pPr>
          <w:r>
            <w:t>Wie habe ich mich beholfen? Welche Hilfestellung habe von wem erhalten?</w:t>
          </w:r>
        </w:p>
        <w:p w14:paraId="4BC5DBE0" w14:textId="77777777" w:rsidR="003D4D78" w:rsidRPr="00AA68AC" w:rsidRDefault="003D4D78" w:rsidP="003D4D78">
          <w:pPr>
            <w:pStyle w:val="Text"/>
          </w:pPr>
          <w:r>
            <w:t>Reflexion, Fazit, Massnahme</w:t>
          </w:r>
        </w:p>
        <w:p w14:paraId="00910F20" w14:textId="171A17BD" w:rsidR="003D4D78" w:rsidRDefault="003D4D78" w:rsidP="003D4D78">
          <w:pPr>
            <w:pStyle w:val="berschrift2"/>
          </w:pPr>
          <w:bookmarkStart w:id="71" w:name="_Toc144809062"/>
          <w:bookmarkStart w:id="72" w:name="_Toc1632839625"/>
          <w:r w:rsidRPr="004754E9">
            <w:t xml:space="preserve">Projektmitglied </w:t>
          </w:r>
          <w:r>
            <w:fldChar w:fldCharType="begin"/>
          </w:r>
          <w:r>
            <w:instrText>seq Projektmitglied</w:instrText>
          </w:r>
          <w:r>
            <w:fldChar w:fldCharType="separate"/>
          </w:r>
          <w:r w:rsidR="00B74133">
            <w:rPr>
              <w:noProof/>
            </w:rPr>
            <w:t>2</w:t>
          </w:r>
          <w:bookmarkEnd w:id="71"/>
          <w:r>
            <w:fldChar w:fldCharType="end"/>
          </w:r>
          <w:bookmarkEnd w:id="72"/>
        </w:p>
        <w:p w14:paraId="57FDDD92" w14:textId="77777777" w:rsidR="003D4D78" w:rsidRPr="004754E9" w:rsidRDefault="003D4D78" w:rsidP="003D4D78">
          <w:pPr>
            <w:pStyle w:val="Text"/>
          </w:pPr>
        </w:p>
        <w:p w14:paraId="412A048E" w14:textId="1EE4326F" w:rsidR="003D4D78" w:rsidRDefault="003D4D78" w:rsidP="003D4D78">
          <w:pPr>
            <w:pStyle w:val="berschrift2"/>
          </w:pPr>
          <w:bookmarkStart w:id="73" w:name="_Toc144809063"/>
          <w:bookmarkStart w:id="74" w:name="_Toc896878697"/>
          <w:r>
            <w:t xml:space="preserve">Projektmitglied </w:t>
          </w:r>
          <w:r>
            <w:fldChar w:fldCharType="begin"/>
          </w:r>
          <w:r>
            <w:instrText>seq Projektmitglied</w:instrText>
          </w:r>
          <w:r>
            <w:fldChar w:fldCharType="separate"/>
          </w:r>
          <w:r w:rsidR="00B74133">
            <w:rPr>
              <w:noProof/>
            </w:rPr>
            <w:t>3</w:t>
          </w:r>
          <w:bookmarkEnd w:id="73"/>
          <w:r>
            <w:fldChar w:fldCharType="end"/>
          </w:r>
          <w:bookmarkEnd w:id="74"/>
        </w:p>
        <w:p w14:paraId="03FD8AB7" w14:textId="77777777" w:rsidR="003D4D78" w:rsidRDefault="003D4D78" w:rsidP="003D4D78">
          <w:pPr>
            <w:pStyle w:val="Text"/>
          </w:pPr>
        </w:p>
        <w:p w14:paraId="30BF3AC4" w14:textId="588C4160" w:rsidR="003D4D78" w:rsidRDefault="003D4D78" w:rsidP="003D4D78">
          <w:pPr>
            <w:pStyle w:val="berschrift2"/>
          </w:pPr>
          <w:bookmarkStart w:id="75" w:name="_Toc144809064"/>
          <w:bookmarkStart w:id="76" w:name="_Toc1166023922"/>
          <w:r>
            <w:t xml:space="preserve">Projektmitglied </w:t>
          </w:r>
          <w:r>
            <w:fldChar w:fldCharType="begin"/>
          </w:r>
          <w:r>
            <w:instrText>seq Projektmitglied</w:instrText>
          </w:r>
          <w:r>
            <w:fldChar w:fldCharType="separate"/>
          </w:r>
          <w:r w:rsidR="00B74133">
            <w:rPr>
              <w:noProof/>
            </w:rPr>
            <w:t>4</w:t>
          </w:r>
          <w:bookmarkEnd w:id="75"/>
          <w:r>
            <w:fldChar w:fldCharType="end"/>
          </w:r>
          <w:bookmarkEnd w:id="76"/>
        </w:p>
        <w:p w14:paraId="7F305570" w14:textId="77777777" w:rsidR="00AA68AC" w:rsidRPr="004713BA" w:rsidRDefault="00AA68AC" w:rsidP="00D25B7A">
          <w:pPr>
            <w:pStyle w:val="Text"/>
          </w:pPr>
        </w:p>
        <w:p w14:paraId="19431F78" w14:textId="77777777" w:rsidR="009517CE" w:rsidRDefault="009517CE">
          <w:pPr>
            <w:spacing w:after="160"/>
          </w:pPr>
          <w:r>
            <w:br w:type="page"/>
          </w:r>
        </w:p>
        <w:p w14:paraId="1886FC8E" w14:textId="05BA2297" w:rsidR="007F0C3C" w:rsidRDefault="008059DE" w:rsidP="00D25B7A">
          <w:pPr>
            <w:pStyle w:val="berschrift1"/>
          </w:pPr>
          <w:bookmarkStart w:id="77" w:name="_Toc144809065"/>
          <w:bookmarkStart w:id="78" w:name="_Toc1737519980"/>
          <w:r>
            <w:lastRenderedPageBreak/>
            <w:t>Anhang</w:t>
          </w:r>
          <w:bookmarkEnd w:id="77"/>
          <w:bookmarkEnd w:id="78"/>
        </w:p>
        <w:p w14:paraId="50CDB2FA" w14:textId="37B3B4C0" w:rsidR="00E55B75" w:rsidRDefault="00E55B75" w:rsidP="004754E9">
          <w:pPr>
            <w:pStyle w:val="berschrift2"/>
          </w:pPr>
          <w:bookmarkStart w:id="79" w:name="_Toc144809066"/>
          <w:bookmarkStart w:id="80" w:name="_Toc1321335678"/>
          <w:r>
            <w:t>Abbildung</w:t>
          </w:r>
          <w:r w:rsidR="00C51876">
            <w:t>en</w:t>
          </w:r>
          <w:bookmarkEnd w:id="79"/>
          <w:bookmarkEnd w:id="80"/>
        </w:p>
        <w:p w14:paraId="0545F3E8" w14:textId="377DF597" w:rsidR="00E55B75" w:rsidRDefault="00E55B75" w:rsidP="00D25B7A">
          <w:pPr>
            <w:pStyle w:val="Text"/>
          </w:pPr>
        </w:p>
        <w:p w14:paraId="7C0E32F8" w14:textId="041F9A48" w:rsidR="00E55B75" w:rsidRDefault="00E55B75" w:rsidP="00E55B75">
          <w:pPr>
            <w:pStyle w:val="Beschriftung"/>
          </w:pPr>
          <w:bookmarkStart w:id="81" w:name="_Toc110521750"/>
          <w:r>
            <w:t>Abb. </w:t>
          </w:r>
          <w:r>
            <w:fldChar w:fldCharType="begin"/>
          </w:r>
          <w:r>
            <w:instrText>SEQ Abbildung \* ARABIC</w:instrText>
          </w:r>
          <w:r>
            <w:fldChar w:fldCharType="separate"/>
          </w:r>
          <w:r w:rsidR="00B74133">
            <w:rPr>
              <w:noProof/>
            </w:rPr>
            <w:t>1</w:t>
          </w:r>
          <w:r>
            <w:fldChar w:fldCharType="end"/>
          </w:r>
          <w:r>
            <w:t xml:space="preserve"> Beschriftung</w:t>
          </w:r>
          <w:bookmarkEnd w:id="81"/>
        </w:p>
        <w:p w14:paraId="4D7B386F" w14:textId="4DF00173" w:rsidR="00123304" w:rsidRDefault="00123304" w:rsidP="004754E9">
          <w:pPr>
            <w:pStyle w:val="berschrift2"/>
          </w:pPr>
          <w:bookmarkStart w:id="82" w:name="_Toc144809067"/>
          <w:bookmarkStart w:id="83" w:name="_Toc2108870486"/>
          <w:r w:rsidRPr="00E526E4">
            <w:t>Quellenverzeichnis</w:t>
          </w:r>
          <w:bookmarkEnd w:id="82"/>
          <w:bookmarkEnd w:id="83"/>
        </w:p>
        <w:p w14:paraId="2791FB74" w14:textId="77777777" w:rsidR="00E21C2F" w:rsidRDefault="00123304" w:rsidP="00E21C2F">
          <w:pPr>
            <w:pStyle w:val="Literaturverzeichnis"/>
            <w:rPr>
              <w:sz w:val="24"/>
              <w:szCs w:val="24"/>
            </w:rPr>
          </w:pPr>
          <w:r>
            <w:fldChar w:fldCharType="begin"/>
          </w:r>
          <w:r>
            <w:instrText xml:space="preserve"> BIBLIOGRAPHY  \l 2055 </w:instrText>
          </w:r>
          <w:r>
            <w:fldChar w:fldCharType="separate"/>
          </w:r>
          <w:r w:rsidR="00E21C2F">
            <w:t>Cohnen, T. (13. 03 2013). Placemat (Platzdeckchen-Methode). Rheinland Pfalz.</w:t>
          </w:r>
        </w:p>
        <w:p w14:paraId="26686357" w14:textId="77777777" w:rsidR="00E21C2F" w:rsidRDefault="00E21C2F" w:rsidP="00E21C2F">
          <w:pPr>
            <w:pStyle w:val="Literaturverzeichnis"/>
          </w:pPr>
          <w:r>
            <w:t xml:space="preserve">Diepenhorst, H. (11. 01 2020). </w:t>
          </w:r>
          <w:r>
            <w:rPr>
              <w:i/>
              <w:iCs/>
            </w:rPr>
            <w:t>Teamentwicklung Lab</w:t>
          </w:r>
          <w:r>
            <w:t>. Von https://teamentwicklung-lab.de/tuckman-phasenmodell abgerufen</w:t>
          </w:r>
        </w:p>
        <w:p w14:paraId="0DB7BE0D" w14:textId="77777777" w:rsidR="00E21C2F" w:rsidRDefault="00E21C2F" w:rsidP="00E21C2F">
          <w:pPr>
            <w:pStyle w:val="Literaturverzeichnis"/>
          </w:pPr>
          <w:r>
            <w:t xml:space="preserve">Hübscher, H., Petersen, H.-J., Rathgeber, C., Richter, K., &amp; Scharf, D. D. (2015). </w:t>
          </w:r>
          <w:r>
            <w:rPr>
              <w:i/>
              <w:iCs/>
            </w:rPr>
            <w:t>IT-Handbuch</w:t>
          </w:r>
          <w:r>
            <w:t xml:space="preserve"> (9 Ausg.). Braunschweig: Westerman.</w:t>
          </w:r>
        </w:p>
        <w:p w14:paraId="5D02AA19" w14:textId="77777777" w:rsidR="00E21C2F" w:rsidRDefault="00E21C2F" w:rsidP="00E21C2F">
          <w:pPr>
            <w:pStyle w:val="Literaturverzeichnis"/>
          </w:pPr>
          <w:r>
            <w:t xml:space="preserve">Oefner, M. (2013). </w:t>
          </w:r>
          <w:r>
            <w:rPr>
              <w:i/>
              <w:iCs/>
            </w:rPr>
            <w:t>In 20 Schritten zum Redeprofi</w:t>
          </w:r>
          <w:r>
            <w:t xml:space="preserve"> (1 Ausg.). Zürich: Verlag SKV AG.</w:t>
          </w:r>
        </w:p>
        <w:p w14:paraId="4A4475D2" w14:textId="77777777" w:rsidR="00E21C2F" w:rsidRDefault="00E21C2F" w:rsidP="00E21C2F">
          <w:pPr>
            <w:pStyle w:val="Literaturverzeichnis"/>
          </w:pPr>
          <w:r>
            <w:t xml:space="preserve">Paul, D. R. (04. </w:t>
          </w:r>
          <w:r w:rsidRPr="00BE6188">
            <w:rPr>
              <w:lang w:val="en-US"/>
            </w:rPr>
            <w:t xml:space="preserve">08 2022). Write: How to Teach Students to Write Well. </w:t>
          </w:r>
          <w:r>
            <w:t>Von https://youtu.be/YDlrN3DfZ_M abgerufen</w:t>
          </w:r>
        </w:p>
        <w:p w14:paraId="3F68D2FB" w14:textId="77777777" w:rsidR="00E21C2F" w:rsidRDefault="00E21C2F" w:rsidP="00E21C2F">
          <w:pPr>
            <w:pStyle w:val="Literaturverzeichnis"/>
          </w:pPr>
          <w:r>
            <w:rPr>
              <w:i/>
              <w:iCs/>
            </w:rPr>
            <w:t>Universität Leipzig Schreibportal - Zitationsregeln</w:t>
          </w:r>
          <w:r>
            <w:t>. (03. 08 2020). Von https://home.uni-leipzig.de/schreibportal/zitationsregeln/ abgerufen</w:t>
          </w:r>
        </w:p>
        <w:p w14:paraId="3372AAEB" w14:textId="77777777" w:rsidR="00E21C2F" w:rsidRDefault="00E21C2F" w:rsidP="00E21C2F">
          <w:pPr>
            <w:pStyle w:val="Literaturverzeichnis"/>
          </w:pPr>
          <w:r>
            <w:rPr>
              <w:i/>
              <w:iCs/>
            </w:rPr>
            <w:t>WikipediA - Ablauforganisation</w:t>
          </w:r>
          <w:r>
            <w:t>. (05. 08 2020). Von https://de.wikipedia.org/wiki/Ablauforganisation abgerufen</w:t>
          </w:r>
        </w:p>
        <w:p w14:paraId="5113DB00" w14:textId="77777777" w:rsidR="00E21C2F" w:rsidRDefault="00E21C2F" w:rsidP="00E21C2F">
          <w:pPr>
            <w:pStyle w:val="Literaturverzeichnis"/>
          </w:pPr>
          <w:r>
            <w:rPr>
              <w:i/>
              <w:iCs/>
            </w:rPr>
            <w:t>WikipediA - Projektmanagement</w:t>
          </w:r>
          <w:r>
            <w:t>. (04. 08 2020). Von Projektmanagement: https://de.wikipedia.org/wiki/Projektmanagement abgerufen</w:t>
          </w:r>
        </w:p>
        <w:p w14:paraId="01C582D8" w14:textId="77777777" w:rsidR="00E21C2F" w:rsidRDefault="00E21C2F" w:rsidP="00E21C2F">
          <w:pPr>
            <w:pStyle w:val="Literaturverzeichnis"/>
          </w:pPr>
          <w:r>
            <w:rPr>
              <w:i/>
              <w:iCs/>
            </w:rPr>
            <w:t>WikipediA - Projektorganisation</w:t>
          </w:r>
          <w:r>
            <w:t>. (04. 08 2020). Von https://de.wikipedia.org/wiki/Projektorganisation abgerufen</w:t>
          </w:r>
        </w:p>
        <w:p w14:paraId="732EF69C" w14:textId="6EF635E6" w:rsidR="00123304" w:rsidRPr="00E526E4" w:rsidRDefault="00123304" w:rsidP="00E21C2F">
          <w:r>
            <w:fldChar w:fldCharType="end"/>
          </w:r>
        </w:p>
      </w:sdtContent>
    </w:sdt>
    <w:sectPr w:rsidR="00123304" w:rsidRPr="00E526E4" w:rsidSect="00F15A17">
      <w:headerReference w:type="default" r:id="rId37"/>
      <w:footerReference w:type="default" r:id="rId38"/>
      <w:type w:val="continuous"/>
      <w:pgSz w:w="11906" w:h="16838"/>
      <w:pgMar w:top="1701" w:right="1417" w:bottom="1134" w:left="1417"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C0780" w14:textId="77777777" w:rsidR="00CC7EB7" w:rsidRDefault="00CC7EB7" w:rsidP="00572BD0">
      <w:r>
        <w:separator/>
      </w:r>
    </w:p>
  </w:endnote>
  <w:endnote w:type="continuationSeparator" w:id="0">
    <w:p w14:paraId="1D4554D9" w14:textId="77777777" w:rsidR="00CC7EB7" w:rsidRDefault="00CC7EB7" w:rsidP="00572BD0">
      <w:r>
        <w:continuationSeparator/>
      </w:r>
    </w:p>
  </w:endnote>
  <w:endnote w:type="continuationNotice" w:id="1">
    <w:p w14:paraId="073A9505" w14:textId="77777777" w:rsidR="00CC7EB7" w:rsidRDefault="00CC7EB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quot;Arial&quot;,sans-serif">
    <w:altName w:val="Cambria"/>
    <w:panose1 w:val="020B0604020202020204"/>
    <w:charset w:val="00"/>
    <w:family w:val="roman"/>
    <w:pitch w:val="default"/>
  </w:font>
  <w:font w:name="Source Sans Pro">
    <w:altName w:val="Arial"/>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Dosis">
    <w:panose1 w:val="00000000000000000000"/>
    <w:charset w:val="00"/>
    <w:family w:val="auto"/>
    <w:pitch w:val="variable"/>
    <w:sig w:usb0="A00000BF" w:usb1="4000207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6F90DFE" w14:paraId="3FD5D2D4" w14:textId="77777777" w:rsidTr="16F90DFE">
      <w:trPr>
        <w:trHeight w:val="300"/>
      </w:trPr>
      <w:tc>
        <w:tcPr>
          <w:tcW w:w="3020" w:type="dxa"/>
        </w:tcPr>
        <w:p w14:paraId="5D34C971" w14:textId="2E8CAF99" w:rsidR="16F90DFE" w:rsidRDefault="16F90DFE" w:rsidP="16F90DFE">
          <w:pPr>
            <w:pStyle w:val="Kopfzeile"/>
            <w:ind w:left="-115"/>
          </w:pPr>
        </w:p>
      </w:tc>
      <w:tc>
        <w:tcPr>
          <w:tcW w:w="3020" w:type="dxa"/>
        </w:tcPr>
        <w:p w14:paraId="506C3C65" w14:textId="7437B0D0" w:rsidR="16F90DFE" w:rsidRDefault="16F90DFE" w:rsidP="16F90DFE">
          <w:pPr>
            <w:pStyle w:val="Kopfzeile"/>
            <w:jc w:val="center"/>
          </w:pPr>
        </w:p>
      </w:tc>
      <w:tc>
        <w:tcPr>
          <w:tcW w:w="3020" w:type="dxa"/>
        </w:tcPr>
        <w:p w14:paraId="0DE45576" w14:textId="72BCBB57" w:rsidR="16F90DFE" w:rsidRDefault="16F90DFE" w:rsidP="16F90DFE">
          <w:pPr>
            <w:pStyle w:val="Kopfzeile"/>
            <w:ind w:right="-115"/>
            <w:jc w:val="right"/>
          </w:pPr>
        </w:p>
      </w:tc>
    </w:tr>
  </w:tbl>
  <w:p w14:paraId="61FF61DA" w14:textId="6676ADF2" w:rsidR="005331B0" w:rsidRDefault="005331B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89D57" w14:textId="77777777" w:rsidR="00CC7EB7" w:rsidRDefault="00CC7EB7" w:rsidP="00572BD0">
      <w:r>
        <w:separator/>
      </w:r>
    </w:p>
  </w:footnote>
  <w:footnote w:type="continuationSeparator" w:id="0">
    <w:p w14:paraId="7FC1E691" w14:textId="77777777" w:rsidR="00CC7EB7" w:rsidRDefault="00CC7EB7" w:rsidP="00572BD0">
      <w:r>
        <w:continuationSeparator/>
      </w:r>
    </w:p>
  </w:footnote>
  <w:footnote w:type="continuationNotice" w:id="1">
    <w:p w14:paraId="2EDE0CA0" w14:textId="77777777" w:rsidR="00CC7EB7" w:rsidRDefault="00CC7EB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6F90DFE" w14:paraId="6F0A764D" w14:textId="77777777" w:rsidTr="16F90DFE">
      <w:trPr>
        <w:trHeight w:val="300"/>
      </w:trPr>
      <w:tc>
        <w:tcPr>
          <w:tcW w:w="3020" w:type="dxa"/>
        </w:tcPr>
        <w:p w14:paraId="538CF29D" w14:textId="612A6DBB" w:rsidR="16F90DFE" w:rsidRDefault="16F90DFE" w:rsidP="16F90DFE">
          <w:pPr>
            <w:pStyle w:val="Kopfzeile"/>
            <w:ind w:left="-115"/>
          </w:pPr>
        </w:p>
      </w:tc>
      <w:tc>
        <w:tcPr>
          <w:tcW w:w="3020" w:type="dxa"/>
        </w:tcPr>
        <w:p w14:paraId="24C94883" w14:textId="474C46D0" w:rsidR="16F90DFE" w:rsidRDefault="16F90DFE" w:rsidP="16F90DFE">
          <w:pPr>
            <w:pStyle w:val="Kopfzeile"/>
            <w:jc w:val="center"/>
          </w:pPr>
        </w:p>
      </w:tc>
      <w:tc>
        <w:tcPr>
          <w:tcW w:w="3020" w:type="dxa"/>
        </w:tcPr>
        <w:p w14:paraId="7F07529C" w14:textId="0BD39806" w:rsidR="16F90DFE" w:rsidRDefault="16F90DFE" w:rsidP="16F90DFE">
          <w:pPr>
            <w:pStyle w:val="Kopfzeile"/>
            <w:ind w:right="-115"/>
            <w:jc w:val="right"/>
          </w:pPr>
        </w:p>
      </w:tc>
    </w:tr>
  </w:tbl>
  <w:p w14:paraId="70E8BF6F" w14:textId="0F55BD9B" w:rsidR="005331B0" w:rsidRDefault="005331B0">
    <w:pPr>
      <w:pStyle w:val="Kopfzeile"/>
    </w:pPr>
  </w:p>
</w:hdr>
</file>

<file path=word/intelligence2.xml><?xml version="1.0" encoding="utf-8"?>
<int2:intelligence xmlns:int2="http://schemas.microsoft.com/office/intelligence/2020/intelligence" xmlns:oel="http://schemas.microsoft.com/office/2019/extlst">
  <int2:observations>
    <int2:textHash int2:hashCode="Y3RAE4Qj0vFPuX" int2:id="28qg5jes">
      <int2:state int2:value="Rejected" int2:type="AugLoop_Text_Critique"/>
    </int2:textHash>
    <int2:textHash int2:hashCode="2Y2MdPDFuR+VNz" int2:id="2kOxEd0t">
      <int2:state int2:value="Rejected" int2:type="AugLoop_Text_Critique"/>
    </int2:textHash>
    <int2:textHash int2:hashCode="CNQY/nR4uttE8y" int2:id="5OuMehHE">
      <int2:state int2:value="Rejected" int2:type="AugLoop_Text_Critique"/>
    </int2:textHash>
    <int2:textHash int2:hashCode="1+trNAoRo2ehvs" int2:id="9T6kbXfa">
      <int2:state int2:value="Rejected" int2:type="AugLoop_Text_Critique"/>
    </int2:textHash>
    <int2:textHash int2:hashCode="QaSD6+d6s+Jton" int2:id="9mUT7qrq">
      <int2:state int2:value="Rejected" int2:type="AugLoop_Text_Critique"/>
    </int2:textHash>
    <int2:textHash int2:hashCode="Wy+zJ2jpTfKzEM" int2:id="B4uNS1W6">
      <int2:state int2:value="Rejected" int2:type="AugLoop_Text_Critique"/>
    </int2:textHash>
    <int2:textHash int2:hashCode="cDPpD83aFp0vXQ" int2:id="Gx484SEN">
      <int2:state int2:value="Rejected" int2:type="AugLoop_Text_Critique"/>
    </int2:textHash>
    <int2:textHash int2:hashCode="KAyiwJVTP3HyPN" int2:id="HeBQfLyJ">
      <int2:state int2:value="Rejected" int2:type="AugLoop_Text_Critique"/>
    </int2:textHash>
    <int2:textHash int2:hashCode="PhCurObMFRCNlq" int2:id="HxxgKUCg">
      <int2:state int2:value="Rejected" int2:type="AugLoop_Text_Critique"/>
    </int2:textHash>
    <int2:textHash int2:hashCode="TK2Z5Ce+xM+RLg" int2:id="IJGKeDSw">
      <int2:state int2:value="Rejected" int2:type="AugLoop_Text_Critique"/>
    </int2:textHash>
    <int2:textHash int2:hashCode="qF34Jw3MN0+QBJ" int2:id="Ix8YNHfN">
      <int2:state int2:value="Rejected" int2:type="AugLoop_Text_Critique"/>
    </int2:textHash>
    <int2:textHash int2:hashCode="zgVMXPninsel0l" int2:id="JXkTbgVY">
      <int2:state int2:value="Rejected" int2:type="AugLoop_Text_Critique"/>
    </int2:textHash>
    <int2:textHash int2:hashCode="oXyaqmHoChv3HQ" int2:id="K7sXt8YX">
      <int2:state int2:value="Rejected" int2:type="AugLoop_Text_Critique"/>
    </int2:textHash>
    <int2:textHash int2:hashCode="Ko5Z7ti/v5FBSy" int2:id="LguGXDs7">
      <int2:state int2:value="Rejected" int2:type="AugLoop_Text_Critique"/>
    </int2:textHash>
    <int2:textHash int2:hashCode="CroJoS1TvuyO3M" int2:id="RpQCnYPn">
      <int2:state int2:value="Rejected" int2:type="AugLoop_Text_Critique"/>
    </int2:textHash>
    <int2:textHash int2:hashCode="/58tXJ7aDOgbFa" int2:id="SIETDJOM">
      <int2:state int2:value="Rejected" int2:type="AugLoop_Text_Critique"/>
    </int2:textHash>
    <int2:textHash int2:hashCode="paAbj6Ux+q1WYw" int2:id="TIi6BgGQ">
      <int2:state int2:value="Rejected" int2:type="AugLoop_Text_Critique"/>
    </int2:textHash>
    <int2:textHash int2:hashCode="q0l70YK8MgWXNr" int2:id="V5DejBNj">
      <int2:state int2:value="Rejected" int2:type="AugLoop_Text_Critique"/>
    </int2:textHash>
    <int2:textHash int2:hashCode="xtRtsAXWI+aRsv" int2:id="aEjTq8YM">
      <int2:state int2:value="Rejected" int2:type="AugLoop_Text_Critique"/>
    </int2:textHash>
    <int2:textHash int2:hashCode="zdf7dOUf+jFafX" int2:id="c95FPstZ">
      <int2:state int2:value="Rejected" int2:type="AugLoop_Text_Critique"/>
    </int2:textHash>
    <int2:textHash int2:hashCode="gmam7sSQYKT0Ty" int2:id="eAJEZZlZ">
      <int2:state int2:value="Rejected" int2:type="AugLoop_Text_Critique"/>
    </int2:textHash>
    <int2:textHash int2:hashCode="qi8KPXimwdNbw/" int2:id="h2XG8M6K">
      <int2:state int2:value="Rejected" int2:type="AugLoop_Text_Critique"/>
    </int2:textHash>
    <int2:textHash int2:hashCode="a4EMkKqamYWCMM" int2:id="koj46orJ">
      <int2:state int2:value="Rejected" int2:type="AugLoop_Text_Critique"/>
    </int2:textHash>
    <int2:textHash int2:hashCode="7e6UAtGYsErHfc" int2:id="psPQP1kP">
      <int2:state int2:value="Rejected" int2:type="AugLoop_Text_Critique"/>
    </int2:textHash>
    <int2:textHash int2:hashCode="RCYwiesaTUpZsb" int2:id="sDAJW5Vl">
      <int2:state int2:value="Rejected" int2:type="AugLoop_Text_Critique"/>
    </int2:textHash>
    <int2:textHash int2:hashCode="dO+fm2EgEOmuAV" int2:id="tECHwwXo">
      <int2:state int2:value="Rejected" int2:type="AugLoop_Text_Critique"/>
    </int2:textHash>
    <int2:textHash int2:hashCode="5s4U6+tXNsZMIL" int2:id="xSnTV0Ey">
      <int2:state int2:value="Rejected" int2:type="AugLoop_Text_Critique"/>
    </int2:textHash>
    <int2:bookmark int2:bookmarkName="_Int_0t7VN3sI" int2:invalidationBookmarkName="" int2:hashCode="O4ZdyDClVCBpSh" int2:id="t85EYVy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7BD9"/>
    <w:multiLevelType w:val="hybridMultilevel"/>
    <w:tmpl w:val="FFFFFFFF"/>
    <w:lvl w:ilvl="0" w:tplc="1B04B234">
      <w:start w:val="1"/>
      <w:numFmt w:val="bullet"/>
      <w:lvlText w:val="-"/>
      <w:lvlJc w:val="left"/>
      <w:pPr>
        <w:ind w:left="720" w:hanging="360"/>
      </w:pPr>
      <w:rPr>
        <w:rFonts w:ascii="Calibri" w:hAnsi="Calibri" w:hint="default"/>
      </w:rPr>
    </w:lvl>
    <w:lvl w:ilvl="1" w:tplc="EB7EFFB2">
      <w:start w:val="1"/>
      <w:numFmt w:val="bullet"/>
      <w:lvlText w:val="o"/>
      <w:lvlJc w:val="left"/>
      <w:pPr>
        <w:ind w:left="1440" w:hanging="360"/>
      </w:pPr>
      <w:rPr>
        <w:rFonts w:ascii="Courier New" w:hAnsi="Courier New" w:hint="default"/>
      </w:rPr>
    </w:lvl>
    <w:lvl w:ilvl="2" w:tplc="132001D4">
      <w:start w:val="1"/>
      <w:numFmt w:val="bullet"/>
      <w:lvlText w:val=""/>
      <w:lvlJc w:val="left"/>
      <w:pPr>
        <w:ind w:left="2160" w:hanging="360"/>
      </w:pPr>
      <w:rPr>
        <w:rFonts w:ascii="Wingdings" w:hAnsi="Wingdings" w:hint="default"/>
      </w:rPr>
    </w:lvl>
    <w:lvl w:ilvl="3" w:tplc="89260420">
      <w:start w:val="1"/>
      <w:numFmt w:val="bullet"/>
      <w:lvlText w:val=""/>
      <w:lvlJc w:val="left"/>
      <w:pPr>
        <w:ind w:left="2880" w:hanging="360"/>
      </w:pPr>
      <w:rPr>
        <w:rFonts w:ascii="Symbol" w:hAnsi="Symbol" w:hint="default"/>
      </w:rPr>
    </w:lvl>
    <w:lvl w:ilvl="4" w:tplc="83782F3E">
      <w:start w:val="1"/>
      <w:numFmt w:val="bullet"/>
      <w:lvlText w:val="o"/>
      <w:lvlJc w:val="left"/>
      <w:pPr>
        <w:ind w:left="3600" w:hanging="360"/>
      </w:pPr>
      <w:rPr>
        <w:rFonts w:ascii="Courier New" w:hAnsi="Courier New" w:hint="default"/>
      </w:rPr>
    </w:lvl>
    <w:lvl w:ilvl="5" w:tplc="CF7A0342">
      <w:start w:val="1"/>
      <w:numFmt w:val="bullet"/>
      <w:lvlText w:val=""/>
      <w:lvlJc w:val="left"/>
      <w:pPr>
        <w:ind w:left="4320" w:hanging="360"/>
      </w:pPr>
      <w:rPr>
        <w:rFonts w:ascii="Wingdings" w:hAnsi="Wingdings" w:hint="default"/>
      </w:rPr>
    </w:lvl>
    <w:lvl w:ilvl="6" w:tplc="6E341882">
      <w:start w:val="1"/>
      <w:numFmt w:val="bullet"/>
      <w:lvlText w:val=""/>
      <w:lvlJc w:val="left"/>
      <w:pPr>
        <w:ind w:left="5040" w:hanging="360"/>
      </w:pPr>
      <w:rPr>
        <w:rFonts w:ascii="Symbol" w:hAnsi="Symbol" w:hint="default"/>
      </w:rPr>
    </w:lvl>
    <w:lvl w:ilvl="7" w:tplc="8012D234">
      <w:start w:val="1"/>
      <w:numFmt w:val="bullet"/>
      <w:lvlText w:val="o"/>
      <w:lvlJc w:val="left"/>
      <w:pPr>
        <w:ind w:left="5760" w:hanging="360"/>
      </w:pPr>
      <w:rPr>
        <w:rFonts w:ascii="Courier New" w:hAnsi="Courier New" w:hint="default"/>
      </w:rPr>
    </w:lvl>
    <w:lvl w:ilvl="8" w:tplc="A09616AE">
      <w:start w:val="1"/>
      <w:numFmt w:val="bullet"/>
      <w:lvlText w:val=""/>
      <w:lvlJc w:val="left"/>
      <w:pPr>
        <w:ind w:left="6480" w:hanging="360"/>
      </w:pPr>
      <w:rPr>
        <w:rFonts w:ascii="Wingdings" w:hAnsi="Wingdings" w:hint="default"/>
      </w:rPr>
    </w:lvl>
  </w:abstractNum>
  <w:abstractNum w:abstractNumId="1" w15:restartNumberingAfterBreak="0">
    <w:nsid w:val="01E10286"/>
    <w:multiLevelType w:val="hybridMultilevel"/>
    <w:tmpl w:val="FFFFFFFF"/>
    <w:lvl w:ilvl="0" w:tplc="E9D06C94">
      <w:start w:val="1"/>
      <w:numFmt w:val="bullet"/>
      <w:lvlText w:val="-"/>
      <w:lvlJc w:val="left"/>
      <w:pPr>
        <w:ind w:left="720" w:hanging="360"/>
      </w:pPr>
      <w:rPr>
        <w:rFonts w:ascii="Calibri" w:hAnsi="Calibri" w:hint="default"/>
      </w:rPr>
    </w:lvl>
    <w:lvl w:ilvl="1" w:tplc="CFA0D0EA">
      <w:start w:val="1"/>
      <w:numFmt w:val="bullet"/>
      <w:lvlText w:val="o"/>
      <w:lvlJc w:val="left"/>
      <w:pPr>
        <w:ind w:left="1440" w:hanging="360"/>
      </w:pPr>
      <w:rPr>
        <w:rFonts w:ascii="Courier New" w:hAnsi="Courier New" w:hint="default"/>
      </w:rPr>
    </w:lvl>
    <w:lvl w:ilvl="2" w:tplc="2E42E754">
      <w:start w:val="1"/>
      <w:numFmt w:val="bullet"/>
      <w:lvlText w:val=""/>
      <w:lvlJc w:val="left"/>
      <w:pPr>
        <w:ind w:left="2160" w:hanging="360"/>
      </w:pPr>
      <w:rPr>
        <w:rFonts w:ascii="Wingdings" w:hAnsi="Wingdings" w:hint="default"/>
      </w:rPr>
    </w:lvl>
    <w:lvl w:ilvl="3" w:tplc="201A0E0A">
      <w:start w:val="1"/>
      <w:numFmt w:val="bullet"/>
      <w:lvlText w:val=""/>
      <w:lvlJc w:val="left"/>
      <w:pPr>
        <w:ind w:left="2880" w:hanging="360"/>
      </w:pPr>
      <w:rPr>
        <w:rFonts w:ascii="Symbol" w:hAnsi="Symbol" w:hint="default"/>
      </w:rPr>
    </w:lvl>
    <w:lvl w:ilvl="4" w:tplc="08CE1FCE">
      <w:start w:val="1"/>
      <w:numFmt w:val="bullet"/>
      <w:lvlText w:val="o"/>
      <w:lvlJc w:val="left"/>
      <w:pPr>
        <w:ind w:left="3600" w:hanging="360"/>
      </w:pPr>
      <w:rPr>
        <w:rFonts w:ascii="Courier New" w:hAnsi="Courier New" w:hint="default"/>
      </w:rPr>
    </w:lvl>
    <w:lvl w:ilvl="5" w:tplc="72A4652A">
      <w:start w:val="1"/>
      <w:numFmt w:val="bullet"/>
      <w:lvlText w:val=""/>
      <w:lvlJc w:val="left"/>
      <w:pPr>
        <w:ind w:left="4320" w:hanging="360"/>
      </w:pPr>
      <w:rPr>
        <w:rFonts w:ascii="Wingdings" w:hAnsi="Wingdings" w:hint="default"/>
      </w:rPr>
    </w:lvl>
    <w:lvl w:ilvl="6" w:tplc="52C8400A">
      <w:start w:val="1"/>
      <w:numFmt w:val="bullet"/>
      <w:lvlText w:val=""/>
      <w:lvlJc w:val="left"/>
      <w:pPr>
        <w:ind w:left="5040" w:hanging="360"/>
      </w:pPr>
      <w:rPr>
        <w:rFonts w:ascii="Symbol" w:hAnsi="Symbol" w:hint="default"/>
      </w:rPr>
    </w:lvl>
    <w:lvl w:ilvl="7" w:tplc="09346806">
      <w:start w:val="1"/>
      <w:numFmt w:val="bullet"/>
      <w:lvlText w:val="o"/>
      <w:lvlJc w:val="left"/>
      <w:pPr>
        <w:ind w:left="5760" w:hanging="360"/>
      </w:pPr>
      <w:rPr>
        <w:rFonts w:ascii="Courier New" w:hAnsi="Courier New" w:hint="default"/>
      </w:rPr>
    </w:lvl>
    <w:lvl w:ilvl="8" w:tplc="0DDCF994">
      <w:start w:val="1"/>
      <w:numFmt w:val="bullet"/>
      <w:lvlText w:val=""/>
      <w:lvlJc w:val="left"/>
      <w:pPr>
        <w:ind w:left="6480" w:hanging="360"/>
      </w:pPr>
      <w:rPr>
        <w:rFonts w:ascii="Wingdings" w:hAnsi="Wingdings" w:hint="default"/>
      </w:rPr>
    </w:lvl>
  </w:abstractNum>
  <w:abstractNum w:abstractNumId="2" w15:restartNumberingAfterBreak="0">
    <w:nsid w:val="0284932D"/>
    <w:multiLevelType w:val="hybridMultilevel"/>
    <w:tmpl w:val="FFFFFFFF"/>
    <w:lvl w:ilvl="0" w:tplc="8F289190">
      <w:start w:val="1"/>
      <w:numFmt w:val="bullet"/>
      <w:lvlText w:val="-"/>
      <w:lvlJc w:val="left"/>
      <w:pPr>
        <w:ind w:left="720" w:hanging="360"/>
      </w:pPr>
      <w:rPr>
        <w:rFonts w:ascii="Calibri" w:hAnsi="Calibri" w:hint="default"/>
      </w:rPr>
    </w:lvl>
    <w:lvl w:ilvl="1" w:tplc="BD4EDDB0">
      <w:start w:val="1"/>
      <w:numFmt w:val="bullet"/>
      <w:lvlText w:val="o"/>
      <w:lvlJc w:val="left"/>
      <w:pPr>
        <w:ind w:left="1440" w:hanging="360"/>
      </w:pPr>
      <w:rPr>
        <w:rFonts w:ascii="Courier New" w:hAnsi="Courier New" w:hint="default"/>
      </w:rPr>
    </w:lvl>
    <w:lvl w:ilvl="2" w:tplc="50124570">
      <w:start w:val="1"/>
      <w:numFmt w:val="bullet"/>
      <w:lvlText w:val=""/>
      <w:lvlJc w:val="left"/>
      <w:pPr>
        <w:ind w:left="2160" w:hanging="360"/>
      </w:pPr>
      <w:rPr>
        <w:rFonts w:ascii="Wingdings" w:hAnsi="Wingdings" w:hint="default"/>
      </w:rPr>
    </w:lvl>
    <w:lvl w:ilvl="3" w:tplc="279E3824">
      <w:start w:val="1"/>
      <w:numFmt w:val="bullet"/>
      <w:lvlText w:val=""/>
      <w:lvlJc w:val="left"/>
      <w:pPr>
        <w:ind w:left="2880" w:hanging="360"/>
      </w:pPr>
      <w:rPr>
        <w:rFonts w:ascii="Symbol" w:hAnsi="Symbol" w:hint="default"/>
      </w:rPr>
    </w:lvl>
    <w:lvl w:ilvl="4" w:tplc="4112D69E">
      <w:start w:val="1"/>
      <w:numFmt w:val="bullet"/>
      <w:lvlText w:val="o"/>
      <w:lvlJc w:val="left"/>
      <w:pPr>
        <w:ind w:left="3600" w:hanging="360"/>
      </w:pPr>
      <w:rPr>
        <w:rFonts w:ascii="Courier New" w:hAnsi="Courier New" w:hint="default"/>
      </w:rPr>
    </w:lvl>
    <w:lvl w:ilvl="5" w:tplc="EDAA38B6">
      <w:start w:val="1"/>
      <w:numFmt w:val="bullet"/>
      <w:lvlText w:val=""/>
      <w:lvlJc w:val="left"/>
      <w:pPr>
        <w:ind w:left="4320" w:hanging="360"/>
      </w:pPr>
      <w:rPr>
        <w:rFonts w:ascii="Wingdings" w:hAnsi="Wingdings" w:hint="default"/>
      </w:rPr>
    </w:lvl>
    <w:lvl w:ilvl="6" w:tplc="FA1A6EE2">
      <w:start w:val="1"/>
      <w:numFmt w:val="bullet"/>
      <w:lvlText w:val=""/>
      <w:lvlJc w:val="left"/>
      <w:pPr>
        <w:ind w:left="5040" w:hanging="360"/>
      </w:pPr>
      <w:rPr>
        <w:rFonts w:ascii="Symbol" w:hAnsi="Symbol" w:hint="default"/>
      </w:rPr>
    </w:lvl>
    <w:lvl w:ilvl="7" w:tplc="4B927604">
      <w:start w:val="1"/>
      <w:numFmt w:val="bullet"/>
      <w:lvlText w:val="o"/>
      <w:lvlJc w:val="left"/>
      <w:pPr>
        <w:ind w:left="5760" w:hanging="360"/>
      </w:pPr>
      <w:rPr>
        <w:rFonts w:ascii="Courier New" w:hAnsi="Courier New" w:hint="default"/>
      </w:rPr>
    </w:lvl>
    <w:lvl w:ilvl="8" w:tplc="D35E58FE">
      <w:start w:val="1"/>
      <w:numFmt w:val="bullet"/>
      <w:lvlText w:val=""/>
      <w:lvlJc w:val="left"/>
      <w:pPr>
        <w:ind w:left="6480" w:hanging="360"/>
      </w:pPr>
      <w:rPr>
        <w:rFonts w:ascii="Wingdings" w:hAnsi="Wingdings" w:hint="default"/>
      </w:rPr>
    </w:lvl>
  </w:abstractNum>
  <w:abstractNum w:abstractNumId="3" w15:restartNumberingAfterBreak="0">
    <w:nsid w:val="04485EDC"/>
    <w:multiLevelType w:val="hybridMultilevel"/>
    <w:tmpl w:val="FFFFFFFF"/>
    <w:lvl w:ilvl="0" w:tplc="0472C1D2">
      <w:start w:val="1"/>
      <w:numFmt w:val="bullet"/>
      <w:lvlText w:val="-"/>
      <w:lvlJc w:val="left"/>
      <w:pPr>
        <w:ind w:left="720" w:hanging="360"/>
      </w:pPr>
      <w:rPr>
        <w:rFonts w:ascii="Calibri" w:hAnsi="Calibri" w:hint="default"/>
      </w:rPr>
    </w:lvl>
    <w:lvl w:ilvl="1" w:tplc="2ED06122">
      <w:start w:val="1"/>
      <w:numFmt w:val="bullet"/>
      <w:lvlText w:val="o"/>
      <w:lvlJc w:val="left"/>
      <w:pPr>
        <w:ind w:left="1440" w:hanging="360"/>
      </w:pPr>
      <w:rPr>
        <w:rFonts w:ascii="Courier New" w:hAnsi="Courier New" w:hint="default"/>
      </w:rPr>
    </w:lvl>
    <w:lvl w:ilvl="2" w:tplc="AACCC57E">
      <w:start w:val="1"/>
      <w:numFmt w:val="bullet"/>
      <w:lvlText w:val=""/>
      <w:lvlJc w:val="left"/>
      <w:pPr>
        <w:ind w:left="2160" w:hanging="360"/>
      </w:pPr>
      <w:rPr>
        <w:rFonts w:ascii="Wingdings" w:hAnsi="Wingdings" w:hint="default"/>
      </w:rPr>
    </w:lvl>
    <w:lvl w:ilvl="3" w:tplc="E9028352">
      <w:start w:val="1"/>
      <w:numFmt w:val="bullet"/>
      <w:lvlText w:val=""/>
      <w:lvlJc w:val="left"/>
      <w:pPr>
        <w:ind w:left="2880" w:hanging="360"/>
      </w:pPr>
      <w:rPr>
        <w:rFonts w:ascii="Symbol" w:hAnsi="Symbol" w:hint="default"/>
      </w:rPr>
    </w:lvl>
    <w:lvl w:ilvl="4" w:tplc="58CCF020">
      <w:start w:val="1"/>
      <w:numFmt w:val="bullet"/>
      <w:lvlText w:val="o"/>
      <w:lvlJc w:val="left"/>
      <w:pPr>
        <w:ind w:left="3600" w:hanging="360"/>
      </w:pPr>
      <w:rPr>
        <w:rFonts w:ascii="Courier New" w:hAnsi="Courier New" w:hint="default"/>
      </w:rPr>
    </w:lvl>
    <w:lvl w:ilvl="5" w:tplc="A7BED150">
      <w:start w:val="1"/>
      <w:numFmt w:val="bullet"/>
      <w:lvlText w:val=""/>
      <w:lvlJc w:val="left"/>
      <w:pPr>
        <w:ind w:left="4320" w:hanging="360"/>
      </w:pPr>
      <w:rPr>
        <w:rFonts w:ascii="Wingdings" w:hAnsi="Wingdings" w:hint="default"/>
      </w:rPr>
    </w:lvl>
    <w:lvl w:ilvl="6" w:tplc="83A27ACC">
      <w:start w:val="1"/>
      <w:numFmt w:val="bullet"/>
      <w:lvlText w:val=""/>
      <w:lvlJc w:val="left"/>
      <w:pPr>
        <w:ind w:left="5040" w:hanging="360"/>
      </w:pPr>
      <w:rPr>
        <w:rFonts w:ascii="Symbol" w:hAnsi="Symbol" w:hint="default"/>
      </w:rPr>
    </w:lvl>
    <w:lvl w:ilvl="7" w:tplc="7E168A5A">
      <w:start w:val="1"/>
      <w:numFmt w:val="bullet"/>
      <w:lvlText w:val="o"/>
      <w:lvlJc w:val="left"/>
      <w:pPr>
        <w:ind w:left="5760" w:hanging="360"/>
      </w:pPr>
      <w:rPr>
        <w:rFonts w:ascii="Courier New" w:hAnsi="Courier New" w:hint="default"/>
      </w:rPr>
    </w:lvl>
    <w:lvl w:ilvl="8" w:tplc="2AF68FA2">
      <w:start w:val="1"/>
      <w:numFmt w:val="bullet"/>
      <w:lvlText w:val=""/>
      <w:lvlJc w:val="left"/>
      <w:pPr>
        <w:ind w:left="6480" w:hanging="360"/>
      </w:pPr>
      <w:rPr>
        <w:rFonts w:ascii="Wingdings" w:hAnsi="Wingdings" w:hint="default"/>
      </w:rPr>
    </w:lvl>
  </w:abstractNum>
  <w:abstractNum w:abstractNumId="4" w15:restartNumberingAfterBreak="0">
    <w:nsid w:val="0B2CACBC"/>
    <w:multiLevelType w:val="hybridMultilevel"/>
    <w:tmpl w:val="FFFFFFFF"/>
    <w:lvl w:ilvl="0" w:tplc="5D445B12">
      <w:start w:val="1"/>
      <w:numFmt w:val="bullet"/>
      <w:lvlText w:val="-"/>
      <w:lvlJc w:val="left"/>
      <w:pPr>
        <w:ind w:left="720" w:hanging="360"/>
      </w:pPr>
      <w:rPr>
        <w:rFonts w:ascii="&quot;Arial&quot;,sans-serif" w:hAnsi="&quot;Arial&quot;,sans-serif" w:hint="default"/>
      </w:rPr>
    </w:lvl>
    <w:lvl w:ilvl="1" w:tplc="283012BA">
      <w:start w:val="1"/>
      <w:numFmt w:val="bullet"/>
      <w:lvlText w:val="o"/>
      <w:lvlJc w:val="left"/>
      <w:pPr>
        <w:ind w:left="1440" w:hanging="360"/>
      </w:pPr>
      <w:rPr>
        <w:rFonts w:ascii="Courier New" w:hAnsi="Courier New" w:hint="default"/>
      </w:rPr>
    </w:lvl>
    <w:lvl w:ilvl="2" w:tplc="CE923418">
      <w:start w:val="1"/>
      <w:numFmt w:val="bullet"/>
      <w:lvlText w:val=""/>
      <w:lvlJc w:val="left"/>
      <w:pPr>
        <w:ind w:left="2160" w:hanging="360"/>
      </w:pPr>
      <w:rPr>
        <w:rFonts w:ascii="Wingdings" w:hAnsi="Wingdings" w:hint="default"/>
      </w:rPr>
    </w:lvl>
    <w:lvl w:ilvl="3" w:tplc="EBB8B55A">
      <w:start w:val="1"/>
      <w:numFmt w:val="bullet"/>
      <w:lvlText w:val=""/>
      <w:lvlJc w:val="left"/>
      <w:pPr>
        <w:ind w:left="2880" w:hanging="360"/>
      </w:pPr>
      <w:rPr>
        <w:rFonts w:ascii="Symbol" w:hAnsi="Symbol" w:hint="default"/>
      </w:rPr>
    </w:lvl>
    <w:lvl w:ilvl="4" w:tplc="F11077EE">
      <w:start w:val="1"/>
      <w:numFmt w:val="bullet"/>
      <w:lvlText w:val="o"/>
      <w:lvlJc w:val="left"/>
      <w:pPr>
        <w:ind w:left="3600" w:hanging="360"/>
      </w:pPr>
      <w:rPr>
        <w:rFonts w:ascii="Courier New" w:hAnsi="Courier New" w:hint="default"/>
      </w:rPr>
    </w:lvl>
    <w:lvl w:ilvl="5" w:tplc="401CF112">
      <w:start w:val="1"/>
      <w:numFmt w:val="bullet"/>
      <w:lvlText w:val=""/>
      <w:lvlJc w:val="left"/>
      <w:pPr>
        <w:ind w:left="4320" w:hanging="360"/>
      </w:pPr>
      <w:rPr>
        <w:rFonts w:ascii="Wingdings" w:hAnsi="Wingdings" w:hint="default"/>
      </w:rPr>
    </w:lvl>
    <w:lvl w:ilvl="6" w:tplc="FD5A042C">
      <w:start w:val="1"/>
      <w:numFmt w:val="bullet"/>
      <w:lvlText w:val=""/>
      <w:lvlJc w:val="left"/>
      <w:pPr>
        <w:ind w:left="5040" w:hanging="360"/>
      </w:pPr>
      <w:rPr>
        <w:rFonts w:ascii="Symbol" w:hAnsi="Symbol" w:hint="default"/>
      </w:rPr>
    </w:lvl>
    <w:lvl w:ilvl="7" w:tplc="7BA8739A">
      <w:start w:val="1"/>
      <w:numFmt w:val="bullet"/>
      <w:lvlText w:val="o"/>
      <w:lvlJc w:val="left"/>
      <w:pPr>
        <w:ind w:left="5760" w:hanging="360"/>
      </w:pPr>
      <w:rPr>
        <w:rFonts w:ascii="Courier New" w:hAnsi="Courier New" w:hint="default"/>
      </w:rPr>
    </w:lvl>
    <w:lvl w:ilvl="8" w:tplc="7598E1EA">
      <w:start w:val="1"/>
      <w:numFmt w:val="bullet"/>
      <w:lvlText w:val=""/>
      <w:lvlJc w:val="left"/>
      <w:pPr>
        <w:ind w:left="6480" w:hanging="360"/>
      </w:pPr>
      <w:rPr>
        <w:rFonts w:ascii="Wingdings" w:hAnsi="Wingdings" w:hint="default"/>
      </w:rPr>
    </w:lvl>
  </w:abstractNum>
  <w:abstractNum w:abstractNumId="5" w15:restartNumberingAfterBreak="0">
    <w:nsid w:val="0C758619"/>
    <w:multiLevelType w:val="hybridMultilevel"/>
    <w:tmpl w:val="FFFFFFFF"/>
    <w:lvl w:ilvl="0" w:tplc="B142C36A">
      <w:start w:val="1"/>
      <w:numFmt w:val="bullet"/>
      <w:lvlText w:val="-"/>
      <w:lvlJc w:val="left"/>
      <w:pPr>
        <w:ind w:left="360" w:hanging="360"/>
      </w:pPr>
      <w:rPr>
        <w:rFonts w:ascii="Calibri" w:hAnsi="Calibri" w:hint="default"/>
      </w:rPr>
    </w:lvl>
    <w:lvl w:ilvl="1" w:tplc="643A70EE">
      <w:start w:val="1"/>
      <w:numFmt w:val="bullet"/>
      <w:lvlText w:val="o"/>
      <w:lvlJc w:val="left"/>
      <w:pPr>
        <w:ind w:left="1080" w:hanging="360"/>
      </w:pPr>
      <w:rPr>
        <w:rFonts w:ascii="Courier New" w:hAnsi="Courier New" w:hint="default"/>
      </w:rPr>
    </w:lvl>
    <w:lvl w:ilvl="2" w:tplc="F7D8D32E">
      <w:start w:val="1"/>
      <w:numFmt w:val="bullet"/>
      <w:lvlText w:val=""/>
      <w:lvlJc w:val="left"/>
      <w:pPr>
        <w:ind w:left="1800" w:hanging="360"/>
      </w:pPr>
      <w:rPr>
        <w:rFonts w:ascii="Wingdings" w:hAnsi="Wingdings" w:hint="default"/>
      </w:rPr>
    </w:lvl>
    <w:lvl w:ilvl="3" w:tplc="3E06C4F0">
      <w:start w:val="1"/>
      <w:numFmt w:val="bullet"/>
      <w:lvlText w:val=""/>
      <w:lvlJc w:val="left"/>
      <w:pPr>
        <w:ind w:left="2520" w:hanging="360"/>
      </w:pPr>
      <w:rPr>
        <w:rFonts w:ascii="Symbol" w:hAnsi="Symbol" w:hint="default"/>
      </w:rPr>
    </w:lvl>
    <w:lvl w:ilvl="4" w:tplc="D31A2EE4">
      <w:start w:val="1"/>
      <w:numFmt w:val="bullet"/>
      <w:lvlText w:val="o"/>
      <w:lvlJc w:val="left"/>
      <w:pPr>
        <w:ind w:left="3240" w:hanging="360"/>
      </w:pPr>
      <w:rPr>
        <w:rFonts w:ascii="Courier New" w:hAnsi="Courier New" w:hint="default"/>
      </w:rPr>
    </w:lvl>
    <w:lvl w:ilvl="5" w:tplc="5A1E96D2">
      <w:start w:val="1"/>
      <w:numFmt w:val="bullet"/>
      <w:lvlText w:val=""/>
      <w:lvlJc w:val="left"/>
      <w:pPr>
        <w:ind w:left="3960" w:hanging="360"/>
      </w:pPr>
      <w:rPr>
        <w:rFonts w:ascii="Wingdings" w:hAnsi="Wingdings" w:hint="default"/>
      </w:rPr>
    </w:lvl>
    <w:lvl w:ilvl="6" w:tplc="643001C2">
      <w:start w:val="1"/>
      <w:numFmt w:val="bullet"/>
      <w:lvlText w:val=""/>
      <w:lvlJc w:val="left"/>
      <w:pPr>
        <w:ind w:left="4680" w:hanging="360"/>
      </w:pPr>
      <w:rPr>
        <w:rFonts w:ascii="Symbol" w:hAnsi="Symbol" w:hint="default"/>
      </w:rPr>
    </w:lvl>
    <w:lvl w:ilvl="7" w:tplc="C9FC7EFC">
      <w:start w:val="1"/>
      <w:numFmt w:val="bullet"/>
      <w:lvlText w:val="o"/>
      <w:lvlJc w:val="left"/>
      <w:pPr>
        <w:ind w:left="5400" w:hanging="360"/>
      </w:pPr>
      <w:rPr>
        <w:rFonts w:ascii="Courier New" w:hAnsi="Courier New" w:hint="default"/>
      </w:rPr>
    </w:lvl>
    <w:lvl w:ilvl="8" w:tplc="FFE8F686">
      <w:start w:val="1"/>
      <w:numFmt w:val="bullet"/>
      <w:lvlText w:val=""/>
      <w:lvlJc w:val="left"/>
      <w:pPr>
        <w:ind w:left="6120" w:hanging="360"/>
      </w:pPr>
      <w:rPr>
        <w:rFonts w:ascii="Wingdings" w:hAnsi="Wingdings" w:hint="default"/>
      </w:rPr>
    </w:lvl>
  </w:abstractNum>
  <w:abstractNum w:abstractNumId="6" w15:restartNumberingAfterBreak="0">
    <w:nsid w:val="1516C176"/>
    <w:multiLevelType w:val="hybridMultilevel"/>
    <w:tmpl w:val="FFFFFFFF"/>
    <w:lvl w:ilvl="0" w:tplc="E88245C6">
      <w:start w:val="1"/>
      <w:numFmt w:val="bullet"/>
      <w:lvlText w:val="-"/>
      <w:lvlJc w:val="left"/>
      <w:pPr>
        <w:ind w:left="720" w:hanging="360"/>
      </w:pPr>
      <w:rPr>
        <w:rFonts w:ascii="Calibri" w:hAnsi="Calibri" w:hint="default"/>
      </w:rPr>
    </w:lvl>
    <w:lvl w:ilvl="1" w:tplc="4236A522">
      <w:start w:val="1"/>
      <w:numFmt w:val="bullet"/>
      <w:lvlText w:val="o"/>
      <w:lvlJc w:val="left"/>
      <w:pPr>
        <w:ind w:left="1440" w:hanging="360"/>
      </w:pPr>
      <w:rPr>
        <w:rFonts w:ascii="Courier New" w:hAnsi="Courier New" w:hint="default"/>
      </w:rPr>
    </w:lvl>
    <w:lvl w:ilvl="2" w:tplc="A3185418">
      <w:start w:val="1"/>
      <w:numFmt w:val="bullet"/>
      <w:lvlText w:val=""/>
      <w:lvlJc w:val="left"/>
      <w:pPr>
        <w:ind w:left="2160" w:hanging="360"/>
      </w:pPr>
      <w:rPr>
        <w:rFonts w:ascii="Wingdings" w:hAnsi="Wingdings" w:hint="default"/>
      </w:rPr>
    </w:lvl>
    <w:lvl w:ilvl="3" w:tplc="A02081C0">
      <w:start w:val="1"/>
      <w:numFmt w:val="bullet"/>
      <w:lvlText w:val=""/>
      <w:lvlJc w:val="left"/>
      <w:pPr>
        <w:ind w:left="2880" w:hanging="360"/>
      </w:pPr>
      <w:rPr>
        <w:rFonts w:ascii="Symbol" w:hAnsi="Symbol" w:hint="default"/>
      </w:rPr>
    </w:lvl>
    <w:lvl w:ilvl="4" w:tplc="23F6F7B4">
      <w:start w:val="1"/>
      <w:numFmt w:val="bullet"/>
      <w:lvlText w:val="o"/>
      <w:lvlJc w:val="left"/>
      <w:pPr>
        <w:ind w:left="3600" w:hanging="360"/>
      </w:pPr>
      <w:rPr>
        <w:rFonts w:ascii="Courier New" w:hAnsi="Courier New" w:hint="default"/>
      </w:rPr>
    </w:lvl>
    <w:lvl w:ilvl="5" w:tplc="7A6E296C">
      <w:start w:val="1"/>
      <w:numFmt w:val="bullet"/>
      <w:lvlText w:val=""/>
      <w:lvlJc w:val="left"/>
      <w:pPr>
        <w:ind w:left="4320" w:hanging="360"/>
      </w:pPr>
      <w:rPr>
        <w:rFonts w:ascii="Wingdings" w:hAnsi="Wingdings" w:hint="default"/>
      </w:rPr>
    </w:lvl>
    <w:lvl w:ilvl="6" w:tplc="868E68F2">
      <w:start w:val="1"/>
      <w:numFmt w:val="bullet"/>
      <w:lvlText w:val=""/>
      <w:lvlJc w:val="left"/>
      <w:pPr>
        <w:ind w:left="5040" w:hanging="360"/>
      </w:pPr>
      <w:rPr>
        <w:rFonts w:ascii="Symbol" w:hAnsi="Symbol" w:hint="default"/>
      </w:rPr>
    </w:lvl>
    <w:lvl w:ilvl="7" w:tplc="994ED158">
      <w:start w:val="1"/>
      <w:numFmt w:val="bullet"/>
      <w:lvlText w:val="o"/>
      <w:lvlJc w:val="left"/>
      <w:pPr>
        <w:ind w:left="5760" w:hanging="360"/>
      </w:pPr>
      <w:rPr>
        <w:rFonts w:ascii="Courier New" w:hAnsi="Courier New" w:hint="default"/>
      </w:rPr>
    </w:lvl>
    <w:lvl w:ilvl="8" w:tplc="DA0EE384">
      <w:start w:val="1"/>
      <w:numFmt w:val="bullet"/>
      <w:lvlText w:val=""/>
      <w:lvlJc w:val="left"/>
      <w:pPr>
        <w:ind w:left="6480" w:hanging="360"/>
      </w:pPr>
      <w:rPr>
        <w:rFonts w:ascii="Wingdings" w:hAnsi="Wingdings" w:hint="default"/>
      </w:rPr>
    </w:lvl>
  </w:abstractNum>
  <w:abstractNum w:abstractNumId="7" w15:restartNumberingAfterBreak="0">
    <w:nsid w:val="15453163"/>
    <w:multiLevelType w:val="hybridMultilevel"/>
    <w:tmpl w:val="FFFFFFFF"/>
    <w:lvl w:ilvl="0" w:tplc="7C04318C">
      <w:start w:val="1"/>
      <w:numFmt w:val="bullet"/>
      <w:lvlText w:val="-"/>
      <w:lvlJc w:val="left"/>
      <w:pPr>
        <w:ind w:left="720" w:hanging="360"/>
      </w:pPr>
      <w:rPr>
        <w:rFonts w:ascii="Calibri" w:hAnsi="Calibri" w:hint="default"/>
      </w:rPr>
    </w:lvl>
    <w:lvl w:ilvl="1" w:tplc="3D462BCA">
      <w:start w:val="1"/>
      <w:numFmt w:val="bullet"/>
      <w:lvlText w:val="o"/>
      <w:lvlJc w:val="left"/>
      <w:pPr>
        <w:ind w:left="1440" w:hanging="360"/>
      </w:pPr>
      <w:rPr>
        <w:rFonts w:ascii="Courier New" w:hAnsi="Courier New" w:hint="default"/>
      </w:rPr>
    </w:lvl>
    <w:lvl w:ilvl="2" w:tplc="36663AE0">
      <w:start w:val="1"/>
      <w:numFmt w:val="bullet"/>
      <w:lvlText w:val=""/>
      <w:lvlJc w:val="left"/>
      <w:pPr>
        <w:ind w:left="2160" w:hanging="360"/>
      </w:pPr>
      <w:rPr>
        <w:rFonts w:ascii="Wingdings" w:hAnsi="Wingdings" w:hint="default"/>
      </w:rPr>
    </w:lvl>
    <w:lvl w:ilvl="3" w:tplc="102EF042">
      <w:start w:val="1"/>
      <w:numFmt w:val="bullet"/>
      <w:lvlText w:val=""/>
      <w:lvlJc w:val="left"/>
      <w:pPr>
        <w:ind w:left="2880" w:hanging="360"/>
      </w:pPr>
      <w:rPr>
        <w:rFonts w:ascii="Symbol" w:hAnsi="Symbol" w:hint="default"/>
      </w:rPr>
    </w:lvl>
    <w:lvl w:ilvl="4" w:tplc="C29A115E">
      <w:start w:val="1"/>
      <w:numFmt w:val="bullet"/>
      <w:lvlText w:val="o"/>
      <w:lvlJc w:val="left"/>
      <w:pPr>
        <w:ind w:left="3600" w:hanging="360"/>
      </w:pPr>
      <w:rPr>
        <w:rFonts w:ascii="Courier New" w:hAnsi="Courier New" w:hint="default"/>
      </w:rPr>
    </w:lvl>
    <w:lvl w:ilvl="5" w:tplc="8822F7D6">
      <w:start w:val="1"/>
      <w:numFmt w:val="bullet"/>
      <w:lvlText w:val=""/>
      <w:lvlJc w:val="left"/>
      <w:pPr>
        <w:ind w:left="4320" w:hanging="360"/>
      </w:pPr>
      <w:rPr>
        <w:rFonts w:ascii="Wingdings" w:hAnsi="Wingdings" w:hint="default"/>
      </w:rPr>
    </w:lvl>
    <w:lvl w:ilvl="6" w:tplc="759AFEF0">
      <w:start w:val="1"/>
      <w:numFmt w:val="bullet"/>
      <w:lvlText w:val=""/>
      <w:lvlJc w:val="left"/>
      <w:pPr>
        <w:ind w:left="5040" w:hanging="360"/>
      </w:pPr>
      <w:rPr>
        <w:rFonts w:ascii="Symbol" w:hAnsi="Symbol" w:hint="default"/>
      </w:rPr>
    </w:lvl>
    <w:lvl w:ilvl="7" w:tplc="E0ACB04E">
      <w:start w:val="1"/>
      <w:numFmt w:val="bullet"/>
      <w:lvlText w:val="o"/>
      <w:lvlJc w:val="left"/>
      <w:pPr>
        <w:ind w:left="5760" w:hanging="360"/>
      </w:pPr>
      <w:rPr>
        <w:rFonts w:ascii="Courier New" w:hAnsi="Courier New" w:hint="default"/>
      </w:rPr>
    </w:lvl>
    <w:lvl w:ilvl="8" w:tplc="0BBC6CC8">
      <w:start w:val="1"/>
      <w:numFmt w:val="bullet"/>
      <w:lvlText w:val=""/>
      <w:lvlJc w:val="left"/>
      <w:pPr>
        <w:ind w:left="6480" w:hanging="360"/>
      </w:pPr>
      <w:rPr>
        <w:rFonts w:ascii="Wingdings" w:hAnsi="Wingdings" w:hint="default"/>
      </w:rPr>
    </w:lvl>
  </w:abstractNum>
  <w:abstractNum w:abstractNumId="8" w15:restartNumberingAfterBreak="0">
    <w:nsid w:val="1EDB1F4C"/>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16FCB2C"/>
    <w:multiLevelType w:val="hybridMultilevel"/>
    <w:tmpl w:val="FFFFFFFF"/>
    <w:lvl w:ilvl="0" w:tplc="1944A736">
      <w:start w:val="1"/>
      <w:numFmt w:val="bullet"/>
      <w:lvlText w:val="-"/>
      <w:lvlJc w:val="left"/>
      <w:pPr>
        <w:ind w:left="720" w:hanging="360"/>
      </w:pPr>
      <w:rPr>
        <w:rFonts w:ascii="&quot;Arial&quot;,sans-serif" w:hAnsi="&quot;Arial&quot;,sans-serif" w:hint="default"/>
      </w:rPr>
    </w:lvl>
    <w:lvl w:ilvl="1" w:tplc="47DAFEF8">
      <w:start w:val="1"/>
      <w:numFmt w:val="bullet"/>
      <w:lvlText w:val="o"/>
      <w:lvlJc w:val="left"/>
      <w:pPr>
        <w:ind w:left="1440" w:hanging="360"/>
      </w:pPr>
      <w:rPr>
        <w:rFonts w:ascii="Courier New" w:hAnsi="Courier New" w:hint="default"/>
      </w:rPr>
    </w:lvl>
    <w:lvl w:ilvl="2" w:tplc="FE246980">
      <w:start w:val="1"/>
      <w:numFmt w:val="bullet"/>
      <w:lvlText w:val=""/>
      <w:lvlJc w:val="left"/>
      <w:pPr>
        <w:ind w:left="2160" w:hanging="360"/>
      </w:pPr>
      <w:rPr>
        <w:rFonts w:ascii="Wingdings" w:hAnsi="Wingdings" w:hint="default"/>
      </w:rPr>
    </w:lvl>
    <w:lvl w:ilvl="3" w:tplc="C4744A96">
      <w:start w:val="1"/>
      <w:numFmt w:val="bullet"/>
      <w:lvlText w:val=""/>
      <w:lvlJc w:val="left"/>
      <w:pPr>
        <w:ind w:left="2880" w:hanging="360"/>
      </w:pPr>
      <w:rPr>
        <w:rFonts w:ascii="Symbol" w:hAnsi="Symbol" w:hint="default"/>
      </w:rPr>
    </w:lvl>
    <w:lvl w:ilvl="4" w:tplc="C076FDEE">
      <w:start w:val="1"/>
      <w:numFmt w:val="bullet"/>
      <w:lvlText w:val="o"/>
      <w:lvlJc w:val="left"/>
      <w:pPr>
        <w:ind w:left="3600" w:hanging="360"/>
      </w:pPr>
      <w:rPr>
        <w:rFonts w:ascii="Courier New" w:hAnsi="Courier New" w:hint="default"/>
      </w:rPr>
    </w:lvl>
    <w:lvl w:ilvl="5" w:tplc="531E145E">
      <w:start w:val="1"/>
      <w:numFmt w:val="bullet"/>
      <w:lvlText w:val=""/>
      <w:lvlJc w:val="left"/>
      <w:pPr>
        <w:ind w:left="4320" w:hanging="360"/>
      </w:pPr>
      <w:rPr>
        <w:rFonts w:ascii="Wingdings" w:hAnsi="Wingdings" w:hint="default"/>
      </w:rPr>
    </w:lvl>
    <w:lvl w:ilvl="6" w:tplc="DC9E4960">
      <w:start w:val="1"/>
      <w:numFmt w:val="bullet"/>
      <w:lvlText w:val=""/>
      <w:lvlJc w:val="left"/>
      <w:pPr>
        <w:ind w:left="5040" w:hanging="360"/>
      </w:pPr>
      <w:rPr>
        <w:rFonts w:ascii="Symbol" w:hAnsi="Symbol" w:hint="default"/>
      </w:rPr>
    </w:lvl>
    <w:lvl w:ilvl="7" w:tplc="4F3ABEDC">
      <w:start w:val="1"/>
      <w:numFmt w:val="bullet"/>
      <w:lvlText w:val="o"/>
      <w:lvlJc w:val="left"/>
      <w:pPr>
        <w:ind w:left="5760" w:hanging="360"/>
      </w:pPr>
      <w:rPr>
        <w:rFonts w:ascii="Courier New" w:hAnsi="Courier New" w:hint="default"/>
      </w:rPr>
    </w:lvl>
    <w:lvl w:ilvl="8" w:tplc="8968E0E6">
      <w:start w:val="1"/>
      <w:numFmt w:val="bullet"/>
      <w:lvlText w:val=""/>
      <w:lvlJc w:val="left"/>
      <w:pPr>
        <w:ind w:left="6480" w:hanging="360"/>
      </w:pPr>
      <w:rPr>
        <w:rFonts w:ascii="Wingdings" w:hAnsi="Wingdings" w:hint="default"/>
      </w:rPr>
    </w:lvl>
  </w:abstractNum>
  <w:abstractNum w:abstractNumId="10" w15:restartNumberingAfterBreak="0">
    <w:nsid w:val="220DE9E8"/>
    <w:multiLevelType w:val="hybridMultilevel"/>
    <w:tmpl w:val="FFFFFFFF"/>
    <w:lvl w:ilvl="0" w:tplc="443885AA">
      <w:start w:val="1"/>
      <w:numFmt w:val="bullet"/>
      <w:lvlText w:val="-"/>
      <w:lvlJc w:val="left"/>
      <w:pPr>
        <w:ind w:left="720" w:hanging="360"/>
      </w:pPr>
      <w:rPr>
        <w:rFonts w:ascii="Calibri" w:hAnsi="Calibri" w:hint="default"/>
      </w:rPr>
    </w:lvl>
    <w:lvl w:ilvl="1" w:tplc="2A627F10">
      <w:start w:val="1"/>
      <w:numFmt w:val="bullet"/>
      <w:lvlText w:val="o"/>
      <w:lvlJc w:val="left"/>
      <w:pPr>
        <w:ind w:left="1440" w:hanging="360"/>
      </w:pPr>
      <w:rPr>
        <w:rFonts w:ascii="Courier New" w:hAnsi="Courier New" w:hint="default"/>
      </w:rPr>
    </w:lvl>
    <w:lvl w:ilvl="2" w:tplc="F24CF6F4">
      <w:start w:val="1"/>
      <w:numFmt w:val="bullet"/>
      <w:lvlText w:val=""/>
      <w:lvlJc w:val="left"/>
      <w:pPr>
        <w:ind w:left="2160" w:hanging="360"/>
      </w:pPr>
      <w:rPr>
        <w:rFonts w:ascii="Wingdings" w:hAnsi="Wingdings" w:hint="default"/>
      </w:rPr>
    </w:lvl>
    <w:lvl w:ilvl="3" w:tplc="9014CBA8">
      <w:start w:val="1"/>
      <w:numFmt w:val="bullet"/>
      <w:lvlText w:val=""/>
      <w:lvlJc w:val="left"/>
      <w:pPr>
        <w:ind w:left="2880" w:hanging="360"/>
      </w:pPr>
      <w:rPr>
        <w:rFonts w:ascii="Symbol" w:hAnsi="Symbol" w:hint="default"/>
      </w:rPr>
    </w:lvl>
    <w:lvl w:ilvl="4" w:tplc="9B827B44">
      <w:start w:val="1"/>
      <w:numFmt w:val="bullet"/>
      <w:lvlText w:val="o"/>
      <w:lvlJc w:val="left"/>
      <w:pPr>
        <w:ind w:left="3600" w:hanging="360"/>
      </w:pPr>
      <w:rPr>
        <w:rFonts w:ascii="Courier New" w:hAnsi="Courier New" w:hint="default"/>
      </w:rPr>
    </w:lvl>
    <w:lvl w:ilvl="5" w:tplc="5B8A4264">
      <w:start w:val="1"/>
      <w:numFmt w:val="bullet"/>
      <w:lvlText w:val=""/>
      <w:lvlJc w:val="left"/>
      <w:pPr>
        <w:ind w:left="4320" w:hanging="360"/>
      </w:pPr>
      <w:rPr>
        <w:rFonts w:ascii="Wingdings" w:hAnsi="Wingdings" w:hint="default"/>
      </w:rPr>
    </w:lvl>
    <w:lvl w:ilvl="6" w:tplc="50B6D9DC">
      <w:start w:val="1"/>
      <w:numFmt w:val="bullet"/>
      <w:lvlText w:val=""/>
      <w:lvlJc w:val="left"/>
      <w:pPr>
        <w:ind w:left="5040" w:hanging="360"/>
      </w:pPr>
      <w:rPr>
        <w:rFonts w:ascii="Symbol" w:hAnsi="Symbol" w:hint="default"/>
      </w:rPr>
    </w:lvl>
    <w:lvl w:ilvl="7" w:tplc="4D5C31FE">
      <w:start w:val="1"/>
      <w:numFmt w:val="bullet"/>
      <w:lvlText w:val="o"/>
      <w:lvlJc w:val="left"/>
      <w:pPr>
        <w:ind w:left="5760" w:hanging="360"/>
      </w:pPr>
      <w:rPr>
        <w:rFonts w:ascii="Courier New" w:hAnsi="Courier New" w:hint="default"/>
      </w:rPr>
    </w:lvl>
    <w:lvl w:ilvl="8" w:tplc="548C12F4">
      <w:start w:val="1"/>
      <w:numFmt w:val="bullet"/>
      <w:lvlText w:val=""/>
      <w:lvlJc w:val="left"/>
      <w:pPr>
        <w:ind w:left="6480" w:hanging="360"/>
      </w:pPr>
      <w:rPr>
        <w:rFonts w:ascii="Wingdings" w:hAnsi="Wingdings" w:hint="default"/>
      </w:rPr>
    </w:lvl>
  </w:abstractNum>
  <w:abstractNum w:abstractNumId="11" w15:restartNumberingAfterBreak="0">
    <w:nsid w:val="249236F0"/>
    <w:multiLevelType w:val="hybridMultilevel"/>
    <w:tmpl w:val="FFFFFFFF"/>
    <w:lvl w:ilvl="0" w:tplc="9CD04C02">
      <w:start w:val="1"/>
      <w:numFmt w:val="bullet"/>
      <w:lvlText w:val="-"/>
      <w:lvlJc w:val="left"/>
      <w:pPr>
        <w:ind w:left="720" w:hanging="360"/>
      </w:pPr>
      <w:rPr>
        <w:rFonts w:ascii="Calibri" w:hAnsi="Calibri" w:hint="default"/>
      </w:rPr>
    </w:lvl>
    <w:lvl w:ilvl="1" w:tplc="6D1A0D7E">
      <w:start w:val="1"/>
      <w:numFmt w:val="bullet"/>
      <w:lvlText w:val="o"/>
      <w:lvlJc w:val="left"/>
      <w:pPr>
        <w:ind w:left="1440" w:hanging="360"/>
      </w:pPr>
      <w:rPr>
        <w:rFonts w:ascii="Courier New" w:hAnsi="Courier New" w:hint="default"/>
      </w:rPr>
    </w:lvl>
    <w:lvl w:ilvl="2" w:tplc="E34689D4">
      <w:start w:val="1"/>
      <w:numFmt w:val="bullet"/>
      <w:lvlText w:val=""/>
      <w:lvlJc w:val="left"/>
      <w:pPr>
        <w:ind w:left="2160" w:hanging="360"/>
      </w:pPr>
      <w:rPr>
        <w:rFonts w:ascii="Wingdings" w:hAnsi="Wingdings" w:hint="default"/>
      </w:rPr>
    </w:lvl>
    <w:lvl w:ilvl="3" w:tplc="03401724">
      <w:start w:val="1"/>
      <w:numFmt w:val="bullet"/>
      <w:lvlText w:val=""/>
      <w:lvlJc w:val="left"/>
      <w:pPr>
        <w:ind w:left="2880" w:hanging="360"/>
      </w:pPr>
      <w:rPr>
        <w:rFonts w:ascii="Symbol" w:hAnsi="Symbol" w:hint="default"/>
      </w:rPr>
    </w:lvl>
    <w:lvl w:ilvl="4" w:tplc="2F24FBBA">
      <w:start w:val="1"/>
      <w:numFmt w:val="bullet"/>
      <w:lvlText w:val="o"/>
      <w:lvlJc w:val="left"/>
      <w:pPr>
        <w:ind w:left="3600" w:hanging="360"/>
      </w:pPr>
      <w:rPr>
        <w:rFonts w:ascii="Courier New" w:hAnsi="Courier New" w:hint="default"/>
      </w:rPr>
    </w:lvl>
    <w:lvl w:ilvl="5" w:tplc="9F4EE56C">
      <w:start w:val="1"/>
      <w:numFmt w:val="bullet"/>
      <w:lvlText w:val=""/>
      <w:lvlJc w:val="left"/>
      <w:pPr>
        <w:ind w:left="4320" w:hanging="360"/>
      </w:pPr>
      <w:rPr>
        <w:rFonts w:ascii="Wingdings" w:hAnsi="Wingdings" w:hint="default"/>
      </w:rPr>
    </w:lvl>
    <w:lvl w:ilvl="6" w:tplc="FA6C9108">
      <w:start w:val="1"/>
      <w:numFmt w:val="bullet"/>
      <w:lvlText w:val=""/>
      <w:lvlJc w:val="left"/>
      <w:pPr>
        <w:ind w:left="5040" w:hanging="360"/>
      </w:pPr>
      <w:rPr>
        <w:rFonts w:ascii="Symbol" w:hAnsi="Symbol" w:hint="default"/>
      </w:rPr>
    </w:lvl>
    <w:lvl w:ilvl="7" w:tplc="88AA81DA">
      <w:start w:val="1"/>
      <w:numFmt w:val="bullet"/>
      <w:lvlText w:val="o"/>
      <w:lvlJc w:val="left"/>
      <w:pPr>
        <w:ind w:left="5760" w:hanging="360"/>
      </w:pPr>
      <w:rPr>
        <w:rFonts w:ascii="Courier New" w:hAnsi="Courier New" w:hint="default"/>
      </w:rPr>
    </w:lvl>
    <w:lvl w:ilvl="8" w:tplc="E646C88C">
      <w:start w:val="1"/>
      <w:numFmt w:val="bullet"/>
      <w:lvlText w:val=""/>
      <w:lvlJc w:val="left"/>
      <w:pPr>
        <w:ind w:left="6480" w:hanging="360"/>
      </w:pPr>
      <w:rPr>
        <w:rFonts w:ascii="Wingdings" w:hAnsi="Wingdings" w:hint="default"/>
      </w:rPr>
    </w:lvl>
  </w:abstractNum>
  <w:abstractNum w:abstractNumId="12" w15:restartNumberingAfterBreak="0">
    <w:nsid w:val="27DD522B"/>
    <w:multiLevelType w:val="hybridMultilevel"/>
    <w:tmpl w:val="FFFFFFFF"/>
    <w:lvl w:ilvl="0" w:tplc="FB00C0FA">
      <w:start w:val="1"/>
      <w:numFmt w:val="bullet"/>
      <w:lvlText w:val="-"/>
      <w:lvlJc w:val="left"/>
      <w:pPr>
        <w:ind w:left="720" w:hanging="360"/>
      </w:pPr>
      <w:rPr>
        <w:rFonts w:ascii="Calibri" w:hAnsi="Calibri" w:hint="default"/>
      </w:rPr>
    </w:lvl>
    <w:lvl w:ilvl="1" w:tplc="C57A4C16">
      <w:start w:val="1"/>
      <w:numFmt w:val="bullet"/>
      <w:lvlText w:val="o"/>
      <w:lvlJc w:val="left"/>
      <w:pPr>
        <w:ind w:left="1440" w:hanging="360"/>
      </w:pPr>
      <w:rPr>
        <w:rFonts w:ascii="Courier New" w:hAnsi="Courier New" w:hint="default"/>
      </w:rPr>
    </w:lvl>
    <w:lvl w:ilvl="2" w:tplc="71CE6EBC">
      <w:start w:val="1"/>
      <w:numFmt w:val="bullet"/>
      <w:lvlText w:val=""/>
      <w:lvlJc w:val="left"/>
      <w:pPr>
        <w:ind w:left="2160" w:hanging="360"/>
      </w:pPr>
      <w:rPr>
        <w:rFonts w:ascii="Wingdings" w:hAnsi="Wingdings" w:hint="default"/>
      </w:rPr>
    </w:lvl>
    <w:lvl w:ilvl="3" w:tplc="86120412">
      <w:start w:val="1"/>
      <w:numFmt w:val="bullet"/>
      <w:lvlText w:val=""/>
      <w:lvlJc w:val="left"/>
      <w:pPr>
        <w:ind w:left="2880" w:hanging="360"/>
      </w:pPr>
      <w:rPr>
        <w:rFonts w:ascii="Symbol" w:hAnsi="Symbol" w:hint="default"/>
      </w:rPr>
    </w:lvl>
    <w:lvl w:ilvl="4" w:tplc="81A88450">
      <w:start w:val="1"/>
      <w:numFmt w:val="bullet"/>
      <w:lvlText w:val="o"/>
      <w:lvlJc w:val="left"/>
      <w:pPr>
        <w:ind w:left="3600" w:hanging="360"/>
      </w:pPr>
      <w:rPr>
        <w:rFonts w:ascii="Courier New" w:hAnsi="Courier New" w:hint="default"/>
      </w:rPr>
    </w:lvl>
    <w:lvl w:ilvl="5" w:tplc="5260A3C2">
      <w:start w:val="1"/>
      <w:numFmt w:val="bullet"/>
      <w:lvlText w:val=""/>
      <w:lvlJc w:val="left"/>
      <w:pPr>
        <w:ind w:left="4320" w:hanging="360"/>
      </w:pPr>
      <w:rPr>
        <w:rFonts w:ascii="Wingdings" w:hAnsi="Wingdings" w:hint="default"/>
      </w:rPr>
    </w:lvl>
    <w:lvl w:ilvl="6" w:tplc="E356E9C0">
      <w:start w:val="1"/>
      <w:numFmt w:val="bullet"/>
      <w:lvlText w:val=""/>
      <w:lvlJc w:val="left"/>
      <w:pPr>
        <w:ind w:left="5040" w:hanging="360"/>
      </w:pPr>
      <w:rPr>
        <w:rFonts w:ascii="Symbol" w:hAnsi="Symbol" w:hint="default"/>
      </w:rPr>
    </w:lvl>
    <w:lvl w:ilvl="7" w:tplc="26840AA6">
      <w:start w:val="1"/>
      <w:numFmt w:val="bullet"/>
      <w:lvlText w:val="o"/>
      <w:lvlJc w:val="left"/>
      <w:pPr>
        <w:ind w:left="5760" w:hanging="360"/>
      </w:pPr>
      <w:rPr>
        <w:rFonts w:ascii="Courier New" w:hAnsi="Courier New" w:hint="default"/>
      </w:rPr>
    </w:lvl>
    <w:lvl w:ilvl="8" w:tplc="C400C46E">
      <w:start w:val="1"/>
      <w:numFmt w:val="bullet"/>
      <w:lvlText w:val=""/>
      <w:lvlJc w:val="left"/>
      <w:pPr>
        <w:ind w:left="6480" w:hanging="360"/>
      </w:pPr>
      <w:rPr>
        <w:rFonts w:ascii="Wingdings" w:hAnsi="Wingdings" w:hint="default"/>
      </w:rPr>
    </w:lvl>
  </w:abstractNum>
  <w:abstractNum w:abstractNumId="13" w15:restartNumberingAfterBreak="0">
    <w:nsid w:val="2AB196BB"/>
    <w:multiLevelType w:val="hybridMultilevel"/>
    <w:tmpl w:val="FFFFFFFF"/>
    <w:lvl w:ilvl="0" w:tplc="3F18C6FC">
      <w:start w:val="1"/>
      <w:numFmt w:val="decimal"/>
      <w:lvlText w:val="%1)"/>
      <w:lvlJc w:val="left"/>
      <w:pPr>
        <w:ind w:left="720" w:hanging="360"/>
      </w:pPr>
    </w:lvl>
    <w:lvl w:ilvl="1" w:tplc="4C863CE0">
      <w:start w:val="1"/>
      <w:numFmt w:val="lowerLetter"/>
      <w:lvlText w:val="%2."/>
      <w:lvlJc w:val="left"/>
      <w:pPr>
        <w:ind w:left="1440" w:hanging="360"/>
      </w:pPr>
    </w:lvl>
    <w:lvl w:ilvl="2" w:tplc="CCFA1D62">
      <w:start w:val="1"/>
      <w:numFmt w:val="lowerRoman"/>
      <w:lvlText w:val="%3."/>
      <w:lvlJc w:val="right"/>
      <w:pPr>
        <w:ind w:left="2160" w:hanging="180"/>
      </w:pPr>
    </w:lvl>
    <w:lvl w:ilvl="3" w:tplc="82D255B4">
      <w:start w:val="1"/>
      <w:numFmt w:val="decimal"/>
      <w:lvlText w:val="%4."/>
      <w:lvlJc w:val="left"/>
      <w:pPr>
        <w:ind w:left="2880" w:hanging="360"/>
      </w:pPr>
    </w:lvl>
    <w:lvl w:ilvl="4" w:tplc="2AA43D66">
      <w:start w:val="1"/>
      <w:numFmt w:val="lowerLetter"/>
      <w:lvlText w:val="%5."/>
      <w:lvlJc w:val="left"/>
      <w:pPr>
        <w:ind w:left="3600" w:hanging="360"/>
      </w:pPr>
    </w:lvl>
    <w:lvl w:ilvl="5" w:tplc="F208B058">
      <w:start w:val="1"/>
      <w:numFmt w:val="lowerRoman"/>
      <w:lvlText w:val="%6."/>
      <w:lvlJc w:val="right"/>
      <w:pPr>
        <w:ind w:left="4320" w:hanging="180"/>
      </w:pPr>
    </w:lvl>
    <w:lvl w:ilvl="6" w:tplc="D2D60BDA">
      <w:start w:val="1"/>
      <w:numFmt w:val="decimal"/>
      <w:lvlText w:val="%7."/>
      <w:lvlJc w:val="left"/>
      <w:pPr>
        <w:ind w:left="5040" w:hanging="360"/>
      </w:pPr>
    </w:lvl>
    <w:lvl w:ilvl="7" w:tplc="04963BD0">
      <w:start w:val="1"/>
      <w:numFmt w:val="lowerLetter"/>
      <w:lvlText w:val="%8."/>
      <w:lvlJc w:val="left"/>
      <w:pPr>
        <w:ind w:left="5760" w:hanging="360"/>
      </w:pPr>
    </w:lvl>
    <w:lvl w:ilvl="8" w:tplc="EAEABB5A">
      <w:start w:val="1"/>
      <w:numFmt w:val="lowerRoman"/>
      <w:lvlText w:val="%9."/>
      <w:lvlJc w:val="right"/>
      <w:pPr>
        <w:ind w:left="6480" w:hanging="180"/>
      </w:pPr>
    </w:lvl>
  </w:abstractNum>
  <w:abstractNum w:abstractNumId="14" w15:restartNumberingAfterBreak="0">
    <w:nsid w:val="2D152D4E"/>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2E2C039F"/>
    <w:multiLevelType w:val="multilevel"/>
    <w:tmpl w:val="65AC0F1C"/>
    <w:numStyleLink w:val="Aufzhlung"/>
  </w:abstractNum>
  <w:abstractNum w:abstractNumId="16" w15:restartNumberingAfterBreak="0">
    <w:nsid w:val="3224F90A"/>
    <w:multiLevelType w:val="hybridMultilevel"/>
    <w:tmpl w:val="FFFFFFFF"/>
    <w:lvl w:ilvl="0" w:tplc="B1E89F1C">
      <w:start w:val="1"/>
      <w:numFmt w:val="bullet"/>
      <w:lvlText w:val="-"/>
      <w:lvlJc w:val="left"/>
      <w:pPr>
        <w:ind w:left="720" w:hanging="360"/>
      </w:pPr>
      <w:rPr>
        <w:rFonts w:ascii="&quot;Arial&quot;,sans-serif" w:hAnsi="&quot;Arial&quot;,sans-serif" w:hint="default"/>
      </w:rPr>
    </w:lvl>
    <w:lvl w:ilvl="1" w:tplc="7824A10C">
      <w:start w:val="1"/>
      <w:numFmt w:val="bullet"/>
      <w:lvlText w:val="o"/>
      <w:lvlJc w:val="left"/>
      <w:pPr>
        <w:ind w:left="1440" w:hanging="360"/>
      </w:pPr>
      <w:rPr>
        <w:rFonts w:ascii="Courier New" w:hAnsi="Courier New" w:hint="default"/>
      </w:rPr>
    </w:lvl>
    <w:lvl w:ilvl="2" w:tplc="EE92D558">
      <w:start w:val="1"/>
      <w:numFmt w:val="bullet"/>
      <w:lvlText w:val=""/>
      <w:lvlJc w:val="left"/>
      <w:pPr>
        <w:ind w:left="2160" w:hanging="360"/>
      </w:pPr>
      <w:rPr>
        <w:rFonts w:ascii="Wingdings" w:hAnsi="Wingdings" w:hint="default"/>
      </w:rPr>
    </w:lvl>
    <w:lvl w:ilvl="3" w:tplc="146A8102">
      <w:start w:val="1"/>
      <w:numFmt w:val="bullet"/>
      <w:lvlText w:val=""/>
      <w:lvlJc w:val="left"/>
      <w:pPr>
        <w:ind w:left="2880" w:hanging="360"/>
      </w:pPr>
      <w:rPr>
        <w:rFonts w:ascii="Symbol" w:hAnsi="Symbol" w:hint="default"/>
      </w:rPr>
    </w:lvl>
    <w:lvl w:ilvl="4" w:tplc="BB24FEE6">
      <w:start w:val="1"/>
      <w:numFmt w:val="bullet"/>
      <w:lvlText w:val="o"/>
      <w:lvlJc w:val="left"/>
      <w:pPr>
        <w:ind w:left="3600" w:hanging="360"/>
      </w:pPr>
      <w:rPr>
        <w:rFonts w:ascii="Courier New" w:hAnsi="Courier New" w:hint="default"/>
      </w:rPr>
    </w:lvl>
    <w:lvl w:ilvl="5" w:tplc="44828F72">
      <w:start w:val="1"/>
      <w:numFmt w:val="bullet"/>
      <w:lvlText w:val=""/>
      <w:lvlJc w:val="left"/>
      <w:pPr>
        <w:ind w:left="4320" w:hanging="360"/>
      </w:pPr>
      <w:rPr>
        <w:rFonts w:ascii="Wingdings" w:hAnsi="Wingdings" w:hint="default"/>
      </w:rPr>
    </w:lvl>
    <w:lvl w:ilvl="6" w:tplc="6BCA811E">
      <w:start w:val="1"/>
      <w:numFmt w:val="bullet"/>
      <w:lvlText w:val=""/>
      <w:lvlJc w:val="left"/>
      <w:pPr>
        <w:ind w:left="5040" w:hanging="360"/>
      </w:pPr>
      <w:rPr>
        <w:rFonts w:ascii="Symbol" w:hAnsi="Symbol" w:hint="default"/>
      </w:rPr>
    </w:lvl>
    <w:lvl w:ilvl="7" w:tplc="DCDC840A">
      <w:start w:val="1"/>
      <w:numFmt w:val="bullet"/>
      <w:lvlText w:val="o"/>
      <w:lvlJc w:val="left"/>
      <w:pPr>
        <w:ind w:left="5760" w:hanging="360"/>
      </w:pPr>
      <w:rPr>
        <w:rFonts w:ascii="Courier New" w:hAnsi="Courier New" w:hint="default"/>
      </w:rPr>
    </w:lvl>
    <w:lvl w:ilvl="8" w:tplc="EC261F9E">
      <w:start w:val="1"/>
      <w:numFmt w:val="bullet"/>
      <w:lvlText w:val=""/>
      <w:lvlJc w:val="left"/>
      <w:pPr>
        <w:ind w:left="6480" w:hanging="360"/>
      </w:pPr>
      <w:rPr>
        <w:rFonts w:ascii="Wingdings" w:hAnsi="Wingdings" w:hint="default"/>
      </w:rPr>
    </w:lvl>
  </w:abstractNum>
  <w:abstractNum w:abstractNumId="17" w15:restartNumberingAfterBreak="0">
    <w:nsid w:val="34EA2EF9"/>
    <w:multiLevelType w:val="multilevel"/>
    <w:tmpl w:val="65AC0F1C"/>
    <w:styleLink w:val="Aufzhlung"/>
    <w:lvl w:ilvl="0">
      <w:start w:val="1"/>
      <w:numFmt w:val="bullet"/>
      <w:pStyle w:val="Aufzhlungszeichen"/>
      <w:lvlText w:val="›"/>
      <w:lvlJc w:val="left"/>
      <w:pPr>
        <w:ind w:left="170" w:hanging="170"/>
      </w:pPr>
      <w:rPr>
        <w:rFonts w:ascii="Source Sans Pro" w:hAnsi="Source Sans Pro" w:hint="default"/>
        <w:b w:val="0"/>
        <w:color w:val="auto"/>
      </w:rPr>
    </w:lvl>
    <w:lvl w:ilvl="1">
      <w:start w:val="1"/>
      <w:numFmt w:val="bullet"/>
      <w:lvlText w:val="›"/>
      <w:lvlJc w:val="left"/>
      <w:pPr>
        <w:ind w:left="340" w:hanging="170"/>
      </w:pPr>
      <w:rPr>
        <w:rFonts w:ascii="Source Sans Pro" w:hAnsi="Source Sans Pro" w:hint="default"/>
        <w:color w:val="auto"/>
      </w:rPr>
    </w:lvl>
    <w:lvl w:ilvl="2">
      <w:start w:val="1"/>
      <w:numFmt w:val="bullet"/>
      <w:lvlText w:val="›"/>
      <w:lvlJc w:val="left"/>
      <w:pPr>
        <w:ind w:left="510" w:hanging="170"/>
      </w:pPr>
      <w:rPr>
        <w:rFonts w:ascii="Source Sans Pro" w:hAnsi="Source Sans Pro" w:hint="default"/>
        <w:color w:val="auto"/>
      </w:rPr>
    </w:lvl>
    <w:lvl w:ilvl="3">
      <w:start w:val="1"/>
      <w:numFmt w:val="bullet"/>
      <w:lvlText w:val="›"/>
      <w:lvlJc w:val="left"/>
      <w:pPr>
        <w:ind w:left="680" w:hanging="170"/>
      </w:pPr>
      <w:rPr>
        <w:rFonts w:ascii="Source Sans Pro" w:hAnsi="Source Sans Pro" w:hint="default"/>
        <w:color w:val="auto"/>
      </w:rPr>
    </w:lvl>
    <w:lvl w:ilvl="4">
      <w:start w:val="1"/>
      <w:numFmt w:val="bullet"/>
      <w:lvlText w:val="›"/>
      <w:lvlJc w:val="left"/>
      <w:pPr>
        <w:ind w:left="850" w:hanging="170"/>
      </w:pPr>
      <w:rPr>
        <w:rFonts w:ascii="Source Sans Pro" w:hAnsi="Source Sans Pro" w:hint="default"/>
        <w:color w:val="auto"/>
      </w:rPr>
    </w:lvl>
    <w:lvl w:ilvl="5">
      <w:start w:val="1"/>
      <w:numFmt w:val="bullet"/>
      <w:lvlText w:val="›"/>
      <w:lvlJc w:val="left"/>
      <w:pPr>
        <w:ind w:left="1020" w:hanging="170"/>
      </w:pPr>
      <w:rPr>
        <w:rFonts w:ascii="Source Sans Pro" w:hAnsi="Source Sans Pro" w:hint="default"/>
        <w:color w:val="auto"/>
      </w:rPr>
    </w:lvl>
    <w:lvl w:ilvl="6">
      <w:start w:val="1"/>
      <w:numFmt w:val="bullet"/>
      <w:lvlText w:val="›"/>
      <w:lvlJc w:val="left"/>
      <w:pPr>
        <w:ind w:left="1190" w:hanging="170"/>
      </w:pPr>
      <w:rPr>
        <w:rFonts w:ascii="Source Sans Pro" w:hAnsi="Source Sans Pro" w:hint="default"/>
        <w:color w:val="auto"/>
      </w:rPr>
    </w:lvl>
    <w:lvl w:ilvl="7">
      <w:start w:val="1"/>
      <w:numFmt w:val="bullet"/>
      <w:lvlText w:val="›"/>
      <w:lvlJc w:val="left"/>
      <w:pPr>
        <w:ind w:left="1360" w:hanging="170"/>
      </w:pPr>
      <w:rPr>
        <w:rFonts w:ascii="Source Sans Pro" w:hAnsi="Source Sans Pro" w:hint="default"/>
        <w:color w:val="auto"/>
      </w:rPr>
    </w:lvl>
    <w:lvl w:ilvl="8">
      <w:start w:val="1"/>
      <w:numFmt w:val="bullet"/>
      <w:lvlText w:val="›"/>
      <w:lvlJc w:val="left"/>
      <w:pPr>
        <w:ind w:left="1530" w:hanging="170"/>
      </w:pPr>
      <w:rPr>
        <w:rFonts w:ascii="Source Sans Pro" w:hAnsi="Source Sans Pro" w:hint="default"/>
        <w:color w:val="auto"/>
      </w:rPr>
    </w:lvl>
  </w:abstractNum>
  <w:abstractNum w:abstractNumId="18" w15:restartNumberingAfterBreak="0">
    <w:nsid w:val="46F318C5"/>
    <w:multiLevelType w:val="multilevel"/>
    <w:tmpl w:val="FFFFFFFF"/>
    <w:lvl w:ilvl="0">
      <w:start w:val="1"/>
      <w:numFmt w:val="decimal"/>
      <w:pStyle w:val="Lernzie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482145BD"/>
    <w:multiLevelType w:val="hybridMultilevel"/>
    <w:tmpl w:val="A516AFBC"/>
    <w:lvl w:ilvl="0" w:tplc="340615A4">
      <w:start w:val="1"/>
      <w:numFmt w:val="bullet"/>
      <w:lvlText w:val=""/>
      <w:lvlJc w:val="left"/>
      <w:pPr>
        <w:ind w:left="720" w:hanging="360"/>
      </w:pPr>
      <w:rPr>
        <w:rFonts w:ascii="Symbol" w:hAnsi="Symbol" w:hint="default"/>
      </w:rPr>
    </w:lvl>
    <w:lvl w:ilvl="1" w:tplc="8B942FB4">
      <w:start w:val="1"/>
      <w:numFmt w:val="bullet"/>
      <w:lvlText w:val="o"/>
      <w:lvlJc w:val="left"/>
      <w:pPr>
        <w:ind w:left="1440" w:hanging="360"/>
      </w:pPr>
      <w:rPr>
        <w:rFonts w:ascii="Courier New" w:hAnsi="Courier New" w:hint="default"/>
      </w:rPr>
    </w:lvl>
    <w:lvl w:ilvl="2" w:tplc="5CD0FC36">
      <w:start w:val="1"/>
      <w:numFmt w:val="bullet"/>
      <w:lvlText w:val=""/>
      <w:lvlJc w:val="left"/>
      <w:pPr>
        <w:ind w:left="2160" w:hanging="360"/>
      </w:pPr>
      <w:rPr>
        <w:rFonts w:ascii="Wingdings" w:hAnsi="Wingdings" w:hint="default"/>
      </w:rPr>
    </w:lvl>
    <w:lvl w:ilvl="3" w:tplc="2B3AC37A">
      <w:start w:val="1"/>
      <w:numFmt w:val="bullet"/>
      <w:lvlText w:val=""/>
      <w:lvlJc w:val="left"/>
      <w:pPr>
        <w:ind w:left="2880" w:hanging="360"/>
      </w:pPr>
      <w:rPr>
        <w:rFonts w:ascii="Symbol" w:hAnsi="Symbol" w:hint="default"/>
      </w:rPr>
    </w:lvl>
    <w:lvl w:ilvl="4" w:tplc="A5F077C2">
      <w:start w:val="1"/>
      <w:numFmt w:val="bullet"/>
      <w:lvlText w:val="o"/>
      <w:lvlJc w:val="left"/>
      <w:pPr>
        <w:ind w:left="3600" w:hanging="360"/>
      </w:pPr>
      <w:rPr>
        <w:rFonts w:ascii="Courier New" w:hAnsi="Courier New" w:hint="default"/>
      </w:rPr>
    </w:lvl>
    <w:lvl w:ilvl="5" w:tplc="EC7A9300">
      <w:start w:val="1"/>
      <w:numFmt w:val="bullet"/>
      <w:lvlText w:val=""/>
      <w:lvlJc w:val="left"/>
      <w:pPr>
        <w:ind w:left="4320" w:hanging="360"/>
      </w:pPr>
      <w:rPr>
        <w:rFonts w:ascii="Wingdings" w:hAnsi="Wingdings" w:hint="default"/>
      </w:rPr>
    </w:lvl>
    <w:lvl w:ilvl="6" w:tplc="014C321C">
      <w:start w:val="1"/>
      <w:numFmt w:val="bullet"/>
      <w:lvlText w:val=""/>
      <w:lvlJc w:val="left"/>
      <w:pPr>
        <w:ind w:left="5040" w:hanging="360"/>
      </w:pPr>
      <w:rPr>
        <w:rFonts w:ascii="Symbol" w:hAnsi="Symbol" w:hint="default"/>
      </w:rPr>
    </w:lvl>
    <w:lvl w:ilvl="7" w:tplc="C31CBD9A">
      <w:start w:val="1"/>
      <w:numFmt w:val="bullet"/>
      <w:lvlText w:val="o"/>
      <w:lvlJc w:val="left"/>
      <w:pPr>
        <w:ind w:left="5760" w:hanging="360"/>
      </w:pPr>
      <w:rPr>
        <w:rFonts w:ascii="Courier New" w:hAnsi="Courier New" w:hint="default"/>
      </w:rPr>
    </w:lvl>
    <w:lvl w:ilvl="8" w:tplc="6F42D964">
      <w:start w:val="1"/>
      <w:numFmt w:val="bullet"/>
      <w:lvlText w:val=""/>
      <w:lvlJc w:val="left"/>
      <w:pPr>
        <w:ind w:left="6480" w:hanging="360"/>
      </w:pPr>
      <w:rPr>
        <w:rFonts w:ascii="Wingdings" w:hAnsi="Wingdings" w:hint="default"/>
      </w:rPr>
    </w:lvl>
  </w:abstractNum>
  <w:abstractNum w:abstractNumId="20" w15:restartNumberingAfterBreak="0">
    <w:nsid w:val="482EB44F"/>
    <w:multiLevelType w:val="multilevel"/>
    <w:tmpl w:val="FFFFFFFF"/>
    <w:lvl w:ilvl="0">
      <w:start w:val="1"/>
      <w:numFmt w:val="decimal"/>
      <w:lvlText w:val="%1"/>
      <w:lvlJc w:val="left"/>
      <w:pPr>
        <w:ind w:left="432" w:hanging="43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93FC1E7"/>
    <w:multiLevelType w:val="hybridMultilevel"/>
    <w:tmpl w:val="FFFFFFFF"/>
    <w:lvl w:ilvl="0" w:tplc="2A625E3E">
      <w:start w:val="1"/>
      <w:numFmt w:val="bullet"/>
      <w:lvlText w:val="-"/>
      <w:lvlJc w:val="left"/>
      <w:pPr>
        <w:ind w:left="360" w:hanging="360"/>
      </w:pPr>
      <w:rPr>
        <w:rFonts w:ascii="Calibri" w:hAnsi="Calibri" w:hint="default"/>
      </w:rPr>
    </w:lvl>
    <w:lvl w:ilvl="1" w:tplc="D5B2CA72">
      <w:start w:val="1"/>
      <w:numFmt w:val="bullet"/>
      <w:lvlText w:val="o"/>
      <w:lvlJc w:val="left"/>
      <w:pPr>
        <w:ind w:left="1080" w:hanging="360"/>
      </w:pPr>
      <w:rPr>
        <w:rFonts w:ascii="Courier New" w:hAnsi="Courier New" w:hint="default"/>
      </w:rPr>
    </w:lvl>
    <w:lvl w:ilvl="2" w:tplc="F742535E">
      <w:start w:val="1"/>
      <w:numFmt w:val="bullet"/>
      <w:lvlText w:val=""/>
      <w:lvlJc w:val="left"/>
      <w:pPr>
        <w:ind w:left="1800" w:hanging="360"/>
      </w:pPr>
      <w:rPr>
        <w:rFonts w:ascii="Wingdings" w:hAnsi="Wingdings" w:hint="default"/>
      </w:rPr>
    </w:lvl>
    <w:lvl w:ilvl="3" w:tplc="C7CA42F2">
      <w:start w:val="1"/>
      <w:numFmt w:val="bullet"/>
      <w:lvlText w:val=""/>
      <w:lvlJc w:val="left"/>
      <w:pPr>
        <w:ind w:left="2520" w:hanging="360"/>
      </w:pPr>
      <w:rPr>
        <w:rFonts w:ascii="Symbol" w:hAnsi="Symbol" w:hint="default"/>
      </w:rPr>
    </w:lvl>
    <w:lvl w:ilvl="4" w:tplc="8C6229E6">
      <w:start w:val="1"/>
      <w:numFmt w:val="bullet"/>
      <w:lvlText w:val="o"/>
      <w:lvlJc w:val="left"/>
      <w:pPr>
        <w:ind w:left="3240" w:hanging="360"/>
      </w:pPr>
      <w:rPr>
        <w:rFonts w:ascii="Courier New" w:hAnsi="Courier New" w:hint="default"/>
      </w:rPr>
    </w:lvl>
    <w:lvl w:ilvl="5" w:tplc="EA12315C">
      <w:start w:val="1"/>
      <w:numFmt w:val="bullet"/>
      <w:lvlText w:val=""/>
      <w:lvlJc w:val="left"/>
      <w:pPr>
        <w:ind w:left="3960" w:hanging="360"/>
      </w:pPr>
      <w:rPr>
        <w:rFonts w:ascii="Wingdings" w:hAnsi="Wingdings" w:hint="default"/>
      </w:rPr>
    </w:lvl>
    <w:lvl w:ilvl="6" w:tplc="0E86B0E0">
      <w:start w:val="1"/>
      <w:numFmt w:val="bullet"/>
      <w:lvlText w:val=""/>
      <w:lvlJc w:val="left"/>
      <w:pPr>
        <w:ind w:left="4680" w:hanging="360"/>
      </w:pPr>
      <w:rPr>
        <w:rFonts w:ascii="Symbol" w:hAnsi="Symbol" w:hint="default"/>
      </w:rPr>
    </w:lvl>
    <w:lvl w:ilvl="7" w:tplc="0C103F56">
      <w:start w:val="1"/>
      <w:numFmt w:val="bullet"/>
      <w:lvlText w:val="o"/>
      <w:lvlJc w:val="left"/>
      <w:pPr>
        <w:ind w:left="5400" w:hanging="360"/>
      </w:pPr>
      <w:rPr>
        <w:rFonts w:ascii="Courier New" w:hAnsi="Courier New" w:hint="default"/>
      </w:rPr>
    </w:lvl>
    <w:lvl w:ilvl="8" w:tplc="41C228DE">
      <w:start w:val="1"/>
      <w:numFmt w:val="bullet"/>
      <w:lvlText w:val=""/>
      <w:lvlJc w:val="left"/>
      <w:pPr>
        <w:ind w:left="6120" w:hanging="360"/>
      </w:pPr>
      <w:rPr>
        <w:rFonts w:ascii="Wingdings" w:hAnsi="Wingdings" w:hint="default"/>
      </w:rPr>
    </w:lvl>
  </w:abstractNum>
  <w:abstractNum w:abstractNumId="22" w15:restartNumberingAfterBreak="0">
    <w:nsid w:val="4B6F9115"/>
    <w:multiLevelType w:val="hybridMultilevel"/>
    <w:tmpl w:val="FFFFFFFF"/>
    <w:lvl w:ilvl="0" w:tplc="5CF46FE6">
      <w:start w:val="1"/>
      <w:numFmt w:val="bullet"/>
      <w:lvlText w:val="-"/>
      <w:lvlJc w:val="left"/>
      <w:pPr>
        <w:ind w:left="720" w:hanging="360"/>
      </w:pPr>
      <w:rPr>
        <w:rFonts w:ascii="Calibri" w:hAnsi="Calibri" w:hint="default"/>
      </w:rPr>
    </w:lvl>
    <w:lvl w:ilvl="1" w:tplc="565A14C2">
      <w:start w:val="1"/>
      <w:numFmt w:val="bullet"/>
      <w:lvlText w:val="o"/>
      <w:lvlJc w:val="left"/>
      <w:pPr>
        <w:ind w:left="1440" w:hanging="360"/>
      </w:pPr>
      <w:rPr>
        <w:rFonts w:ascii="Courier New" w:hAnsi="Courier New" w:hint="default"/>
      </w:rPr>
    </w:lvl>
    <w:lvl w:ilvl="2" w:tplc="A84A96CE">
      <w:start w:val="1"/>
      <w:numFmt w:val="bullet"/>
      <w:lvlText w:val=""/>
      <w:lvlJc w:val="left"/>
      <w:pPr>
        <w:ind w:left="2160" w:hanging="360"/>
      </w:pPr>
      <w:rPr>
        <w:rFonts w:ascii="Wingdings" w:hAnsi="Wingdings" w:hint="default"/>
      </w:rPr>
    </w:lvl>
    <w:lvl w:ilvl="3" w:tplc="CE8677FE">
      <w:start w:val="1"/>
      <w:numFmt w:val="bullet"/>
      <w:lvlText w:val=""/>
      <w:lvlJc w:val="left"/>
      <w:pPr>
        <w:ind w:left="2880" w:hanging="360"/>
      </w:pPr>
      <w:rPr>
        <w:rFonts w:ascii="Symbol" w:hAnsi="Symbol" w:hint="default"/>
      </w:rPr>
    </w:lvl>
    <w:lvl w:ilvl="4" w:tplc="CCE89CDC">
      <w:start w:val="1"/>
      <w:numFmt w:val="bullet"/>
      <w:lvlText w:val="o"/>
      <w:lvlJc w:val="left"/>
      <w:pPr>
        <w:ind w:left="3600" w:hanging="360"/>
      </w:pPr>
      <w:rPr>
        <w:rFonts w:ascii="Courier New" w:hAnsi="Courier New" w:hint="default"/>
      </w:rPr>
    </w:lvl>
    <w:lvl w:ilvl="5" w:tplc="20385566">
      <w:start w:val="1"/>
      <w:numFmt w:val="bullet"/>
      <w:lvlText w:val=""/>
      <w:lvlJc w:val="left"/>
      <w:pPr>
        <w:ind w:left="4320" w:hanging="360"/>
      </w:pPr>
      <w:rPr>
        <w:rFonts w:ascii="Wingdings" w:hAnsi="Wingdings" w:hint="default"/>
      </w:rPr>
    </w:lvl>
    <w:lvl w:ilvl="6" w:tplc="A828844E">
      <w:start w:val="1"/>
      <w:numFmt w:val="bullet"/>
      <w:lvlText w:val=""/>
      <w:lvlJc w:val="left"/>
      <w:pPr>
        <w:ind w:left="5040" w:hanging="360"/>
      </w:pPr>
      <w:rPr>
        <w:rFonts w:ascii="Symbol" w:hAnsi="Symbol" w:hint="default"/>
      </w:rPr>
    </w:lvl>
    <w:lvl w:ilvl="7" w:tplc="2570BE02">
      <w:start w:val="1"/>
      <w:numFmt w:val="bullet"/>
      <w:lvlText w:val="o"/>
      <w:lvlJc w:val="left"/>
      <w:pPr>
        <w:ind w:left="5760" w:hanging="360"/>
      </w:pPr>
      <w:rPr>
        <w:rFonts w:ascii="Courier New" w:hAnsi="Courier New" w:hint="default"/>
      </w:rPr>
    </w:lvl>
    <w:lvl w:ilvl="8" w:tplc="C60EBF3E">
      <w:start w:val="1"/>
      <w:numFmt w:val="bullet"/>
      <w:lvlText w:val=""/>
      <w:lvlJc w:val="left"/>
      <w:pPr>
        <w:ind w:left="6480" w:hanging="360"/>
      </w:pPr>
      <w:rPr>
        <w:rFonts w:ascii="Wingdings" w:hAnsi="Wingdings" w:hint="default"/>
      </w:rPr>
    </w:lvl>
  </w:abstractNum>
  <w:abstractNum w:abstractNumId="23" w15:restartNumberingAfterBreak="0">
    <w:nsid w:val="53FA3A3C"/>
    <w:multiLevelType w:val="hybridMultilevel"/>
    <w:tmpl w:val="FFFFFFFF"/>
    <w:lvl w:ilvl="0" w:tplc="CACC9346">
      <w:start w:val="1"/>
      <w:numFmt w:val="bullet"/>
      <w:lvlText w:val="-"/>
      <w:lvlJc w:val="left"/>
      <w:pPr>
        <w:ind w:left="720" w:hanging="360"/>
      </w:pPr>
      <w:rPr>
        <w:rFonts w:ascii="Calibri" w:hAnsi="Calibri" w:hint="default"/>
      </w:rPr>
    </w:lvl>
    <w:lvl w:ilvl="1" w:tplc="654A3738">
      <w:start w:val="1"/>
      <w:numFmt w:val="bullet"/>
      <w:lvlText w:val="o"/>
      <w:lvlJc w:val="left"/>
      <w:pPr>
        <w:ind w:left="1440" w:hanging="360"/>
      </w:pPr>
      <w:rPr>
        <w:rFonts w:ascii="Courier New" w:hAnsi="Courier New" w:hint="default"/>
      </w:rPr>
    </w:lvl>
    <w:lvl w:ilvl="2" w:tplc="DA92A298">
      <w:start w:val="1"/>
      <w:numFmt w:val="bullet"/>
      <w:lvlText w:val=""/>
      <w:lvlJc w:val="left"/>
      <w:pPr>
        <w:ind w:left="2160" w:hanging="360"/>
      </w:pPr>
      <w:rPr>
        <w:rFonts w:ascii="Wingdings" w:hAnsi="Wingdings" w:hint="default"/>
      </w:rPr>
    </w:lvl>
    <w:lvl w:ilvl="3" w:tplc="4056AE10">
      <w:start w:val="1"/>
      <w:numFmt w:val="bullet"/>
      <w:lvlText w:val=""/>
      <w:lvlJc w:val="left"/>
      <w:pPr>
        <w:ind w:left="2880" w:hanging="360"/>
      </w:pPr>
      <w:rPr>
        <w:rFonts w:ascii="Symbol" w:hAnsi="Symbol" w:hint="default"/>
      </w:rPr>
    </w:lvl>
    <w:lvl w:ilvl="4" w:tplc="154456C8">
      <w:start w:val="1"/>
      <w:numFmt w:val="bullet"/>
      <w:lvlText w:val="o"/>
      <w:lvlJc w:val="left"/>
      <w:pPr>
        <w:ind w:left="3600" w:hanging="360"/>
      </w:pPr>
      <w:rPr>
        <w:rFonts w:ascii="Courier New" w:hAnsi="Courier New" w:hint="default"/>
      </w:rPr>
    </w:lvl>
    <w:lvl w:ilvl="5" w:tplc="A8A2FC2E">
      <w:start w:val="1"/>
      <w:numFmt w:val="bullet"/>
      <w:lvlText w:val=""/>
      <w:lvlJc w:val="left"/>
      <w:pPr>
        <w:ind w:left="4320" w:hanging="360"/>
      </w:pPr>
      <w:rPr>
        <w:rFonts w:ascii="Wingdings" w:hAnsi="Wingdings" w:hint="default"/>
      </w:rPr>
    </w:lvl>
    <w:lvl w:ilvl="6" w:tplc="126AE7DC">
      <w:start w:val="1"/>
      <w:numFmt w:val="bullet"/>
      <w:lvlText w:val=""/>
      <w:lvlJc w:val="left"/>
      <w:pPr>
        <w:ind w:left="5040" w:hanging="360"/>
      </w:pPr>
      <w:rPr>
        <w:rFonts w:ascii="Symbol" w:hAnsi="Symbol" w:hint="default"/>
      </w:rPr>
    </w:lvl>
    <w:lvl w:ilvl="7" w:tplc="72EA06E4">
      <w:start w:val="1"/>
      <w:numFmt w:val="bullet"/>
      <w:lvlText w:val="o"/>
      <w:lvlJc w:val="left"/>
      <w:pPr>
        <w:ind w:left="5760" w:hanging="360"/>
      </w:pPr>
      <w:rPr>
        <w:rFonts w:ascii="Courier New" w:hAnsi="Courier New" w:hint="default"/>
      </w:rPr>
    </w:lvl>
    <w:lvl w:ilvl="8" w:tplc="C8ECA5AC">
      <w:start w:val="1"/>
      <w:numFmt w:val="bullet"/>
      <w:lvlText w:val=""/>
      <w:lvlJc w:val="left"/>
      <w:pPr>
        <w:ind w:left="6480" w:hanging="360"/>
      </w:pPr>
      <w:rPr>
        <w:rFonts w:ascii="Wingdings" w:hAnsi="Wingdings" w:hint="default"/>
      </w:rPr>
    </w:lvl>
  </w:abstractNum>
  <w:abstractNum w:abstractNumId="24" w15:restartNumberingAfterBreak="0">
    <w:nsid w:val="578124E7"/>
    <w:multiLevelType w:val="hybridMultilevel"/>
    <w:tmpl w:val="FFFFFFFF"/>
    <w:lvl w:ilvl="0" w:tplc="F53CBF7E">
      <w:start w:val="1"/>
      <w:numFmt w:val="bullet"/>
      <w:lvlText w:val="-"/>
      <w:lvlJc w:val="left"/>
      <w:pPr>
        <w:ind w:left="720" w:hanging="360"/>
      </w:pPr>
      <w:rPr>
        <w:rFonts w:ascii="Calibri" w:hAnsi="Calibri" w:hint="default"/>
      </w:rPr>
    </w:lvl>
    <w:lvl w:ilvl="1" w:tplc="FD88E1B4">
      <w:start w:val="1"/>
      <w:numFmt w:val="bullet"/>
      <w:lvlText w:val="o"/>
      <w:lvlJc w:val="left"/>
      <w:pPr>
        <w:ind w:left="1440" w:hanging="360"/>
      </w:pPr>
      <w:rPr>
        <w:rFonts w:ascii="Courier New" w:hAnsi="Courier New" w:hint="default"/>
      </w:rPr>
    </w:lvl>
    <w:lvl w:ilvl="2" w:tplc="433CABCA">
      <w:start w:val="1"/>
      <w:numFmt w:val="bullet"/>
      <w:lvlText w:val=""/>
      <w:lvlJc w:val="left"/>
      <w:pPr>
        <w:ind w:left="2160" w:hanging="360"/>
      </w:pPr>
      <w:rPr>
        <w:rFonts w:ascii="Wingdings" w:hAnsi="Wingdings" w:hint="default"/>
      </w:rPr>
    </w:lvl>
    <w:lvl w:ilvl="3" w:tplc="F27C3704">
      <w:start w:val="1"/>
      <w:numFmt w:val="bullet"/>
      <w:lvlText w:val=""/>
      <w:lvlJc w:val="left"/>
      <w:pPr>
        <w:ind w:left="2880" w:hanging="360"/>
      </w:pPr>
      <w:rPr>
        <w:rFonts w:ascii="Symbol" w:hAnsi="Symbol" w:hint="default"/>
      </w:rPr>
    </w:lvl>
    <w:lvl w:ilvl="4" w:tplc="2702D908">
      <w:start w:val="1"/>
      <w:numFmt w:val="bullet"/>
      <w:lvlText w:val="o"/>
      <w:lvlJc w:val="left"/>
      <w:pPr>
        <w:ind w:left="3600" w:hanging="360"/>
      </w:pPr>
      <w:rPr>
        <w:rFonts w:ascii="Courier New" w:hAnsi="Courier New" w:hint="default"/>
      </w:rPr>
    </w:lvl>
    <w:lvl w:ilvl="5" w:tplc="87D67ECA">
      <w:start w:val="1"/>
      <w:numFmt w:val="bullet"/>
      <w:lvlText w:val=""/>
      <w:lvlJc w:val="left"/>
      <w:pPr>
        <w:ind w:left="4320" w:hanging="360"/>
      </w:pPr>
      <w:rPr>
        <w:rFonts w:ascii="Wingdings" w:hAnsi="Wingdings" w:hint="default"/>
      </w:rPr>
    </w:lvl>
    <w:lvl w:ilvl="6" w:tplc="B228468C">
      <w:start w:val="1"/>
      <w:numFmt w:val="bullet"/>
      <w:lvlText w:val=""/>
      <w:lvlJc w:val="left"/>
      <w:pPr>
        <w:ind w:left="5040" w:hanging="360"/>
      </w:pPr>
      <w:rPr>
        <w:rFonts w:ascii="Symbol" w:hAnsi="Symbol" w:hint="default"/>
      </w:rPr>
    </w:lvl>
    <w:lvl w:ilvl="7" w:tplc="CCAA0EAE">
      <w:start w:val="1"/>
      <w:numFmt w:val="bullet"/>
      <w:lvlText w:val="o"/>
      <w:lvlJc w:val="left"/>
      <w:pPr>
        <w:ind w:left="5760" w:hanging="360"/>
      </w:pPr>
      <w:rPr>
        <w:rFonts w:ascii="Courier New" w:hAnsi="Courier New" w:hint="default"/>
      </w:rPr>
    </w:lvl>
    <w:lvl w:ilvl="8" w:tplc="7EECA3C6">
      <w:start w:val="1"/>
      <w:numFmt w:val="bullet"/>
      <w:lvlText w:val=""/>
      <w:lvlJc w:val="left"/>
      <w:pPr>
        <w:ind w:left="6480" w:hanging="360"/>
      </w:pPr>
      <w:rPr>
        <w:rFonts w:ascii="Wingdings" w:hAnsi="Wingdings" w:hint="default"/>
      </w:rPr>
    </w:lvl>
  </w:abstractNum>
  <w:abstractNum w:abstractNumId="25" w15:restartNumberingAfterBreak="0">
    <w:nsid w:val="58AF7B1F"/>
    <w:multiLevelType w:val="hybridMultilevel"/>
    <w:tmpl w:val="FF167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F55C07D"/>
    <w:multiLevelType w:val="hybridMultilevel"/>
    <w:tmpl w:val="FFFFFFFF"/>
    <w:lvl w:ilvl="0" w:tplc="3692075E">
      <w:start w:val="1"/>
      <w:numFmt w:val="bullet"/>
      <w:lvlText w:val="-"/>
      <w:lvlJc w:val="left"/>
      <w:pPr>
        <w:ind w:left="720" w:hanging="360"/>
      </w:pPr>
      <w:rPr>
        <w:rFonts w:ascii="Calibri" w:hAnsi="Calibri" w:hint="default"/>
      </w:rPr>
    </w:lvl>
    <w:lvl w:ilvl="1" w:tplc="24AE720C">
      <w:start w:val="1"/>
      <w:numFmt w:val="bullet"/>
      <w:lvlText w:val="o"/>
      <w:lvlJc w:val="left"/>
      <w:pPr>
        <w:ind w:left="1440" w:hanging="360"/>
      </w:pPr>
      <w:rPr>
        <w:rFonts w:ascii="Courier New" w:hAnsi="Courier New" w:hint="default"/>
      </w:rPr>
    </w:lvl>
    <w:lvl w:ilvl="2" w:tplc="B3F0A48C">
      <w:start w:val="1"/>
      <w:numFmt w:val="bullet"/>
      <w:lvlText w:val=""/>
      <w:lvlJc w:val="left"/>
      <w:pPr>
        <w:ind w:left="2160" w:hanging="360"/>
      </w:pPr>
      <w:rPr>
        <w:rFonts w:ascii="Wingdings" w:hAnsi="Wingdings" w:hint="default"/>
      </w:rPr>
    </w:lvl>
    <w:lvl w:ilvl="3" w:tplc="04BE3E14">
      <w:start w:val="1"/>
      <w:numFmt w:val="bullet"/>
      <w:lvlText w:val=""/>
      <w:lvlJc w:val="left"/>
      <w:pPr>
        <w:ind w:left="2880" w:hanging="360"/>
      </w:pPr>
      <w:rPr>
        <w:rFonts w:ascii="Symbol" w:hAnsi="Symbol" w:hint="default"/>
      </w:rPr>
    </w:lvl>
    <w:lvl w:ilvl="4" w:tplc="E9D41D74">
      <w:start w:val="1"/>
      <w:numFmt w:val="bullet"/>
      <w:lvlText w:val="o"/>
      <w:lvlJc w:val="left"/>
      <w:pPr>
        <w:ind w:left="3600" w:hanging="360"/>
      </w:pPr>
      <w:rPr>
        <w:rFonts w:ascii="Courier New" w:hAnsi="Courier New" w:hint="default"/>
      </w:rPr>
    </w:lvl>
    <w:lvl w:ilvl="5" w:tplc="5BDA5244">
      <w:start w:val="1"/>
      <w:numFmt w:val="bullet"/>
      <w:lvlText w:val=""/>
      <w:lvlJc w:val="left"/>
      <w:pPr>
        <w:ind w:left="4320" w:hanging="360"/>
      </w:pPr>
      <w:rPr>
        <w:rFonts w:ascii="Wingdings" w:hAnsi="Wingdings" w:hint="default"/>
      </w:rPr>
    </w:lvl>
    <w:lvl w:ilvl="6" w:tplc="7CEA7CE0">
      <w:start w:val="1"/>
      <w:numFmt w:val="bullet"/>
      <w:lvlText w:val=""/>
      <w:lvlJc w:val="left"/>
      <w:pPr>
        <w:ind w:left="5040" w:hanging="360"/>
      </w:pPr>
      <w:rPr>
        <w:rFonts w:ascii="Symbol" w:hAnsi="Symbol" w:hint="default"/>
      </w:rPr>
    </w:lvl>
    <w:lvl w:ilvl="7" w:tplc="0F14CCE2">
      <w:start w:val="1"/>
      <w:numFmt w:val="bullet"/>
      <w:lvlText w:val="o"/>
      <w:lvlJc w:val="left"/>
      <w:pPr>
        <w:ind w:left="5760" w:hanging="360"/>
      </w:pPr>
      <w:rPr>
        <w:rFonts w:ascii="Courier New" w:hAnsi="Courier New" w:hint="default"/>
      </w:rPr>
    </w:lvl>
    <w:lvl w:ilvl="8" w:tplc="B08C97C0">
      <w:start w:val="1"/>
      <w:numFmt w:val="bullet"/>
      <w:lvlText w:val=""/>
      <w:lvlJc w:val="left"/>
      <w:pPr>
        <w:ind w:left="6480" w:hanging="360"/>
      </w:pPr>
      <w:rPr>
        <w:rFonts w:ascii="Wingdings" w:hAnsi="Wingdings" w:hint="default"/>
      </w:rPr>
    </w:lvl>
  </w:abstractNum>
  <w:abstractNum w:abstractNumId="27" w15:restartNumberingAfterBreak="0">
    <w:nsid w:val="5FB1867D"/>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119CE89"/>
    <w:multiLevelType w:val="hybridMultilevel"/>
    <w:tmpl w:val="FFFFFFFF"/>
    <w:lvl w:ilvl="0" w:tplc="2382B2D2">
      <w:start w:val="1"/>
      <w:numFmt w:val="bullet"/>
      <w:lvlText w:val="-"/>
      <w:lvlJc w:val="left"/>
      <w:pPr>
        <w:ind w:left="720" w:hanging="360"/>
      </w:pPr>
      <w:rPr>
        <w:rFonts w:ascii="Calibri" w:hAnsi="Calibri" w:hint="default"/>
      </w:rPr>
    </w:lvl>
    <w:lvl w:ilvl="1" w:tplc="9D6010E0">
      <w:start w:val="1"/>
      <w:numFmt w:val="bullet"/>
      <w:lvlText w:val="o"/>
      <w:lvlJc w:val="left"/>
      <w:pPr>
        <w:ind w:left="1440" w:hanging="360"/>
      </w:pPr>
      <w:rPr>
        <w:rFonts w:ascii="Courier New" w:hAnsi="Courier New" w:hint="default"/>
      </w:rPr>
    </w:lvl>
    <w:lvl w:ilvl="2" w:tplc="E0B28C94">
      <w:start w:val="1"/>
      <w:numFmt w:val="bullet"/>
      <w:lvlText w:val=""/>
      <w:lvlJc w:val="left"/>
      <w:pPr>
        <w:ind w:left="2160" w:hanging="360"/>
      </w:pPr>
      <w:rPr>
        <w:rFonts w:ascii="Wingdings" w:hAnsi="Wingdings" w:hint="default"/>
      </w:rPr>
    </w:lvl>
    <w:lvl w:ilvl="3" w:tplc="905C90A0">
      <w:start w:val="1"/>
      <w:numFmt w:val="bullet"/>
      <w:lvlText w:val=""/>
      <w:lvlJc w:val="left"/>
      <w:pPr>
        <w:ind w:left="2880" w:hanging="360"/>
      </w:pPr>
      <w:rPr>
        <w:rFonts w:ascii="Symbol" w:hAnsi="Symbol" w:hint="default"/>
      </w:rPr>
    </w:lvl>
    <w:lvl w:ilvl="4" w:tplc="CA862754">
      <w:start w:val="1"/>
      <w:numFmt w:val="bullet"/>
      <w:lvlText w:val="o"/>
      <w:lvlJc w:val="left"/>
      <w:pPr>
        <w:ind w:left="3600" w:hanging="360"/>
      </w:pPr>
      <w:rPr>
        <w:rFonts w:ascii="Courier New" w:hAnsi="Courier New" w:hint="default"/>
      </w:rPr>
    </w:lvl>
    <w:lvl w:ilvl="5" w:tplc="4F1EA5E6">
      <w:start w:val="1"/>
      <w:numFmt w:val="bullet"/>
      <w:lvlText w:val=""/>
      <w:lvlJc w:val="left"/>
      <w:pPr>
        <w:ind w:left="4320" w:hanging="360"/>
      </w:pPr>
      <w:rPr>
        <w:rFonts w:ascii="Wingdings" w:hAnsi="Wingdings" w:hint="default"/>
      </w:rPr>
    </w:lvl>
    <w:lvl w:ilvl="6" w:tplc="04241A3A">
      <w:start w:val="1"/>
      <w:numFmt w:val="bullet"/>
      <w:lvlText w:val=""/>
      <w:lvlJc w:val="left"/>
      <w:pPr>
        <w:ind w:left="5040" w:hanging="360"/>
      </w:pPr>
      <w:rPr>
        <w:rFonts w:ascii="Symbol" w:hAnsi="Symbol" w:hint="default"/>
      </w:rPr>
    </w:lvl>
    <w:lvl w:ilvl="7" w:tplc="8DBAC19A">
      <w:start w:val="1"/>
      <w:numFmt w:val="bullet"/>
      <w:lvlText w:val="o"/>
      <w:lvlJc w:val="left"/>
      <w:pPr>
        <w:ind w:left="5760" w:hanging="360"/>
      </w:pPr>
      <w:rPr>
        <w:rFonts w:ascii="Courier New" w:hAnsi="Courier New" w:hint="default"/>
      </w:rPr>
    </w:lvl>
    <w:lvl w:ilvl="8" w:tplc="BB2E6936">
      <w:start w:val="1"/>
      <w:numFmt w:val="bullet"/>
      <w:lvlText w:val=""/>
      <w:lvlJc w:val="left"/>
      <w:pPr>
        <w:ind w:left="6480" w:hanging="360"/>
      </w:pPr>
      <w:rPr>
        <w:rFonts w:ascii="Wingdings" w:hAnsi="Wingdings" w:hint="default"/>
      </w:rPr>
    </w:lvl>
  </w:abstractNum>
  <w:abstractNum w:abstractNumId="29" w15:restartNumberingAfterBreak="0">
    <w:nsid w:val="6419A1E3"/>
    <w:multiLevelType w:val="hybridMultilevel"/>
    <w:tmpl w:val="FFFFFFFF"/>
    <w:lvl w:ilvl="0" w:tplc="4B567EEE">
      <w:start w:val="1"/>
      <w:numFmt w:val="bullet"/>
      <w:lvlText w:val="-"/>
      <w:lvlJc w:val="left"/>
      <w:pPr>
        <w:ind w:left="720" w:hanging="360"/>
      </w:pPr>
      <w:rPr>
        <w:rFonts w:ascii="Calibri" w:hAnsi="Calibri" w:hint="default"/>
      </w:rPr>
    </w:lvl>
    <w:lvl w:ilvl="1" w:tplc="E4645588">
      <w:start w:val="1"/>
      <w:numFmt w:val="bullet"/>
      <w:lvlText w:val="o"/>
      <w:lvlJc w:val="left"/>
      <w:pPr>
        <w:ind w:left="1440" w:hanging="360"/>
      </w:pPr>
      <w:rPr>
        <w:rFonts w:ascii="Courier New" w:hAnsi="Courier New" w:hint="default"/>
      </w:rPr>
    </w:lvl>
    <w:lvl w:ilvl="2" w:tplc="999A4BAE">
      <w:start w:val="1"/>
      <w:numFmt w:val="bullet"/>
      <w:lvlText w:val=""/>
      <w:lvlJc w:val="left"/>
      <w:pPr>
        <w:ind w:left="2160" w:hanging="360"/>
      </w:pPr>
      <w:rPr>
        <w:rFonts w:ascii="Wingdings" w:hAnsi="Wingdings" w:hint="default"/>
      </w:rPr>
    </w:lvl>
    <w:lvl w:ilvl="3" w:tplc="B69033CA">
      <w:start w:val="1"/>
      <w:numFmt w:val="bullet"/>
      <w:lvlText w:val=""/>
      <w:lvlJc w:val="left"/>
      <w:pPr>
        <w:ind w:left="2880" w:hanging="360"/>
      </w:pPr>
      <w:rPr>
        <w:rFonts w:ascii="Symbol" w:hAnsi="Symbol" w:hint="default"/>
      </w:rPr>
    </w:lvl>
    <w:lvl w:ilvl="4" w:tplc="2AC2AB7C">
      <w:start w:val="1"/>
      <w:numFmt w:val="bullet"/>
      <w:lvlText w:val="o"/>
      <w:lvlJc w:val="left"/>
      <w:pPr>
        <w:ind w:left="3600" w:hanging="360"/>
      </w:pPr>
      <w:rPr>
        <w:rFonts w:ascii="Courier New" w:hAnsi="Courier New" w:hint="default"/>
      </w:rPr>
    </w:lvl>
    <w:lvl w:ilvl="5" w:tplc="662C19E2">
      <w:start w:val="1"/>
      <w:numFmt w:val="bullet"/>
      <w:lvlText w:val=""/>
      <w:lvlJc w:val="left"/>
      <w:pPr>
        <w:ind w:left="4320" w:hanging="360"/>
      </w:pPr>
      <w:rPr>
        <w:rFonts w:ascii="Wingdings" w:hAnsi="Wingdings" w:hint="default"/>
      </w:rPr>
    </w:lvl>
    <w:lvl w:ilvl="6" w:tplc="79867DC4">
      <w:start w:val="1"/>
      <w:numFmt w:val="bullet"/>
      <w:lvlText w:val=""/>
      <w:lvlJc w:val="left"/>
      <w:pPr>
        <w:ind w:left="5040" w:hanging="360"/>
      </w:pPr>
      <w:rPr>
        <w:rFonts w:ascii="Symbol" w:hAnsi="Symbol" w:hint="default"/>
      </w:rPr>
    </w:lvl>
    <w:lvl w:ilvl="7" w:tplc="4BD495F2">
      <w:start w:val="1"/>
      <w:numFmt w:val="bullet"/>
      <w:lvlText w:val="o"/>
      <w:lvlJc w:val="left"/>
      <w:pPr>
        <w:ind w:left="5760" w:hanging="360"/>
      </w:pPr>
      <w:rPr>
        <w:rFonts w:ascii="Courier New" w:hAnsi="Courier New" w:hint="default"/>
      </w:rPr>
    </w:lvl>
    <w:lvl w:ilvl="8" w:tplc="E76250E4">
      <w:start w:val="1"/>
      <w:numFmt w:val="bullet"/>
      <w:lvlText w:val=""/>
      <w:lvlJc w:val="left"/>
      <w:pPr>
        <w:ind w:left="6480" w:hanging="360"/>
      </w:pPr>
      <w:rPr>
        <w:rFonts w:ascii="Wingdings" w:hAnsi="Wingdings" w:hint="default"/>
      </w:rPr>
    </w:lvl>
  </w:abstractNum>
  <w:abstractNum w:abstractNumId="30" w15:restartNumberingAfterBreak="0">
    <w:nsid w:val="69DA2F25"/>
    <w:multiLevelType w:val="multilevel"/>
    <w:tmpl w:val="C1DA6E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69F06DF4"/>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B6414A8"/>
    <w:multiLevelType w:val="hybridMultilevel"/>
    <w:tmpl w:val="FFFFFFFF"/>
    <w:lvl w:ilvl="0" w:tplc="3974AADE">
      <w:start w:val="1"/>
      <w:numFmt w:val="bullet"/>
      <w:lvlText w:val="-"/>
      <w:lvlJc w:val="left"/>
      <w:pPr>
        <w:ind w:left="720" w:hanging="360"/>
      </w:pPr>
      <w:rPr>
        <w:rFonts w:ascii="&quot;Arial&quot;,sans-serif" w:hAnsi="&quot;Arial&quot;,sans-serif" w:hint="default"/>
      </w:rPr>
    </w:lvl>
    <w:lvl w:ilvl="1" w:tplc="B6987E96">
      <w:start w:val="1"/>
      <w:numFmt w:val="bullet"/>
      <w:lvlText w:val="o"/>
      <w:lvlJc w:val="left"/>
      <w:pPr>
        <w:ind w:left="1440" w:hanging="360"/>
      </w:pPr>
      <w:rPr>
        <w:rFonts w:ascii="Courier New" w:hAnsi="Courier New" w:hint="default"/>
      </w:rPr>
    </w:lvl>
    <w:lvl w:ilvl="2" w:tplc="CD6A1134">
      <w:start w:val="1"/>
      <w:numFmt w:val="bullet"/>
      <w:lvlText w:val=""/>
      <w:lvlJc w:val="left"/>
      <w:pPr>
        <w:ind w:left="2160" w:hanging="360"/>
      </w:pPr>
      <w:rPr>
        <w:rFonts w:ascii="Wingdings" w:hAnsi="Wingdings" w:hint="default"/>
      </w:rPr>
    </w:lvl>
    <w:lvl w:ilvl="3" w:tplc="719E5AD4">
      <w:start w:val="1"/>
      <w:numFmt w:val="bullet"/>
      <w:lvlText w:val=""/>
      <w:lvlJc w:val="left"/>
      <w:pPr>
        <w:ind w:left="2880" w:hanging="360"/>
      </w:pPr>
      <w:rPr>
        <w:rFonts w:ascii="Symbol" w:hAnsi="Symbol" w:hint="default"/>
      </w:rPr>
    </w:lvl>
    <w:lvl w:ilvl="4" w:tplc="F0A8F6A4">
      <w:start w:val="1"/>
      <w:numFmt w:val="bullet"/>
      <w:lvlText w:val="o"/>
      <w:lvlJc w:val="left"/>
      <w:pPr>
        <w:ind w:left="3600" w:hanging="360"/>
      </w:pPr>
      <w:rPr>
        <w:rFonts w:ascii="Courier New" w:hAnsi="Courier New" w:hint="default"/>
      </w:rPr>
    </w:lvl>
    <w:lvl w:ilvl="5" w:tplc="AF7242C2">
      <w:start w:val="1"/>
      <w:numFmt w:val="bullet"/>
      <w:lvlText w:val=""/>
      <w:lvlJc w:val="left"/>
      <w:pPr>
        <w:ind w:left="4320" w:hanging="360"/>
      </w:pPr>
      <w:rPr>
        <w:rFonts w:ascii="Wingdings" w:hAnsi="Wingdings" w:hint="default"/>
      </w:rPr>
    </w:lvl>
    <w:lvl w:ilvl="6" w:tplc="56A43ABE">
      <w:start w:val="1"/>
      <w:numFmt w:val="bullet"/>
      <w:lvlText w:val=""/>
      <w:lvlJc w:val="left"/>
      <w:pPr>
        <w:ind w:left="5040" w:hanging="360"/>
      </w:pPr>
      <w:rPr>
        <w:rFonts w:ascii="Symbol" w:hAnsi="Symbol" w:hint="default"/>
      </w:rPr>
    </w:lvl>
    <w:lvl w:ilvl="7" w:tplc="E6304F94">
      <w:start w:val="1"/>
      <w:numFmt w:val="bullet"/>
      <w:lvlText w:val="o"/>
      <w:lvlJc w:val="left"/>
      <w:pPr>
        <w:ind w:left="5760" w:hanging="360"/>
      </w:pPr>
      <w:rPr>
        <w:rFonts w:ascii="Courier New" w:hAnsi="Courier New" w:hint="default"/>
      </w:rPr>
    </w:lvl>
    <w:lvl w:ilvl="8" w:tplc="442CBB76">
      <w:start w:val="1"/>
      <w:numFmt w:val="bullet"/>
      <w:lvlText w:val=""/>
      <w:lvlJc w:val="left"/>
      <w:pPr>
        <w:ind w:left="6480" w:hanging="360"/>
      </w:pPr>
      <w:rPr>
        <w:rFonts w:ascii="Wingdings" w:hAnsi="Wingdings" w:hint="default"/>
      </w:rPr>
    </w:lvl>
  </w:abstractNum>
  <w:abstractNum w:abstractNumId="33" w15:restartNumberingAfterBreak="0">
    <w:nsid w:val="6B7F2BF6"/>
    <w:multiLevelType w:val="hybridMultilevel"/>
    <w:tmpl w:val="5AFE37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C2A4DE9"/>
    <w:multiLevelType w:val="multilevel"/>
    <w:tmpl w:val="7CBCC74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5" w15:restartNumberingAfterBreak="0">
    <w:nsid w:val="7374787C"/>
    <w:multiLevelType w:val="hybridMultilevel"/>
    <w:tmpl w:val="FFFFFFFF"/>
    <w:lvl w:ilvl="0" w:tplc="07443B0A">
      <w:start w:val="1"/>
      <w:numFmt w:val="bullet"/>
      <w:lvlText w:val="-"/>
      <w:lvlJc w:val="left"/>
      <w:pPr>
        <w:ind w:left="360" w:hanging="360"/>
      </w:pPr>
      <w:rPr>
        <w:rFonts w:ascii="Calibri" w:hAnsi="Calibri" w:hint="default"/>
      </w:rPr>
    </w:lvl>
    <w:lvl w:ilvl="1" w:tplc="7F6E28E0">
      <w:start w:val="1"/>
      <w:numFmt w:val="bullet"/>
      <w:lvlText w:val="o"/>
      <w:lvlJc w:val="left"/>
      <w:pPr>
        <w:ind w:left="1080" w:hanging="360"/>
      </w:pPr>
      <w:rPr>
        <w:rFonts w:ascii="Courier New" w:hAnsi="Courier New" w:hint="default"/>
      </w:rPr>
    </w:lvl>
    <w:lvl w:ilvl="2" w:tplc="64683FAA">
      <w:start w:val="1"/>
      <w:numFmt w:val="bullet"/>
      <w:lvlText w:val=""/>
      <w:lvlJc w:val="left"/>
      <w:pPr>
        <w:ind w:left="1800" w:hanging="360"/>
      </w:pPr>
      <w:rPr>
        <w:rFonts w:ascii="Wingdings" w:hAnsi="Wingdings" w:hint="default"/>
      </w:rPr>
    </w:lvl>
    <w:lvl w:ilvl="3" w:tplc="AC48D7B2">
      <w:start w:val="1"/>
      <w:numFmt w:val="bullet"/>
      <w:lvlText w:val=""/>
      <w:lvlJc w:val="left"/>
      <w:pPr>
        <w:ind w:left="2520" w:hanging="360"/>
      </w:pPr>
      <w:rPr>
        <w:rFonts w:ascii="Symbol" w:hAnsi="Symbol" w:hint="default"/>
      </w:rPr>
    </w:lvl>
    <w:lvl w:ilvl="4" w:tplc="60E46DB6">
      <w:start w:val="1"/>
      <w:numFmt w:val="bullet"/>
      <w:lvlText w:val="o"/>
      <w:lvlJc w:val="left"/>
      <w:pPr>
        <w:ind w:left="3240" w:hanging="360"/>
      </w:pPr>
      <w:rPr>
        <w:rFonts w:ascii="Courier New" w:hAnsi="Courier New" w:hint="default"/>
      </w:rPr>
    </w:lvl>
    <w:lvl w:ilvl="5" w:tplc="65E81636">
      <w:start w:val="1"/>
      <w:numFmt w:val="bullet"/>
      <w:lvlText w:val=""/>
      <w:lvlJc w:val="left"/>
      <w:pPr>
        <w:ind w:left="3960" w:hanging="360"/>
      </w:pPr>
      <w:rPr>
        <w:rFonts w:ascii="Wingdings" w:hAnsi="Wingdings" w:hint="default"/>
      </w:rPr>
    </w:lvl>
    <w:lvl w:ilvl="6" w:tplc="85A4580A">
      <w:start w:val="1"/>
      <w:numFmt w:val="bullet"/>
      <w:lvlText w:val=""/>
      <w:lvlJc w:val="left"/>
      <w:pPr>
        <w:ind w:left="4680" w:hanging="360"/>
      </w:pPr>
      <w:rPr>
        <w:rFonts w:ascii="Symbol" w:hAnsi="Symbol" w:hint="default"/>
      </w:rPr>
    </w:lvl>
    <w:lvl w:ilvl="7" w:tplc="0074AE16">
      <w:start w:val="1"/>
      <w:numFmt w:val="bullet"/>
      <w:lvlText w:val="o"/>
      <w:lvlJc w:val="left"/>
      <w:pPr>
        <w:ind w:left="5400" w:hanging="360"/>
      </w:pPr>
      <w:rPr>
        <w:rFonts w:ascii="Courier New" w:hAnsi="Courier New" w:hint="default"/>
      </w:rPr>
    </w:lvl>
    <w:lvl w:ilvl="8" w:tplc="241CA678">
      <w:start w:val="1"/>
      <w:numFmt w:val="bullet"/>
      <w:lvlText w:val=""/>
      <w:lvlJc w:val="left"/>
      <w:pPr>
        <w:ind w:left="6120" w:hanging="360"/>
      </w:pPr>
      <w:rPr>
        <w:rFonts w:ascii="Wingdings" w:hAnsi="Wingdings" w:hint="default"/>
      </w:rPr>
    </w:lvl>
  </w:abstractNum>
  <w:abstractNum w:abstractNumId="36" w15:restartNumberingAfterBreak="0">
    <w:nsid w:val="7584B6E6"/>
    <w:multiLevelType w:val="hybridMultilevel"/>
    <w:tmpl w:val="89AE545E"/>
    <w:lvl w:ilvl="0" w:tplc="ED600E9E">
      <w:start w:val="1"/>
      <w:numFmt w:val="bullet"/>
      <w:lvlText w:val=""/>
      <w:lvlJc w:val="left"/>
      <w:pPr>
        <w:ind w:left="720" w:hanging="360"/>
      </w:pPr>
      <w:rPr>
        <w:rFonts w:ascii="Symbol" w:hAnsi="Symbol" w:hint="default"/>
      </w:rPr>
    </w:lvl>
    <w:lvl w:ilvl="1" w:tplc="3E06FFCE">
      <w:start w:val="1"/>
      <w:numFmt w:val="bullet"/>
      <w:lvlText w:val="o"/>
      <w:lvlJc w:val="left"/>
      <w:pPr>
        <w:ind w:left="1440" w:hanging="360"/>
      </w:pPr>
      <w:rPr>
        <w:rFonts w:ascii="Courier New" w:hAnsi="Courier New" w:hint="default"/>
      </w:rPr>
    </w:lvl>
    <w:lvl w:ilvl="2" w:tplc="1BFAA9C0">
      <w:start w:val="1"/>
      <w:numFmt w:val="bullet"/>
      <w:lvlText w:val=""/>
      <w:lvlJc w:val="left"/>
      <w:pPr>
        <w:ind w:left="2160" w:hanging="360"/>
      </w:pPr>
      <w:rPr>
        <w:rFonts w:ascii="Wingdings" w:hAnsi="Wingdings" w:hint="default"/>
      </w:rPr>
    </w:lvl>
    <w:lvl w:ilvl="3" w:tplc="D10414DC">
      <w:start w:val="1"/>
      <w:numFmt w:val="bullet"/>
      <w:lvlText w:val=""/>
      <w:lvlJc w:val="left"/>
      <w:pPr>
        <w:ind w:left="2880" w:hanging="360"/>
      </w:pPr>
      <w:rPr>
        <w:rFonts w:ascii="Symbol" w:hAnsi="Symbol" w:hint="default"/>
      </w:rPr>
    </w:lvl>
    <w:lvl w:ilvl="4" w:tplc="B6080632">
      <w:start w:val="1"/>
      <w:numFmt w:val="bullet"/>
      <w:lvlText w:val="o"/>
      <w:lvlJc w:val="left"/>
      <w:pPr>
        <w:ind w:left="3600" w:hanging="360"/>
      </w:pPr>
      <w:rPr>
        <w:rFonts w:ascii="Courier New" w:hAnsi="Courier New" w:hint="default"/>
      </w:rPr>
    </w:lvl>
    <w:lvl w:ilvl="5" w:tplc="E8F81BE6">
      <w:start w:val="1"/>
      <w:numFmt w:val="bullet"/>
      <w:lvlText w:val=""/>
      <w:lvlJc w:val="left"/>
      <w:pPr>
        <w:ind w:left="4320" w:hanging="360"/>
      </w:pPr>
      <w:rPr>
        <w:rFonts w:ascii="Wingdings" w:hAnsi="Wingdings" w:hint="default"/>
      </w:rPr>
    </w:lvl>
    <w:lvl w:ilvl="6" w:tplc="C7EAE048">
      <w:start w:val="1"/>
      <w:numFmt w:val="bullet"/>
      <w:lvlText w:val=""/>
      <w:lvlJc w:val="left"/>
      <w:pPr>
        <w:ind w:left="5040" w:hanging="360"/>
      </w:pPr>
      <w:rPr>
        <w:rFonts w:ascii="Symbol" w:hAnsi="Symbol" w:hint="default"/>
      </w:rPr>
    </w:lvl>
    <w:lvl w:ilvl="7" w:tplc="DA56B93C">
      <w:start w:val="1"/>
      <w:numFmt w:val="bullet"/>
      <w:lvlText w:val="o"/>
      <w:lvlJc w:val="left"/>
      <w:pPr>
        <w:ind w:left="5760" w:hanging="360"/>
      </w:pPr>
      <w:rPr>
        <w:rFonts w:ascii="Courier New" w:hAnsi="Courier New" w:hint="default"/>
      </w:rPr>
    </w:lvl>
    <w:lvl w:ilvl="8" w:tplc="A1886060">
      <w:start w:val="1"/>
      <w:numFmt w:val="bullet"/>
      <w:lvlText w:val=""/>
      <w:lvlJc w:val="left"/>
      <w:pPr>
        <w:ind w:left="6480" w:hanging="360"/>
      </w:pPr>
      <w:rPr>
        <w:rFonts w:ascii="Wingdings" w:hAnsi="Wingdings" w:hint="default"/>
      </w:rPr>
    </w:lvl>
  </w:abstractNum>
  <w:abstractNum w:abstractNumId="37" w15:restartNumberingAfterBreak="0">
    <w:nsid w:val="781E11F4"/>
    <w:multiLevelType w:val="hybridMultilevel"/>
    <w:tmpl w:val="FFFFFFFF"/>
    <w:lvl w:ilvl="0" w:tplc="032CE97A">
      <w:start w:val="1"/>
      <w:numFmt w:val="bullet"/>
      <w:lvlText w:val="-"/>
      <w:lvlJc w:val="left"/>
      <w:pPr>
        <w:ind w:left="720" w:hanging="360"/>
      </w:pPr>
      <w:rPr>
        <w:rFonts w:ascii="Calibri" w:hAnsi="Calibri" w:hint="default"/>
      </w:rPr>
    </w:lvl>
    <w:lvl w:ilvl="1" w:tplc="A88C7140">
      <w:start w:val="1"/>
      <w:numFmt w:val="bullet"/>
      <w:lvlText w:val="o"/>
      <w:lvlJc w:val="left"/>
      <w:pPr>
        <w:ind w:left="1440" w:hanging="360"/>
      </w:pPr>
      <w:rPr>
        <w:rFonts w:ascii="Courier New" w:hAnsi="Courier New" w:hint="default"/>
      </w:rPr>
    </w:lvl>
    <w:lvl w:ilvl="2" w:tplc="0EA883DE">
      <w:start w:val="1"/>
      <w:numFmt w:val="bullet"/>
      <w:lvlText w:val=""/>
      <w:lvlJc w:val="left"/>
      <w:pPr>
        <w:ind w:left="2160" w:hanging="360"/>
      </w:pPr>
      <w:rPr>
        <w:rFonts w:ascii="Wingdings" w:hAnsi="Wingdings" w:hint="default"/>
      </w:rPr>
    </w:lvl>
    <w:lvl w:ilvl="3" w:tplc="5B38DE92">
      <w:start w:val="1"/>
      <w:numFmt w:val="bullet"/>
      <w:lvlText w:val=""/>
      <w:lvlJc w:val="left"/>
      <w:pPr>
        <w:ind w:left="2880" w:hanging="360"/>
      </w:pPr>
      <w:rPr>
        <w:rFonts w:ascii="Symbol" w:hAnsi="Symbol" w:hint="default"/>
      </w:rPr>
    </w:lvl>
    <w:lvl w:ilvl="4" w:tplc="0C60F9C0">
      <w:start w:val="1"/>
      <w:numFmt w:val="bullet"/>
      <w:lvlText w:val="o"/>
      <w:lvlJc w:val="left"/>
      <w:pPr>
        <w:ind w:left="3600" w:hanging="360"/>
      </w:pPr>
      <w:rPr>
        <w:rFonts w:ascii="Courier New" w:hAnsi="Courier New" w:hint="default"/>
      </w:rPr>
    </w:lvl>
    <w:lvl w:ilvl="5" w:tplc="C4326736">
      <w:start w:val="1"/>
      <w:numFmt w:val="bullet"/>
      <w:lvlText w:val=""/>
      <w:lvlJc w:val="left"/>
      <w:pPr>
        <w:ind w:left="4320" w:hanging="360"/>
      </w:pPr>
      <w:rPr>
        <w:rFonts w:ascii="Wingdings" w:hAnsi="Wingdings" w:hint="default"/>
      </w:rPr>
    </w:lvl>
    <w:lvl w:ilvl="6" w:tplc="02BAE2DA">
      <w:start w:val="1"/>
      <w:numFmt w:val="bullet"/>
      <w:lvlText w:val=""/>
      <w:lvlJc w:val="left"/>
      <w:pPr>
        <w:ind w:left="5040" w:hanging="360"/>
      </w:pPr>
      <w:rPr>
        <w:rFonts w:ascii="Symbol" w:hAnsi="Symbol" w:hint="default"/>
      </w:rPr>
    </w:lvl>
    <w:lvl w:ilvl="7" w:tplc="6ABE5A58">
      <w:start w:val="1"/>
      <w:numFmt w:val="bullet"/>
      <w:lvlText w:val="o"/>
      <w:lvlJc w:val="left"/>
      <w:pPr>
        <w:ind w:left="5760" w:hanging="360"/>
      </w:pPr>
      <w:rPr>
        <w:rFonts w:ascii="Courier New" w:hAnsi="Courier New" w:hint="default"/>
      </w:rPr>
    </w:lvl>
    <w:lvl w:ilvl="8" w:tplc="5418ABE6">
      <w:start w:val="1"/>
      <w:numFmt w:val="bullet"/>
      <w:lvlText w:val=""/>
      <w:lvlJc w:val="left"/>
      <w:pPr>
        <w:ind w:left="6480" w:hanging="360"/>
      </w:pPr>
      <w:rPr>
        <w:rFonts w:ascii="Wingdings" w:hAnsi="Wingdings" w:hint="default"/>
      </w:rPr>
    </w:lvl>
  </w:abstractNum>
  <w:abstractNum w:abstractNumId="38" w15:restartNumberingAfterBreak="0">
    <w:nsid w:val="7B389754"/>
    <w:multiLevelType w:val="hybridMultilevel"/>
    <w:tmpl w:val="8D765996"/>
    <w:lvl w:ilvl="0" w:tplc="3D06658C">
      <w:start w:val="1"/>
      <w:numFmt w:val="bullet"/>
      <w:lvlText w:val=""/>
      <w:lvlJc w:val="left"/>
      <w:pPr>
        <w:ind w:left="720" w:hanging="360"/>
      </w:pPr>
      <w:rPr>
        <w:rFonts w:ascii="Symbol" w:hAnsi="Symbol" w:hint="default"/>
      </w:rPr>
    </w:lvl>
    <w:lvl w:ilvl="1" w:tplc="3E084004">
      <w:start w:val="1"/>
      <w:numFmt w:val="bullet"/>
      <w:lvlText w:val="o"/>
      <w:lvlJc w:val="left"/>
      <w:pPr>
        <w:ind w:left="1440" w:hanging="360"/>
      </w:pPr>
      <w:rPr>
        <w:rFonts w:ascii="Courier New" w:hAnsi="Courier New" w:hint="default"/>
      </w:rPr>
    </w:lvl>
    <w:lvl w:ilvl="2" w:tplc="5756EFFE">
      <w:start w:val="1"/>
      <w:numFmt w:val="bullet"/>
      <w:lvlText w:val=""/>
      <w:lvlJc w:val="left"/>
      <w:pPr>
        <w:ind w:left="2160" w:hanging="360"/>
      </w:pPr>
      <w:rPr>
        <w:rFonts w:ascii="Wingdings" w:hAnsi="Wingdings" w:hint="default"/>
      </w:rPr>
    </w:lvl>
    <w:lvl w:ilvl="3" w:tplc="924620CA">
      <w:start w:val="1"/>
      <w:numFmt w:val="bullet"/>
      <w:lvlText w:val=""/>
      <w:lvlJc w:val="left"/>
      <w:pPr>
        <w:ind w:left="2880" w:hanging="360"/>
      </w:pPr>
      <w:rPr>
        <w:rFonts w:ascii="Symbol" w:hAnsi="Symbol" w:hint="default"/>
      </w:rPr>
    </w:lvl>
    <w:lvl w:ilvl="4" w:tplc="70142D6E">
      <w:start w:val="1"/>
      <w:numFmt w:val="bullet"/>
      <w:lvlText w:val="o"/>
      <w:lvlJc w:val="left"/>
      <w:pPr>
        <w:ind w:left="3600" w:hanging="360"/>
      </w:pPr>
      <w:rPr>
        <w:rFonts w:ascii="Courier New" w:hAnsi="Courier New" w:hint="default"/>
      </w:rPr>
    </w:lvl>
    <w:lvl w:ilvl="5" w:tplc="347270CE">
      <w:start w:val="1"/>
      <w:numFmt w:val="bullet"/>
      <w:lvlText w:val=""/>
      <w:lvlJc w:val="left"/>
      <w:pPr>
        <w:ind w:left="4320" w:hanging="360"/>
      </w:pPr>
      <w:rPr>
        <w:rFonts w:ascii="Wingdings" w:hAnsi="Wingdings" w:hint="default"/>
      </w:rPr>
    </w:lvl>
    <w:lvl w:ilvl="6" w:tplc="0BAACBEC">
      <w:start w:val="1"/>
      <w:numFmt w:val="bullet"/>
      <w:lvlText w:val=""/>
      <w:lvlJc w:val="left"/>
      <w:pPr>
        <w:ind w:left="5040" w:hanging="360"/>
      </w:pPr>
      <w:rPr>
        <w:rFonts w:ascii="Symbol" w:hAnsi="Symbol" w:hint="default"/>
      </w:rPr>
    </w:lvl>
    <w:lvl w:ilvl="7" w:tplc="D14A9EE8">
      <w:start w:val="1"/>
      <w:numFmt w:val="bullet"/>
      <w:lvlText w:val="o"/>
      <w:lvlJc w:val="left"/>
      <w:pPr>
        <w:ind w:left="5760" w:hanging="360"/>
      </w:pPr>
      <w:rPr>
        <w:rFonts w:ascii="Courier New" w:hAnsi="Courier New" w:hint="default"/>
      </w:rPr>
    </w:lvl>
    <w:lvl w:ilvl="8" w:tplc="C0D65748">
      <w:start w:val="1"/>
      <w:numFmt w:val="bullet"/>
      <w:lvlText w:val=""/>
      <w:lvlJc w:val="left"/>
      <w:pPr>
        <w:ind w:left="6480" w:hanging="360"/>
      </w:pPr>
      <w:rPr>
        <w:rFonts w:ascii="Wingdings" w:hAnsi="Wingdings" w:hint="default"/>
      </w:rPr>
    </w:lvl>
  </w:abstractNum>
  <w:abstractNum w:abstractNumId="39" w15:restartNumberingAfterBreak="0">
    <w:nsid w:val="7C351440"/>
    <w:multiLevelType w:val="hybridMultilevel"/>
    <w:tmpl w:val="FFFFFFFF"/>
    <w:lvl w:ilvl="0" w:tplc="D9E6E1D4">
      <w:start w:val="1"/>
      <w:numFmt w:val="bullet"/>
      <w:lvlText w:val="-"/>
      <w:lvlJc w:val="left"/>
      <w:pPr>
        <w:ind w:left="720" w:hanging="360"/>
      </w:pPr>
      <w:rPr>
        <w:rFonts w:ascii="Calibri" w:hAnsi="Calibri" w:hint="default"/>
      </w:rPr>
    </w:lvl>
    <w:lvl w:ilvl="1" w:tplc="34D8A724">
      <w:start w:val="1"/>
      <w:numFmt w:val="bullet"/>
      <w:lvlText w:val="o"/>
      <w:lvlJc w:val="left"/>
      <w:pPr>
        <w:ind w:left="1440" w:hanging="360"/>
      </w:pPr>
      <w:rPr>
        <w:rFonts w:ascii="Courier New" w:hAnsi="Courier New" w:hint="default"/>
      </w:rPr>
    </w:lvl>
    <w:lvl w:ilvl="2" w:tplc="96C0AB1E">
      <w:start w:val="1"/>
      <w:numFmt w:val="bullet"/>
      <w:lvlText w:val=""/>
      <w:lvlJc w:val="left"/>
      <w:pPr>
        <w:ind w:left="2160" w:hanging="360"/>
      </w:pPr>
      <w:rPr>
        <w:rFonts w:ascii="Wingdings" w:hAnsi="Wingdings" w:hint="default"/>
      </w:rPr>
    </w:lvl>
    <w:lvl w:ilvl="3" w:tplc="4274F242">
      <w:start w:val="1"/>
      <w:numFmt w:val="bullet"/>
      <w:lvlText w:val=""/>
      <w:lvlJc w:val="left"/>
      <w:pPr>
        <w:ind w:left="2880" w:hanging="360"/>
      </w:pPr>
      <w:rPr>
        <w:rFonts w:ascii="Symbol" w:hAnsi="Symbol" w:hint="default"/>
      </w:rPr>
    </w:lvl>
    <w:lvl w:ilvl="4" w:tplc="609A7A84">
      <w:start w:val="1"/>
      <w:numFmt w:val="bullet"/>
      <w:lvlText w:val="o"/>
      <w:lvlJc w:val="left"/>
      <w:pPr>
        <w:ind w:left="3600" w:hanging="360"/>
      </w:pPr>
      <w:rPr>
        <w:rFonts w:ascii="Courier New" w:hAnsi="Courier New" w:hint="default"/>
      </w:rPr>
    </w:lvl>
    <w:lvl w:ilvl="5" w:tplc="C07E17AE">
      <w:start w:val="1"/>
      <w:numFmt w:val="bullet"/>
      <w:lvlText w:val=""/>
      <w:lvlJc w:val="left"/>
      <w:pPr>
        <w:ind w:left="4320" w:hanging="360"/>
      </w:pPr>
      <w:rPr>
        <w:rFonts w:ascii="Wingdings" w:hAnsi="Wingdings" w:hint="default"/>
      </w:rPr>
    </w:lvl>
    <w:lvl w:ilvl="6" w:tplc="DFFC61A8">
      <w:start w:val="1"/>
      <w:numFmt w:val="bullet"/>
      <w:lvlText w:val=""/>
      <w:lvlJc w:val="left"/>
      <w:pPr>
        <w:ind w:left="5040" w:hanging="360"/>
      </w:pPr>
      <w:rPr>
        <w:rFonts w:ascii="Symbol" w:hAnsi="Symbol" w:hint="default"/>
      </w:rPr>
    </w:lvl>
    <w:lvl w:ilvl="7" w:tplc="F1B426B8">
      <w:start w:val="1"/>
      <w:numFmt w:val="bullet"/>
      <w:lvlText w:val="o"/>
      <w:lvlJc w:val="left"/>
      <w:pPr>
        <w:ind w:left="5760" w:hanging="360"/>
      </w:pPr>
      <w:rPr>
        <w:rFonts w:ascii="Courier New" w:hAnsi="Courier New" w:hint="default"/>
      </w:rPr>
    </w:lvl>
    <w:lvl w:ilvl="8" w:tplc="C570F622">
      <w:start w:val="1"/>
      <w:numFmt w:val="bullet"/>
      <w:lvlText w:val=""/>
      <w:lvlJc w:val="left"/>
      <w:pPr>
        <w:ind w:left="6480" w:hanging="360"/>
      </w:pPr>
      <w:rPr>
        <w:rFonts w:ascii="Wingdings" w:hAnsi="Wingdings" w:hint="default"/>
      </w:rPr>
    </w:lvl>
  </w:abstractNum>
  <w:abstractNum w:abstractNumId="40" w15:restartNumberingAfterBreak="0">
    <w:nsid w:val="7E03C682"/>
    <w:multiLevelType w:val="hybridMultilevel"/>
    <w:tmpl w:val="FFFFFFFF"/>
    <w:lvl w:ilvl="0" w:tplc="84A897FA">
      <w:start w:val="1"/>
      <w:numFmt w:val="decimal"/>
      <w:lvlText w:val="%1)"/>
      <w:lvlJc w:val="left"/>
      <w:pPr>
        <w:ind w:left="720" w:hanging="360"/>
      </w:pPr>
    </w:lvl>
    <w:lvl w:ilvl="1" w:tplc="BB0A1DB2">
      <w:start w:val="1"/>
      <w:numFmt w:val="lowerLetter"/>
      <w:lvlText w:val="%2."/>
      <w:lvlJc w:val="left"/>
      <w:pPr>
        <w:ind w:left="1440" w:hanging="360"/>
      </w:pPr>
    </w:lvl>
    <w:lvl w:ilvl="2" w:tplc="A1CCB370">
      <w:start w:val="1"/>
      <w:numFmt w:val="lowerRoman"/>
      <w:lvlText w:val="%3."/>
      <w:lvlJc w:val="right"/>
      <w:pPr>
        <w:ind w:left="2160" w:hanging="180"/>
      </w:pPr>
    </w:lvl>
    <w:lvl w:ilvl="3" w:tplc="4ACE131E">
      <w:start w:val="1"/>
      <w:numFmt w:val="decimal"/>
      <w:lvlText w:val="%4."/>
      <w:lvlJc w:val="left"/>
      <w:pPr>
        <w:ind w:left="2880" w:hanging="360"/>
      </w:pPr>
    </w:lvl>
    <w:lvl w:ilvl="4" w:tplc="EB7ED968">
      <w:start w:val="1"/>
      <w:numFmt w:val="lowerLetter"/>
      <w:lvlText w:val="%5."/>
      <w:lvlJc w:val="left"/>
      <w:pPr>
        <w:ind w:left="3600" w:hanging="360"/>
      </w:pPr>
    </w:lvl>
    <w:lvl w:ilvl="5" w:tplc="1F00979E">
      <w:start w:val="1"/>
      <w:numFmt w:val="lowerRoman"/>
      <w:lvlText w:val="%6."/>
      <w:lvlJc w:val="right"/>
      <w:pPr>
        <w:ind w:left="4320" w:hanging="180"/>
      </w:pPr>
    </w:lvl>
    <w:lvl w:ilvl="6" w:tplc="195AE136">
      <w:start w:val="1"/>
      <w:numFmt w:val="decimal"/>
      <w:lvlText w:val="%7."/>
      <w:lvlJc w:val="left"/>
      <w:pPr>
        <w:ind w:left="5040" w:hanging="360"/>
      </w:pPr>
    </w:lvl>
    <w:lvl w:ilvl="7" w:tplc="82E40DC0">
      <w:start w:val="1"/>
      <w:numFmt w:val="lowerLetter"/>
      <w:lvlText w:val="%8."/>
      <w:lvlJc w:val="left"/>
      <w:pPr>
        <w:ind w:left="5760" w:hanging="360"/>
      </w:pPr>
    </w:lvl>
    <w:lvl w:ilvl="8" w:tplc="E652848E">
      <w:start w:val="1"/>
      <w:numFmt w:val="lowerRoman"/>
      <w:lvlText w:val="%9."/>
      <w:lvlJc w:val="right"/>
      <w:pPr>
        <w:ind w:left="6480" w:hanging="180"/>
      </w:pPr>
    </w:lvl>
  </w:abstractNum>
  <w:num w:numId="1" w16cid:durableId="10450486">
    <w:abstractNumId w:val="34"/>
  </w:num>
  <w:num w:numId="2" w16cid:durableId="204759232">
    <w:abstractNumId w:val="31"/>
  </w:num>
  <w:num w:numId="3" w16cid:durableId="2144038350">
    <w:abstractNumId w:val="17"/>
  </w:num>
  <w:num w:numId="4" w16cid:durableId="1957130788">
    <w:abstractNumId w:val="15"/>
  </w:num>
  <w:num w:numId="5" w16cid:durableId="1936939613">
    <w:abstractNumId w:val="30"/>
  </w:num>
  <w:num w:numId="6" w16cid:durableId="271478974">
    <w:abstractNumId w:val="14"/>
  </w:num>
  <w:num w:numId="7" w16cid:durableId="1531844344">
    <w:abstractNumId w:val="18"/>
  </w:num>
  <w:num w:numId="8" w16cid:durableId="385447442">
    <w:abstractNumId w:val="33"/>
  </w:num>
  <w:num w:numId="9" w16cid:durableId="1150052426">
    <w:abstractNumId w:val="12"/>
  </w:num>
  <w:num w:numId="10" w16cid:durableId="444496786">
    <w:abstractNumId w:val="10"/>
  </w:num>
  <w:num w:numId="11" w16cid:durableId="1844784015">
    <w:abstractNumId w:val="24"/>
  </w:num>
  <w:num w:numId="12" w16cid:durableId="1152404042">
    <w:abstractNumId w:val="3"/>
  </w:num>
  <w:num w:numId="13" w16cid:durableId="929658141">
    <w:abstractNumId w:val="0"/>
  </w:num>
  <w:num w:numId="14" w16cid:durableId="807477006">
    <w:abstractNumId w:val="23"/>
  </w:num>
  <w:num w:numId="15" w16cid:durableId="164102462">
    <w:abstractNumId w:val="11"/>
  </w:num>
  <w:num w:numId="16" w16cid:durableId="1431272851">
    <w:abstractNumId w:val="39"/>
  </w:num>
  <w:num w:numId="17" w16cid:durableId="1889222115">
    <w:abstractNumId w:val="4"/>
  </w:num>
  <w:num w:numId="18" w16cid:durableId="1932808437">
    <w:abstractNumId w:val="16"/>
  </w:num>
  <w:num w:numId="19" w16cid:durableId="505100136">
    <w:abstractNumId w:val="9"/>
  </w:num>
  <w:num w:numId="20" w16cid:durableId="1361276372">
    <w:abstractNumId w:val="32"/>
  </w:num>
  <w:num w:numId="21" w16cid:durableId="282929037">
    <w:abstractNumId w:val="29"/>
  </w:num>
  <w:num w:numId="22" w16cid:durableId="1624460738">
    <w:abstractNumId w:val="22"/>
  </w:num>
  <w:num w:numId="23" w16cid:durableId="317659034">
    <w:abstractNumId w:val="6"/>
  </w:num>
  <w:num w:numId="24" w16cid:durableId="236332593">
    <w:abstractNumId w:val="2"/>
  </w:num>
  <w:num w:numId="25" w16cid:durableId="97532058">
    <w:abstractNumId w:val="8"/>
  </w:num>
  <w:num w:numId="26" w16cid:durableId="802575307">
    <w:abstractNumId w:val="25"/>
  </w:num>
  <w:num w:numId="27" w16cid:durableId="1598782519">
    <w:abstractNumId w:val="7"/>
  </w:num>
  <w:num w:numId="28" w16cid:durableId="496383300">
    <w:abstractNumId w:val="28"/>
  </w:num>
  <w:num w:numId="29" w16cid:durableId="1104304879">
    <w:abstractNumId w:val="37"/>
  </w:num>
  <w:num w:numId="30" w16cid:durableId="74329900">
    <w:abstractNumId w:val="21"/>
  </w:num>
  <w:num w:numId="31" w16cid:durableId="586618993">
    <w:abstractNumId w:val="5"/>
  </w:num>
  <w:num w:numId="32" w16cid:durableId="1751734768">
    <w:abstractNumId w:val="35"/>
  </w:num>
  <w:num w:numId="33" w16cid:durableId="511922558">
    <w:abstractNumId w:val="20"/>
  </w:num>
  <w:num w:numId="34" w16cid:durableId="1094941225">
    <w:abstractNumId w:val="13"/>
  </w:num>
  <w:num w:numId="35" w16cid:durableId="415515051">
    <w:abstractNumId w:val="40"/>
  </w:num>
  <w:num w:numId="36" w16cid:durableId="381833313">
    <w:abstractNumId w:val="27"/>
  </w:num>
  <w:num w:numId="37" w16cid:durableId="1970161571">
    <w:abstractNumId w:val="1"/>
  </w:num>
  <w:num w:numId="38" w16cid:durableId="1738893296">
    <w:abstractNumId w:val="19"/>
  </w:num>
  <w:num w:numId="39" w16cid:durableId="703750212">
    <w:abstractNumId w:val="36"/>
  </w:num>
  <w:num w:numId="40" w16cid:durableId="1173882126">
    <w:abstractNumId w:val="38"/>
  </w:num>
  <w:num w:numId="41" w16cid:durableId="12852359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activeWritingStyle w:appName="MSWord" w:lang="de-DE" w:vendorID="64" w:dllVersion="0" w:nlCheck="1" w:checkStyle="0"/>
  <w:activeWritingStyle w:appName="MSWord" w:lang="de-CH" w:vendorID="64" w:dllVersion="0" w:nlCheck="1" w:checkStyle="0"/>
  <w:activeWritingStyle w:appName="MSWord" w:lang="en-US" w:vendorID="64" w:dllVersion="0" w:nlCheck="1" w:checkStyle="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2AC"/>
    <w:rsid w:val="0000009F"/>
    <w:rsid w:val="00000AC6"/>
    <w:rsid w:val="00000D41"/>
    <w:rsid w:val="00000F74"/>
    <w:rsid w:val="0000145D"/>
    <w:rsid w:val="0000156C"/>
    <w:rsid w:val="00001C6B"/>
    <w:rsid w:val="00001E93"/>
    <w:rsid w:val="0000226B"/>
    <w:rsid w:val="000024A7"/>
    <w:rsid w:val="00004B72"/>
    <w:rsid w:val="00004EBC"/>
    <w:rsid w:val="00005AA6"/>
    <w:rsid w:val="00010DDD"/>
    <w:rsid w:val="000114BE"/>
    <w:rsid w:val="0001166D"/>
    <w:rsid w:val="00011BD2"/>
    <w:rsid w:val="00011CB9"/>
    <w:rsid w:val="0001368C"/>
    <w:rsid w:val="000140F5"/>
    <w:rsid w:val="00014B2F"/>
    <w:rsid w:val="00014B9D"/>
    <w:rsid w:val="00014F91"/>
    <w:rsid w:val="000156FF"/>
    <w:rsid w:val="00016274"/>
    <w:rsid w:val="000168E6"/>
    <w:rsid w:val="00016A07"/>
    <w:rsid w:val="00016F71"/>
    <w:rsid w:val="00017A4C"/>
    <w:rsid w:val="00020604"/>
    <w:rsid w:val="00020C51"/>
    <w:rsid w:val="000212AC"/>
    <w:rsid w:val="0002352D"/>
    <w:rsid w:val="00023CD7"/>
    <w:rsid w:val="00023D58"/>
    <w:rsid w:val="00024127"/>
    <w:rsid w:val="0002473D"/>
    <w:rsid w:val="00024B3D"/>
    <w:rsid w:val="0002665E"/>
    <w:rsid w:val="000271F2"/>
    <w:rsid w:val="000272A0"/>
    <w:rsid w:val="000306C5"/>
    <w:rsid w:val="00031987"/>
    <w:rsid w:val="000319C8"/>
    <w:rsid w:val="00031D49"/>
    <w:rsid w:val="00032F43"/>
    <w:rsid w:val="00033FB2"/>
    <w:rsid w:val="00035176"/>
    <w:rsid w:val="000366F9"/>
    <w:rsid w:val="000367C5"/>
    <w:rsid w:val="00037CE7"/>
    <w:rsid w:val="0004039E"/>
    <w:rsid w:val="00041107"/>
    <w:rsid w:val="000419F4"/>
    <w:rsid w:val="00041CCE"/>
    <w:rsid w:val="00042399"/>
    <w:rsid w:val="0004248D"/>
    <w:rsid w:val="000425F9"/>
    <w:rsid w:val="00042627"/>
    <w:rsid w:val="0004336D"/>
    <w:rsid w:val="0004411F"/>
    <w:rsid w:val="000447F9"/>
    <w:rsid w:val="00045144"/>
    <w:rsid w:val="00045373"/>
    <w:rsid w:val="000457B4"/>
    <w:rsid w:val="00046DFC"/>
    <w:rsid w:val="00046E29"/>
    <w:rsid w:val="00046EAE"/>
    <w:rsid w:val="00047827"/>
    <w:rsid w:val="00047B4F"/>
    <w:rsid w:val="00050FC2"/>
    <w:rsid w:val="00051334"/>
    <w:rsid w:val="00051D6C"/>
    <w:rsid w:val="00052874"/>
    <w:rsid w:val="00052E91"/>
    <w:rsid w:val="00053025"/>
    <w:rsid w:val="00053D12"/>
    <w:rsid w:val="00054F21"/>
    <w:rsid w:val="0005573A"/>
    <w:rsid w:val="00055E2B"/>
    <w:rsid w:val="00057F2F"/>
    <w:rsid w:val="00060ABD"/>
    <w:rsid w:val="000612C0"/>
    <w:rsid w:val="000613DA"/>
    <w:rsid w:val="0006328A"/>
    <w:rsid w:val="000633CB"/>
    <w:rsid w:val="00063CD3"/>
    <w:rsid w:val="00064C8C"/>
    <w:rsid w:val="00065B76"/>
    <w:rsid w:val="00065C99"/>
    <w:rsid w:val="00067761"/>
    <w:rsid w:val="00067A90"/>
    <w:rsid w:val="000705B0"/>
    <w:rsid w:val="00071D0D"/>
    <w:rsid w:val="000721F7"/>
    <w:rsid w:val="00072758"/>
    <w:rsid w:val="0007520E"/>
    <w:rsid w:val="00075688"/>
    <w:rsid w:val="000757A6"/>
    <w:rsid w:val="000762D5"/>
    <w:rsid w:val="00076323"/>
    <w:rsid w:val="00076876"/>
    <w:rsid w:val="00076D81"/>
    <w:rsid w:val="0007775B"/>
    <w:rsid w:val="00077BE4"/>
    <w:rsid w:val="00080EEE"/>
    <w:rsid w:val="000812F4"/>
    <w:rsid w:val="00082149"/>
    <w:rsid w:val="000831D8"/>
    <w:rsid w:val="0008389C"/>
    <w:rsid w:val="00083B48"/>
    <w:rsid w:val="00085DAE"/>
    <w:rsid w:val="00086414"/>
    <w:rsid w:val="00086833"/>
    <w:rsid w:val="00086A34"/>
    <w:rsid w:val="00086F46"/>
    <w:rsid w:val="00087F41"/>
    <w:rsid w:val="0009020B"/>
    <w:rsid w:val="00090B35"/>
    <w:rsid w:val="00090E28"/>
    <w:rsid w:val="00091039"/>
    <w:rsid w:val="00091565"/>
    <w:rsid w:val="00091F2A"/>
    <w:rsid w:val="0009206D"/>
    <w:rsid w:val="000925E6"/>
    <w:rsid w:val="00093587"/>
    <w:rsid w:val="00093BAA"/>
    <w:rsid w:val="00093CAC"/>
    <w:rsid w:val="00094943"/>
    <w:rsid w:val="00095EBA"/>
    <w:rsid w:val="00096D48"/>
    <w:rsid w:val="0009752B"/>
    <w:rsid w:val="000975B7"/>
    <w:rsid w:val="00097A16"/>
    <w:rsid w:val="000A00E8"/>
    <w:rsid w:val="000A10F0"/>
    <w:rsid w:val="000A1730"/>
    <w:rsid w:val="000A1F8D"/>
    <w:rsid w:val="000A2BA4"/>
    <w:rsid w:val="000A2C33"/>
    <w:rsid w:val="000A47FA"/>
    <w:rsid w:val="000A5A32"/>
    <w:rsid w:val="000A6679"/>
    <w:rsid w:val="000A6AD4"/>
    <w:rsid w:val="000A7757"/>
    <w:rsid w:val="000A7B05"/>
    <w:rsid w:val="000B2E13"/>
    <w:rsid w:val="000B30DA"/>
    <w:rsid w:val="000B3357"/>
    <w:rsid w:val="000B351D"/>
    <w:rsid w:val="000B3BD8"/>
    <w:rsid w:val="000B5272"/>
    <w:rsid w:val="000B5782"/>
    <w:rsid w:val="000B59ED"/>
    <w:rsid w:val="000B63A9"/>
    <w:rsid w:val="000B65AB"/>
    <w:rsid w:val="000B6670"/>
    <w:rsid w:val="000B68FD"/>
    <w:rsid w:val="000B768A"/>
    <w:rsid w:val="000B799F"/>
    <w:rsid w:val="000C015F"/>
    <w:rsid w:val="000C04F8"/>
    <w:rsid w:val="000C06BD"/>
    <w:rsid w:val="000C0C16"/>
    <w:rsid w:val="000C1AA0"/>
    <w:rsid w:val="000C1F36"/>
    <w:rsid w:val="000C2903"/>
    <w:rsid w:val="000C2F9D"/>
    <w:rsid w:val="000C355F"/>
    <w:rsid w:val="000C4180"/>
    <w:rsid w:val="000C4366"/>
    <w:rsid w:val="000C4D48"/>
    <w:rsid w:val="000C535A"/>
    <w:rsid w:val="000C5A84"/>
    <w:rsid w:val="000C6C17"/>
    <w:rsid w:val="000C7F92"/>
    <w:rsid w:val="000D0923"/>
    <w:rsid w:val="000D0AA3"/>
    <w:rsid w:val="000D19FE"/>
    <w:rsid w:val="000D268B"/>
    <w:rsid w:val="000D2B79"/>
    <w:rsid w:val="000D2EA3"/>
    <w:rsid w:val="000D369C"/>
    <w:rsid w:val="000D3CD1"/>
    <w:rsid w:val="000D5153"/>
    <w:rsid w:val="000D5428"/>
    <w:rsid w:val="000D5B5B"/>
    <w:rsid w:val="000D7B0C"/>
    <w:rsid w:val="000D7D3A"/>
    <w:rsid w:val="000D7F48"/>
    <w:rsid w:val="000E0108"/>
    <w:rsid w:val="000E0231"/>
    <w:rsid w:val="000E1276"/>
    <w:rsid w:val="000E2156"/>
    <w:rsid w:val="000E3A67"/>
    <w:rsid w:val="000E40B6"/>
    <w:rsid w:val="000E43DE"/>
    <w:rsid w:val="000E4B69"/>
    <w:rsid w:val="000E4EB3"/>
    <w:rsid w:val="000E5329"/>
    <w:rsid w:val="000E5C8D"/>
    <w:rsid w:val="000E5EB3"/>
    <w:rsid w:val="000E64B3"/>
    <w:rsid w:val="000E6C5F"/>
    <w:rsid w:val="000E6EE2"/>
    <w:rsid w:val="000E6FC1"/>
    <w:rsid w:val="000E70D4"/>
    <w:rsid w:val="000E76A6"/>
    <w:rsid w:val="000E7D53"/>
    <w:rsid w:val="000F04F8"/>
    <w:rsid w:val="000F11E3"/>
    <w:rsid w:val="000F17B0"/>
    <w:rsid w:val="000F2088"/>
    <w:rsid w:val="000F3418"/>
    <w:rsid w:val="000F3B59"/>
    <w:rsid w:val="000F4306"/>
    <w:rsid w:val="000F44C5"/>
    <w:rsid w:val="000F51A8"/>
    <w:rsid w:val="000F5EBA"/>
    <w:rsid w:val="000F6700"/>
    <w:rsid w:val="000F6FF0"/>
    <w:rsid w:val="000F7408"/>
    <w:rsid w:val="00100137"/>
    <w:rsid w:val="00100273"/>
    <w:rsid w:val="0010059B"/>
    <w:rsid w:val="001008CC"/>
    <w:rsid w:val="00100D7D"/>
    <w:rsid w:val="00102115"/>
    <w:rsid w:val="0010227F"/>
    <w:rsid w:val="00102960"/>
    <w:rsid w:val="001036DE"/>
    <w:rsid w:val="00103D25"/>
    <w:rsid w:val="0010455F"/>
    <w:rsid w:val="00105375"/>
    <w:rsid w:val="0010545E"/>
    <w:rsid w:val="00105928"/>
    <w:rsid w:val="00105D96"/>
    <w:rsid w:val="00106134"/>
    <w:rsid w:val="001064D1"/>
    <w:rsid w:val="001071CD"/>
    <w:rsid w:val="00107DDE"/>
    <w:rsid w:val="0011027B"/>
    <w:rsid w:val="00110C44"/>
    <w:rsid w:val="00112CEE"/>
    <w:rsid w:val="00113750"/>
    <w:rsid w:val="00113C8A"/>
    <w:rsid w:val="001143EB"/>
    <w:rsid w:val="0011506F"/>
    <w:rsid w:val="00116A73"/>
    <w:rsid w:val="00116B93"/>
    <w:rsid w:val="00116DC5"/>
    <w:rsid w:val="00116F39"/>
    <w:rsid w:val="001206D1"/>
    <w:rsid w:val="001209C6"/>
    <w:rsid w:val="00121904"/>
    <w:rsid w:val="00122CDA"/>
    <w:rsid w:val="00122F3D"/>
    <w:rsid w:val="00122F7B"/>
    <w:rsid w:val="00123304"/>
    <w:rsid w:val="001237B5"/>
    <w:rsid w:val="00123D0B"/>
    <w:rsid w:val="00123E25"/>
    <w:rsid w:val="00124CF7"/>
    <w:rsid w:val="00124DD6"/>
    <w:rsid w:val="001257A8"/>
    <w:rsid w:val="0012593E"/>
    <w:rsid w:val="0012612F"/>
    <w:rsid w:val="00126A8F"/>
    <w:rsid w:val="00127EA7"/>
    <w:rsid w:val="0013062A"/>
    <w:rsid w:val="001315F2"/>
    <w:rsid w:val="0013280E"/>
    <w:rsid w:val="0013296C"/>
    <w:rsid w:val="00132A4E"/>
    <w:rsid w:val="00132C12"/>
    <w:rsid w:val="001341EE"/>
    <w:rsid w:val="00134631"/>
    <w:rsid w:val="001349D9"/>
    <w:rsid w:val="00134D9A"/>
    <w:rsid w:val="001354E1"/>
    <w:rsid w:val="00135689"/>
    <w:rsid w:val="00135AC4"/>
    <w:rsid w:val="00136A3D"/>
    <w:rsid w:val="00137245"/>
    <w:rsid w:val="001374BF"/>
    <w:rsid w:val="00137A66"/>
    <w:rsid w:val="00137E4B"/>
    <w:rsid w:val="0014050A"/>
    <w:rsid w:val="001408BA"/>
    <w:rsid w:val="00140F42"/>
    <w:rsid w:val="0014117A"/>
    <w:rsid w:val="00141BFD"/>
    <w:rsid w:val="00143587"/>
    <w:rsid w:val="00143852"/>
    <w:rsid w:val="001438E5"/>
    <w:rsid w:val="00143F0D"/>
    <w:rsid w:val="00144638"/>
    <w:rsid w:val="00145AD4"/>
    <w:rsid w:val="00145CB6"/>
    <w:rsid w:val="001476C3"/>
    <w:rsid w:val="0014771D"/>
    <w:rsid w:val="0014A7FF"/>
    <w:rsid w:val="0015023C"/>
    <w:rsid w:val="00150B8F"/>
    <w:rsid w:val="0015134F"/>
    <w:rsid w:val="001526BD"/>
    <w:rsid w:val="0015344E"/>
    <w:rsid w:val="001534A1"/>
    <w:rsid w:val="00153ADE"/>
    <w:rsid w:val="001541E7"/>
    <w:rsid w:val="0015481F"/>
    <w:rsid w:val="00154F4D"/>
    <w:rsid w:val="00155057"/>
    <w:rsid w:val="001554B5"/>
    <w:rsid w:val="00155CE6"/>
    <w:rsid w:val="00156937"/>
    <w:rsid w:val="00156C11"/>
    <w:rsid w:val="00156E4E"/>
    <w:rsid w:val="00156E88"/>
    <w:rsid w:val="001574E7"/>
    <w:rsid w:val="00157879"/>
    <w:rsid w:val="00157E6A"/>
    <w:rsid w:val="00160138"/>
    <w:rsid w:val="001608BF"/>
    <w:rsid w:val="00160964"/>
    <w:rsid w:val="00160A26"/>
    <w:rsid w:val="00160BED"/>
    <w:rsid w:val="00161225"/>
    <w:rsid w:val="00162B5B"/>
    <w:rsid w:val="00162EBB"/>
    <w:rsid w:val="001630D4"/>
    <w:rsid w:val="00163554"/>
    <w:rsid w:val="00163812"/>
    <w:rsid w:val="00163B0E"/>
    <w:rsid w:val="00163C68"/>
    <w:rsid w:val="0016422B"/>
    <w:rsid w:val="00164F58"/>
    <w:rsid w:val="001666A8"/>
    <w:rsid w:val="00166A32"/>
    <w:rsid w:val="00170807"/>
    <w:rsid w:val="00170D3C"/>
    <w:rsid w:val="00171386"/>
    <w:rsid w:val="0017351F"/>
    <w:rsid w:val="00173577"/>
    <w:rsid w:val="00173C1E"/>
    <w:rsid w:val="001766C0"/>
    <w:rsid w:val="00176933"/>
    <w:rsid w:val="00176EDE"/>
    <w:rsid w:val="00180858"/>
    <w:rsid w:val="00181646"/>
    <w:rsid w:val="001835E6"/>
    <w:rsid w:val="001839C7"/>
    <w:rsid w:val="00183AFB"/>
    <w:rsid w:val="00183DEE"/>
    <w:rsid w:val="00184B05"/>
    <w:rsid w:val="001853D2"/>
    <w:rsid w:val="00185688"/>
    <w:rsid w:val="0018591E"/>
    <w:rsid w:val="00185CCA"/>
    <w:rsid w:val="001870CA"/>
    <w:rsid w:val="00191656"/>
    <w:rsid w:val="00192045"/>
    <w:rsid w:val="00192359"/>
    <w:rsid w:val="00192A3F"/>
    <w:rsid w:val="00193333"/>
    <w:rsid w:val="001933B0"/>
    <w:rsid w:val="001935BE"/>
    <w:rsid w:val="001939A0"/>
    <w:rsid w:val="001952ED"/>
    <w:rsid w:val="001952FB"/>
    <w:rsid w:val="0019623B"/>
    <w:rsid w:val="00197185"/>
    <w:rsid w:val="001A105A"/>
    <w:rsid w:val="001A1B7D"/>
    <w:rsid w:val="001A2467"/>
    <w:rsid w:val="001A24A4"/>
    <w:rsid w:val="001A27C3"/>
    <w:rsid w:val="001A3A6F"/>
    <w:rsid w:val="001A3E84"/>
    <w:rsid w:val="001A41C8"/>
    <w:rsid w:val="001A4AA5"/>
    <w:rsid w:val="001A5CEB"/>
    <w:rsid w:val="001A5D6A"/>
    <w:rsid w:val="001A748F"/>
    <w:rsid w:val="001A7986"/>
    <w:rsid w:val="001B11F3"/>
    <w:rsid w:val="001B1210"/>
    <w:rsid w:val="001B2398"/>
    <w:rsid w:val="001B2A9A"/>
    <w:rsid w:val="001B3988"/>
    <w:rsid w:val="001B5E9A"/>
    <w:rsid w:val="001B5FA9"/>
    <w:rsid w:val="001B6718"/>
    <w:rsid w:val="001B745F"/>
    <w:rsid w:val="001B7CA2"/>
    <w:rsid w:val="001C1A10"/>
    <w:rsid w:val="001C1B65"/>
    <w:rsid w:val="001C1BFE"/>
    <w:rsid w:val="001C1D14"/>
    <w:rsid w:val="001C2A46"/>
    <w:rsid w:val="001C2EF4"/>
    <w:rsid w:val="001C3701"/>
    <w:rsid w:val="001C3D84"/>
    <w:rsid w:val="001C418B"/>
    <w:rsid w:val="001C53E0"/>
    <w:rsid w:val="001C5450"/>
    <w:rsid w:val="001C58F4"/>
    <w:rsid w:val="001C6711"/>
    <w:rsid w:val="001C6802"/>
    <w:rsid w:val="001C69AF"/>
    <w:rsid w:val="001C7069"/>
    <w:rsid w:val="001C7487"/>
    <w:rsid w:val="001D1202"/>
    <w:rsid w:val="001D2677"/>
    <w:rsid w:val="001D26F9"/>
    <w:rsid w:val="001D2746"/>
    <w:rsid w:val="001D2C1F"/>
    <w:rsid w:val="001D2CF2"/>
    <w:rsid w:val="001D3905"/>
    <w:rsid w:val="001D3E2D"/>
    <w:rsid w:val="001D5005"/>
    <w:rsid w:val="001D561E"/>
    <w:rsid w:val="001D585C"/>
    <w:rsid w:val="001D60A8"/>
    <w:rsid w:val="001D61BB"/>
    <w:rsid w:val="001D6573"/>
    <w:rsid w:val="001D748A"/>
    <w:rsid w:val="001E00A0"/>
    <w:rsid w:val="001E19F5"/>
    <w:rsid w:val="001E1D31"/>
    <w:rsid w:val="001E37D9"/>
    <w:rsid w:val="001E38A1"/>
    <w:rsid w:val="001E4523"/>
    <w:rsid w:val="001E46DC"/>
    <w:rsid w:val="001E4B0F"/>
    <w:rsid w:val="001E616F"/>
    <w:rsid w:val="001E709B"/>
    <w:rsid w:val="001F030B"/>
    <w:rsid w:val="001F170F"/>
    <w:rsid w:val="001F25FB"/>
    <w:rsid w:val="001F2652"/>
    <w:rsid w:val="001F311C"/>
    <w:rsid w:val="001F463C"/>
    <w:rsid w:val="001F4748"/>
    <w:rsid w:val="001F57E4"/>
    <w:rsid w:val="001F5810"/>
    <w:rsid w:val="001F73A6"/>
    <w:rsid w:val="001F777A"/>
    <w:rsid w:val="0020032A"/>
    <w:rsid w:val="00200396"/>
    <w:rsid w:val="0020095F"/>
    <w:rsid w:val="00201107"/>
    <w:rsid w:val="00201A6F"/>
    <w:rsid w:val="00201AEB"/>
    <w:rsid w:val="00201AFD"/>
    <w:rsid w:val="00201CA3"/>
    <w:rsid w:val="00202410"/>
    <w:rsid w:val="0020272B"/>
    <w:rsid w:val="002029DC"/>
    <w:rsid w:val="00202A0B"/>
    <w:rsid w:val="00202C16"/>
    <w:rsid w:val="0020373D"/>
    <w:rsid w:val="002051C3"/>
    <w:rsid w:val="00206946"/>
    <w:rsid w:val="00206BE7"/>
    <w:rsid w:val="00206C3A"/>
    <w:rsid w:val="00207560"/>
    <w:rsid w:val="00207AB8"/>
    <w:rsid w:val="00207F8E"/>
    <w:rsid w:val="002105CC"/>
    <w:rsid w:val="00210D88"/>
    <w:rsid w:val="0021167A"/>
    <w:rsid w:val="00212964"/>
    <w:rsid w:val="00213E65"/>
    <w:rsid w:val="0021438C"/>
    <w:rsid w:val="00214B57"/>
    <w:rsid w:val="00214F47"/>
    <w:rsid w:val="002161F3"/>
    <w:rsid w:val="00216CEB"/>
    <w:rsid w:val="002205DE"/>
    <w:rsid w:val="0022083D"/>
    <w:rsid w:val="00220EC6"/>
    <w:rsid w:val="002219B8"/>
    <w:rsid w:val="00222CAB"/>
    <w:rsid w:val="00223BBE"/>
    <w:rsid w:val="00224D79"/>
    <w:rsid w:val="0022696E"/>
    <w:rsid w:val="002273BA"/>
    <w:rsid w:val="00227AE3"/>
    <w:rsid w:val="00227D04"/>
    <w:rsid w:val="00227E0C"/>
    <w:rsid w:val="00230B69"/>
    <w:rsid w:val="00230C0C"/>
    <w:rsid w:val="00230C21"/>
    <w:rsid w:val="0023123B"/>
    <w:rsid w:val="00232654"/>
    <w:rsid w:val="0023268F"/>
    <w:rsid w:val="00232EE6"/>
    <w:rsid w:val="002338BD"/>
    <w:rsid w:val="00233951"/>
    <w:rsid w:val="0023420A"/>
    <w:rsid w:val="00234E43"/>
    <w:rsid w:val="00235744"/>
    <w:rsid w:val="002357E9"/>
    <w:rsid w:val="0023747A"/>
    <w:rsid w:val="002375B7"/>
    <w:rsid w:val="00237C03"/>
    <w:rsid w:val="00240581"/>
    <w:rsid w:val="00240D1C"/>
    <w:rsid w:val="0024116C"/>
    <w:rsid w:val="00241AB5"/>
    <w:rsid w:val="002425FB"/>
    <w:rsid w:val="00242FA9"/>
    <w:rsid w:val="0024322F"/>
    <w:rsid w:val="0024380B"/>
    <w:rsid w:val="00244167"/>
    <w:rsid w:val="002441B1"/>
    <w:rsid w:val="00244B43"/>
    <w:rsid w:val="00244EC4"/>
    <w:rsid w:val="002451AF"/>
    <w:rsid w:val="002453F0"/>
    <w:rsid w:val="002456C6"/>
    <w:rsid w:val="00245E0D"/>
    <w:rsid w:val="00246112"/>
    <w:rsid w:val="002466AA"/>
    <w:rsid w:val="00246E89"/>
    <w:rsid w:val="00247EE1"/>
    <w:rsid w:val="0025010A"/>
    <w:rsid w:val="0025038A"/>
    <w:rsid w:val="00250939"/>
    <w:rsid w:val="00253192"/>
    <w:rsid w:val="0025349F"/>
    <w:rsid w:val="00253CFB"/>
    <w:rsid w:val="00255B51"/>
    <w:rsid w:val="002565AA"/>
    <w:rsid w:val="002565C2"/>
    <w:rsid w:val="00256C07"/>
    <w:rsid w:val="00256C3D"/>
    <w:rsid w:val="00256FBC"/>
    <w:rsid w:val="00257955"/>
    <w:rsid w:val="00257A41"/>
    <w:rsid w:val="00257E81"/>
    <w:rsid w:val="00260CE1"/>
    <w:rsid w:val="00260EB8"/>
    <w:rsid w:val="00260F92"/>
    <w:rsid w:val="00261198"/>
    <w:rsid w:val="002616EC"/>
    <w:rsid w:val="00262B71"/>
    <w:rsid w:val="00263273"/>
    <w:rsid w:val="00263469"/>
    <w:rsid w:val="002640BA"/>
    <w:rsid w:val="002642B7"/>
    <w:rsid w:val="0026632C"/>
    <w:rsid w:val="00266C5D"/>
    <w:rsid w:val="00266EEE"/>
    <w:rsid w:val="002674BC"/>
    <w:rsid w:val="002674CB"/>
    <w:rsid w:val="002678E5"/>
    <w:rsid w:val="00270039"/>
    <w:rsid w:val="002700FB"/>
    <w:rsid w:val="00270385"/>
    <w:rsid w:val="00270D33"/>
    <w:rsid w:val="0027102D"/>
    <w:rsid w:val="00271605"/>
    <w:rsid w:val="00271E59"/>
    <w:rsid w:val="00272740"/>
    <w:rsid w:val="0027288F"/>
    <w:rsid w:val="002728A3"/>
    <w:rsid w:val="00272A93"/>
    <w:rsid w:val="0027434A"/>
    <w:rsid w:val="00274E1B"/>
    <w:rsid w:val="00275A8C"/>
    <w:rsid w:val="002764B2"/>
    <w:rsid w:val="00277465"/>
    <w:rsid w:val="002804AB"/>
    <w:rsid w:val="0028131D"/>
    <w:rsid w:val="0028149E"/>
    <w:rsid w:val="00281B15"/>
    <w:rsid w:val="00281E32"/>
    <w:rsid w:val="00281E45"/>
    <w:rsid w:val="00282267"/>
    <w:rsid w:val="0028506F"/>
    <w:rsid w:val="0028583F"/>
    <w:rsid w:val="00286014"/>
    <w:rsid w:val="00286786"/>
    <w:rsid w:val="00286AAF"/>
    <w:rsid w:val="00286E49"/>
    <w:rsid w:val="002874C0"/>
    <w:rsid w:val="002874D7"/>
    <w:rsid w:val="002877DC"/>
    <w:rsid w:val="00287C4F"/>
    <w:rsid w:val="00287DE9"/>
    <w:rsid w:val="00287DEE"/>
    <w:rsid w:val="002900AE"/>
    <w:rsid w:val="00290350"/>
    <w:rsid w:val="002907BA"/>
    <w:rsid w:val="00290A3A"/>
    <w:rsid w:val="00291D0F"/>
    <w:rsid w:val="00291E7F"/>
    <w:rsid w:val="00291E82"/>
    <w:rsid w:val="00292D2B"/>
    <w:rsid w:val="00292D2E"/>
    <w:rsid w:val="00293F49"/>
    <w:rsid w:val="00295E66"/>
    <w:rsid w:val="00295EC1"/>
    <w:rsid w:val="00296522"/>
    <w:rsid w:val="00297E3F"/>
    <w:rsid w:val="002A1EE5"/>
    <w:rsid w:val="002A252C"/>
    <w:rsid w:val="002A2B0E"/>
    <w:rsid w:val="002A2D51"/>
    <w:rsid w:val="002A3382"/>
    <w:rsid w:val="002A35AB"/>
    <w:rsid w:val="002A3EFD"/>
    <w:rsid w:val="002A488C"/>
    <w:rsid w:val="002A577E"/>
    <w:rsid w:val="002A60C6"/>
    <w:rsid w:val="002A7493"/>
    <w:rsid w:val="002A7660"/>
    <w:rsid w:val="002A79FC"/>
    <w:rsid w:val="002B2A3E"/>
    <w:rsid w:val="002B2AD1"/>
    <w:rsid w:val="002B2B0E"/>
    <w:rsid w:val="002B2BDE"/>
    <w:rsid w:val="002B316C"/>
    <w:rsid w:val="002B358A"/>
    <w:rsid w:val="002B377E"/>
    <w:rsid w:val="002B516D"/>
    <w:rsid w:val="002B5802"/>
    <w:rsid w:val="002B5ED8"/>
    <w:rsid w:val="002B6C48"/>
    <w:rsid w:val="002B7366"/>
    <w:rsid w:val="002C1009"/>
    <w:rsid w:val="002C163D"/>
    <w:rsid w:val="002C1A70"/>
    <w:rsid w:val="002C1FEA"/>
    <w:rsid w:val="002C26DF"/>
    <w:rsid w:val="002C29D7"/>
    <w:rsid w:val="002C3427"/>
    <w:rsid w:val="002C44C3"/>
    <w:rsid w:val="002C47B0"/>
    <w:rsid w:val="002C56D2"/>
    <w:rsid w:val="002C593A"/>
    <w:rsid w:val="002C655E"/>
    <w:rsid w:val="002C77CF"/>
    <w:rsid w:val="002D24C2"/>
    <w:rsid w:val="002D309B"/>
    <w:rsid w:val="002D3D60"/>
    <w:rsid w:val="002D4F00"/>
    <w:rsid w:val="002D547E"/>
    <w:rsid w:val="002E0415"/>
    <w:rsid w:val="002E0E76"/>
    <w:rsid w:val="002E12A9"/>
    <w:rsid w:val="002E1446"/>
    <w:rsid w:val="002E1E30"/>
    <w:rsid w:val="002E285D"/>
    <w:rsid w:val="002E2D15"/>
    <w:rsid w:val="002E2D2F"/>
    <w:rsid w:val="002E37E5"/>
    <w:rsid w:val="002E404B"/>
    <w:rsid w:val="002E4C4A"/>
    <w:rsid w:val="002E5475"/>
    <w:rsid w:val="002E573D"/>
    <w:rsid w:val="002E5F2C"/>
    <w:rsid w:val="002E625A"/>
    <w:rsid w:val="002E76D4"/>
    <w:rsid w:val="002E76EC"/>
    <w:rsid w:val="002F0083"/>
    <w:rsid w:val="002F0DAC"/>
    <w:rsid w:val="002F0EA9"/>
    <w:rsid w:val="002F16CF"/>
    <w:rsid w:val="002F1A16"/>
    <w:rsid w:val="002F1D49"/>
    <w:rsid w:val="002F1F23"/>
    <w:rsid w:val="002F4193"/>
    <w:rsid w:val="002F4220"/>
    <w:rsid w:val="002F50E0"/>
    <w:rsid w:val="002F529C"/>
    <w:rsid w:val="002F52E6"/>
    <w:rsid w:val="002F544C"/>
    <w:rsid w:val="002F5A27"/>
    <w:rsid w:val="002F648B"/>
    <w:rsid w:val="002F6531"/>
    <w:rsid w:val="002F6737"/>
    <w:rsid w:val="002F6C0E"/>
    <w:rsid w:val="002F7B50"/>
    <w:rsid w:val="003025DD"/>
    <w:rsid w:val="0030261F"/>
    <w:rsid w:val="003036AE"/>
    <w:rsid w:val="00303897"/>
    <w:rsid w:val="00303CFE"/>
    <w:rsid w:val="003052A9"/>
    <w:rsid w:val="00305BA5"/>
    <w:rsid w:val="00306A47"/>
    <w:rsid w:val="00306CC2"/>
    <w:rsid w:val="00306D67"/>
    <w:rsid w:val="00307846"/>
    <w:rsid w:val="00310065"/>
    <w:rsid w:val="00310600"/>
    <w:rsid w:val="00311756"/>
    <w:rsid w:val="003129B6"/>
    <w:rsid w:val="0031316C"/>
    <w:rsid w:val="003137CE"/>
    <w:rsid w:val="00313D8A"/>
    <w:rsid w:val="003147BF"/>
    <w:rsid w:val="00315EAB"/>
    <w:rsid w:val="003167C6"/>
    <w:rsid w:val="00317234"/>
    <w:rsid w:val="003204F7"/>
    <w:rsid w:val="003208DB"/>
    <w:rsid w:val="00320BF0"/>
    <w:rsid w:val="00320D90"/>
    <w:rsid w:val="00321D32"/>
    <w:rsid w:val="003232F0"/>
    <w:rsid w:val="00323392"/>
    <w:rsid w:val="00324435"/>
    <w:rsid w:val="0032479A"/>
    <w:rsid w:val="00324A9C"/>
    <w:rsid w:val="00324F93"/>
    <w:rsid w:val="003268ED"/>
    <w:rsid w:val="00326A98"/>
    <w:rsid w:val="00326B22"/>
    <w:rsid w:val="003276B5"/>
    <w:rsid w:val="00327FA1"/>
    <w:rsid w:val="00331019"/>
    <w:rsid w:val="003311A1"/>
    <w:rsid w:val="00331530"/>
    <w:rsid w:val="00331672"/>
    <w:rsid w:val="003317D9"/>
    <w:rsid w:val="003324BB"/>
    <w:rsid w:val="00332885"/>
    <w:rsid w:val="0033319A"/>
    <w:rsid w:val="003334BE"/>
    <w:rsid w:val="00333BF9"/>
    <w:rsid w:val="00333CBF"/>
    <w:rsid w:val="00334E89"/>
    <w:rsid w:val="00335024"/>
    <w:rsid w:val="00335137"/>
    <w:rsid w:val="00335C9D"/>
    <w:rsid w:val="00336B5C"/>
    <w:rsid w:val="00336DD4"/>
    <w:rsid w:val="0033708A"/>
    <w:rsid w:val="00340B55"/>
    <w:rsid w:val="00342408"/>
    <w:rsid w:val="0034254A"/>
    <w:rsid w:val="00342966"/>
    <w:rsid w:val="00342AAA"/>
    <w:rsid w:val="00343B77"/>
    <w:rsid w:val="00343BFA"/>
    <w:rsid w:val="003443D6"/>
    <w:rsid w:val="003458F1"/>
    <w:rsid w:val="00346453"/>
    <w:rsid w:val="00346CB6"/>
    <w:rsid w:val="003471D6"/>
    <w:rsid w:val="00347CD9"/>
    <w:rsid w:val="00347F92"/>
    <w:rsid w:val="003500C7"/>
    <w:rsid w:val="00351370"/>
    <w:rsid w:val="00351B08"/>
    <w:rsid w:val="003534C2"/>
    <w:rsid w:val="00353CD5"/>
    <w:rsid w:val="003546BC"/>
    <w:rsid w:val="00354D2C"/>
    <w:rsid w:val="00355108"/>
    <w:rsid w:val="003555AB"/>
    <w:rsid w:val="00355AA5"/>
    <w:rsid w:val="00356C3C"/>
    <w:rsid w:val="00356E7C"/>
    <w:rsid w:val="0035742C"/>
    <w:rsid w:val="00357926"/>
    <w:rsid w:val="00360072"/>
    <w:rsid w:val="00360084"/>
    <w:rsid w:val="0036010C"/>
    <w:rsid w:val="00360197"/>
    <w:rsid w:val="00360DC0"/>
    <w:rsid w:val="00361115"/>
    <w:rsid w:val="0036134C"/>
    <w:rsid w:val="00361D60"/>
    <w:rsid w:val="00362037"/>
    <w:rsid w:val="003631CA"/>
    <w:rsid w:val="00363864"/>
    <w:rsid w:val="00364843"/>
    <w:rsid w:val="003655A2"/>
    <w:rsid w:val="00365FEE"/>
    <w:rsid w:val="0036740B"/>
    <w:rsid w:val="0036797C"/>
    <w:rsid w:val="00367A30"/>
    <w:rsid w:val="0037045A"/>
    <w:rsid w:val="003705B1"/>
    <w:rsid w:val="003707DB"/>
    <w:rsid w:val="00370C3A"/>
    <w:rsid w:val="00371C74"/>
    <w:rsid w:val="00371DD0"/>
    <w:rsid w:val="00372EBA"/>
    <w:rsid w:val="00373085"/>
    <w:rsid w:val="00373E18"/>
    <w:rsid w:val="003762D6"/>
    <w:rsid w:val="00376EE7"/>
    <w:rsid w:val="00377748"/>
    <w:rsid w:val="00381D25"/>
    <w:rsid w:val="003820A7"/>
    <w:rsid w:val="003828F2"/>
    <w:rsid w:val="00382E3B"/>
    <w:rsid w:val="0038353F"/>
    <w:rsid w:val="003835E4"/>
    <w:rsid w:val="00383A3C"/>
    <w:rsid w:val="00383CDD"/>
    <w:rsid w:val="00383F8C"/>
    <w:rsid w:val="00383FF4"/>
    <w:rsid w:val="00384A7F"/>
    <w:rsid w:val="00386705"/>
    <w:rsid w:val="00386739"/>
    <w:rsid w:val="00386BE4"/>
    <w:rsid w:val="003917F9"/>
    <w:rsid w:val="00391C52"/>
    <w:rsid w:val="00391F1B"/>
    <w:rsid w:val="003921DD"/>
    <w:rsid w:val="00392315"/>
    <w:rsid w:val="00392BBE"/>
    <w:rsid w:val="00392FC0"/>
    <w:rsid w:val="003930B7"/>
    <w:rsid w:val="00394356"/>
    <w:rsid w:val="00395386"/>
    <w:rsid w:val="00395FCF"/>
    <w:rsid w:val="003960F4"/>
    <w:rsid w:val="0039771D"/>
    <w:rsid w:val="00397E8F"/>
    <w:rsid w:val="003A04F0"/>
    <w:rsid w:val="003A3F02"/>
    <w:rsid w:val="003A4579"/>
    <w:rsid w:val="003A4707"/>
    <w:rsid w:val="003A47EC"/>
    <w:rsid w:val="003A591C"/>
    <w:rsid w:val="003A686C"/>
    <w:rsid w:val="003A74E5"/>
    <w:rsid w:val="003A760B"/>
    <w:rsid w:val="003B0FE2"/>
    <w:rsid w:val="003B1104"/>
    <w:rsid w:val="003B1288"/>
    <w:rsid w:val="003B15A9"/>
    <w:rsid w:val="003B1913"/>
    <w:rsid w:val="003B2111"/>
    <w:rsid w:val="003B2256"/>
    <w:rsid w:val="003B23DE"/>
    <w:rsid w:val="003B2757"/>
    <w:rsid w:val="003B2A72"/>
    <w:rsid w:val="003B2BE7"/>
    <w:rsid w:val="003B3298"/>
    <w:rsid w:val="003B4586"/>
    <w:rsid w:val="003B4F25"/>
    <w:rsid w:val="003B579E"/>
    <w:rsid w:val="003B5B2C"/>
    <w:rsid w:val="003B6128"/>
    <w:rsid w:val="003B6440"/>
    <w:rsid w:val="003B68CA"/>
    <w:rsid w:val="003B73E7"/>
    <w:rsid w:val="003B7643"/>
    <w:rsid w:val="003C04EA"/>
    <w:rsid w:val="003C076B"/>
    <w:rsid w:val="003C12AF"/>
    <w:rsid w:val="003C1CF4"/>
    <w:rsid w:val="003C255C"/>
    <w:rsid w:val="003C3270"/>
    <w:rsid w:val="003C4BE0"/>
    <w:rsid w:val="003C4DF6"/>
    <w:rsid w:val="003C5BD0"/>
    <w:rsid w:val="003C63CA"/>
    <w:rsid w:val="003C67A6"/>
    <w:rsid w:val="003C750B"/>
    <w:rsid w:val="003C7585"/>
    <w:rsid w:val="003C79C7"/>
    <w:rsid w:val="003C7E18"/>
    <w:rsid w:val="003D05E6"/>
    <w:rsid w:val="003D0CEB"/>
    <w:rsid w:val="003D0E85"/>
    <w:rsid w:val="003D152F"/>
    <w:rsid w:val="003D1664"/>
    <w:rsid w:val="003D187F"/>
    <w:rsid w:val="003D1EB8"/>
    <w:rsid w:val="003D31DE"/>
    <w:rsid w:val="003D4058"/>
    <w:rsid w:val="003D4D0A"/>
    <w:rsid w:val="003D4D78"/>
    <w:rsid w:val="003D4F46"/>
    <w:rsid w:val="003D5030"/>
    <w:rsid w:val="003D6613"/>
    <w:rsid w:val="003D6845"/>
    <w:rsid w:val="003D6C91"/>
    <w:rsid w:val="003D7053"/>
    <w:rsid w:val="003D7CB4"/>
    <w:rsid w:val="003D7EE7"/>
    <w:rsid w:val="003D7F8C"/>
    <w:rsid w:val="003E0527"/>
    <w:rsid w:val="003E1345"/>
    <w:rsid w:val="003E13A5"/>
    <w:rsid w:val="003E1A22"/>
    <w:rsid w:val="003E1FF6"/>
    <w:rsid w:val="003E2227"/>
    <w:rsid w:val="003E2AC2"/>
    <w:rsid w:val="003E3C09"/>
    <w:rsid w:val="003E3CCC"/>
    <w:rsid w:val="003E42EB"/>
    <w:rsid w:val="003E55D8"/>
    <w:rsid w:val="003E5AC2"/>
    <w:rsid w:val="003E5EAD"/>
    <w:rsid w:val="003F04F4"/>
    <w:rsid w:val="003F0C83"/>
    <w:rsid w:val="003F0D16"/>
    <w:rsid w:val="003F0F32"/>
    <w:rsid w:val="003F2BB8"/>
    <w:rsid w:val="003F486A"/>
    <w:rsid w:val="003F4A4E"/>
    <w:rsid w:val="003F4A55"/>
    <w:rsid w:val="003F4EFA"/>
    <w:rsid w:val="003F5EAA"/>
    <w:rsid w:val="0040240C"/>
    <w:rsid w:val="004040AD"/>
    <w:rsid w:val="00404C49"/>
    <w:rsid w:val="00404CD6"/>
    <w:rsid w:val="00404DDA"/>
    <w:rsid w:val="00405658"/>
    <w:rsid w:val="00405F50"/>
    <w:rsid w:val="00405FA5"/>
    <w:rsid w:val="00406168"/>
    <w:rsid w:val="004071FB"/>
    <w:rsid w:val="00407B89"/>
    <w:rsid w:val="00410259"/>
    <w:rsid w:val="00410B2F"/>
    <w:rsid w:val="00410CBD"/>
    <w:rsid w:val="004111A9"/>
    <w:rsid w:val="0041203C"/>
    <w:rsid w:val="00412083"/>
    <w:rsid w:val="00412221"/>
    <w:rsid w:val="0041405A"/>
    <w:rsid w:val="0041531D"/>
    <w:rsid w:val="004153B2"/>
    <w:rsid w:val="00415671"/>
    <w:rsid w:val="004156A3"/>
    <w:rsid w:val="004168FA"/>
    <w:rsid w:val="00420CC2"/>
    <w:rsid w:val="00420F3A"/>
    <w:rsid w:val="00421889"/>
    <w:rsid w:val="00422545"/>
    <w:rsid w:val="0042268C"/>
    <w:rsid w:val="00422DF5"/>
    <w:rsid w:val="00423B43"/>
    <w:rsid w:val="00423F7C"/>
    <w:rsid w:val="004253E3"/>
    <w:rsid w:val="00425817"/>
    <w:rsid w:val="00425D3C"/>
    <w:rsid w:val="00425E83"/>
    <w:rsid w:val="0042605E"/>
    <w:rsid w:val="00426363"/>
    <w:rsid w:val="004263AC"/>
    <w:rsid w:val="004263F2"/>
    <w:rsid w:val="00426511"/>
    <w:rsid w:val="00427710"/>
    <w:rsid w:val="00427BED"/>
    <w:rsid w:val="004314C8"/>
    <w:rsid w:val="00431767"/>
    <w:rsid w:val="00431FE0"/>
    <w:rsid w:val="00432611"/>
    <w:rsid w:val="0043362C"/>
    <w:rsid w:val="004338D9"/>
    <w:rsid w:val="004340F2"/>
    <w:rsid w:val="0043412D"/>
    <w:rsid w:val="0043468D"/>
    <w:rsid w:val="0043558E"/>
    <w:rsid w:val="00435C6B"/>
    <w:rsid w:val="004366C2"/>
    <w:rsid w:val="00436ABF"/>
    <w:rsid w:val="004370EF"/>
    <w:rsid w:val="00437996"/>
    <w:rsid w:val="00440205"/>
    <w:rsid w:val="00440675"/>
    <w:rsid w:val="00441031"/>
    <w:rsid w:val="00441793"/>
    <w:rsid w:val="0044187D"/>
    <w:rsid w:val="0044209C"/>
    <w:rsid w:val="00442553"/>
    <w:rsid w:val="00442677"/>
    <w:rsid w:val="00442A25"/>
    <w:rsid w:val="00442F82"/>
    <w:rsid w:val="004432C7"/>
    <w:rsid w:val="00443FC8"/>
    <w:rsid w:val="0044425F"/>
    <w:rsid w:val="004446B7"/>
    <w:rsid w:val="0044548A"/>
    <w:rsid w:val="004457BE"/>
    <w:rsid w:val="00445890"/>
    <w:rsid w:val="00445E86"/>
    <w:rsid w:val="00446FF8"/>
    <w:rsid w:val="0044718D"/>
    <w:rsid w:val="00450439"/>
    <w:rsid w:val="0045053A"/>
    <w:rsid w:val="00450E92"/>
    <w:rsid w:val="004511AB"/>
    <w:rsid w:val="004516E4"/>
    <w:rsid w:val="0045224C"/>
    <w:rsid w:val="00452B1D"/>
    <w:rsid w:val="004542EB"/>
    <w:rsid w:val="0045474F"/>
    <w:rsid w:val="0045511D"/>
    <w:rsid w:val="004554AA"/>
    <w:rsid w:val="00455953"/>
    <w:rsid w:val="0045596F"/>
    <w:rsid w:val="0045598D"/>
    <w:rsid w:val="00456381"/>
    <w:rsid w:val="004563AB"/>
    <w:rsid w:val="00456742"/>
    <w:rsid w:val="00456AC6"/>
    <w:rsid w:val="004602E2"/>
    <w:rsid w:val="004605C3"/>
    <w:rsid w:val="00461592"/>
    <w:rsid w:val="004618DA"/>
    <w:rsid w:val="00461A2F"/>
    <w:rsid w:val="00461DCD"/>
    <w:rsid w:val="00462804"/>
    <w:rsid w:val="0046317D"/>
    <w:rsid w:val="00463D73"/>
    <w:rsid w:val="00464050"/>
    <w:rsid w:val="0046491B"/>
    <w:rsid w:val="00464A6C"/>
    <w:rsid w:val="00464CE9"/>
    <w:rsid w:val="0046606B"/>
    <w:rsid w:val="0046675C"/>
    <w:rsid w:val="00466C1B"/>
    <w:rsid w:val="00467241"/>
    <w:rsid w:val="004673D0"/>
    <w:rsid w:val="004678EF"/>
    <w:rsid w:val="004708C4"/>
    <w:rsid w:val="004713BA"/>
    <w:rsid w:val="00471733"/>
    <w:rsid w:val="0047234C"/>
    <w:rsid w:val="00472E7F"/>
    <w:rsid w:val="004735DB"/>
    <w:rsid w:val="00473763"/>
    <w:rsid w:val="00473F32"/>
    <w:rsid w:val="004749AD"/>
    <w:rsid w:val="00474AE0"/>
    <w:rsid w:val="00474D76"/>
    <w:rsid w:val="004754E9"/>
    <w:rsid w:val="004778D0"/>
    <w:rsid w:val="00477D16"/>
    <w:rsid w:val="00477FED"/>
    <w:rsid w:val="00480422"/>
    <w:rsid w:val="00481182"/>
    <w:rsid w:val="00481815"/>
    <w:rsid w:val="00481A8F"/>
    <w:rsid w:val="004835E9"/>
    <w:rsid w:val="0048415D"/>
    <w:rsid w:val="004845CA"/>
    <w:rsid w:val="00484D46"/>
    <w:rsid w:val="0048538C"/>
    <w:rsid w:val="00486A33"/>
    <w:rsid w:val="00486CAC"/>
    <w:rsid w:val="00486F7B"/>
    <w:rsid w:val="00486F80"/>
    <w:rsid w:val="004870B7"/>
    <w:rsid w:val="00487BB6"/>
    <w:rsid w:val="00487DCF"/>
    <w:rsid w:val="00490363"/>
    <w:rsid w:val="004906B5"/>
    <w:rsid w:val="004907AB"/>
    <w:rsid w:val="00490EC0"/>
    <w:rsid w:val="0049106E"/>
    <w:rsid w:val="0049272C"/>
    <w:rsid w:val="004928C1"/>
    <w:rsid w:val="00492E62"/>
    <w:rsid w:val="0049301C"/>
    <w:rsid w:val="00493860"/>
    <w:rsid w:val="004938ED"/>
    <w:rsid w:val="004940E2"/>
    <w:rsid w:val="0049467A"/>
    <w:rsid w:val="004947C9"/>
    <w:rsid w:val="004959E4"/>
    <w:rsid w:val="00496E5E"/>
    <w:rsid w:val="00496EB1"/>
    <w:rsid w:val="004978A8"/>
    <w:rsid w:val="004A0AB8"/>
    <w:rsid w:val="004A1F15"/>
    <w:rsid w:val="004A216D"/>
    <w:rsid w:val="004A271F"/>
    <w:rsid w:val="004A322D"/>
    <w:rsid w:val="004A3837"/>
    <w:rsid w:val="004A3EE7"/>
    <w:rsid w:val="004A4166"/>
    <w:rsid w:val="004A4827"/>
    <w:rsid w:val="004A584D"/>
    <w:rsid w:val="004A5949"/>
    <w:rsid w:val="004A73FC"/>
    <w:rsid w:val="004B1A12"/>
    <w:rsid w:val="004B21B7"/>
    <w:rsid w:val="004B2FFF"/>
    <w:rsid w:val="004B3D8C"/>
    <w:rsid w:val="004B4155"/>
    <w:rsid w:val="004B4D52"/>
    <w:rsid w:val="004B5E0C"/>
    <w:rsid w:val="004B5F4E"/>
    <w:rsid w:val="004B701F"/>
    <w:rsid w:val="004B728F"/>
    <w:rsid w:val="004B7789"/>
    <w:rsid w:val="004B7A4D"/>
    <w:rsid w:val="004B7CA2"/>
    <w:rsid w:val="004B7DDE"/>
    <w:rsid w:val="004B7FCE"/>
    <w:rsid w:val="004C0A2B"/>
    <w:rsid w:val="004C0B47"/>
    <w:rsid w:val="004C10EA"/>
    <w:rsid w:val="004C171C"/>
    <w:rsid w:val="004C2112"/>
    <w:rsid w:val="004C2ED0"/>
    <w:rsid w:val="004C3406"/>
    <w:rsid w:val="004C39C8"/>
    <w:rsid w:val="004C3D2C"/>
    <w:rsid w:val="004C3DD1"/>
    <w:rsid w:val="004C52EA"/>
    <w:rsid w:val="004C5B53"/>
    <w:rsid w:val="004C5C86"/>
    <w:rsid w:val="004C5E3E"/>
    <w:rsid w:val="004C60C2"/>
    <w:rsid w:val="004C6127"/>
    <w:rsid w:val="004C7641"/>
    <w:rsid w:val="004D0D50"/>
    <w:rsid w:val="004D1163"/>
    <w:rsid w:val="004D14C4"/>
    <w:rsid w:val="004D1937"/>
    <w:rsid w:val="004D1E6F"/>
    <w:rsid w:val="004D1ED7"/>
    <w:rsid w:val="004D2127"/>
    <w:rsid w:val="004D2959"/>
    <w:rsid w:val="004D3433"/>
    <w:rsid w:val="004D3579"/>
    <w:rsid w:val="004D400F"/>
    <w:rsid w:val="004D43A3"/>
    <w:rsid w:val="004D4430"/>
    <w:rsid w:val="004D48A3"/>
    <w:rsid w:val="004D4974"/>
    <w:rsid w:val="004D6E41"/>
    <w:rsid w:val="004D72A0"/>
    <w:rsid w:val="004D7448"/>
    <w:rsid w:val="004E001E"/>
    <w:rsid w:val="004E0A31"/>
    <w:rsid w:val="004E0FFE"/>
    <w:rsid w:val="004E18D0"/>
    <w:rsid w:val="004E1A36"/>
    <w:rsid w:val="004E2123"/>
    <w:rsid w:val="004E23CE"/>
    <w:rsid w:val="004E2AE3"/>
    <w:rsid w:val="004E50AD"/>
    <w:rsid w:val="004E5621"/>
    <w:rsid w:val="004E5C69"/>
    <w:rsid w:val="004E624A"/>
    <w:rsid w:val="004E6497"/>
    <w:rsid w:val="004E6847"/>
    <w:rsid w:val="004E6C9E"/>
    <w:rsid w:val="004E6D12"/>
    <w:rsid w:val="004E6FF3"/>
    <w:rsid w:val="004E7900"/>
    <w:rsid w:val="004E7AB5"/>
    <w:rsid w:val="004F09BD"/>
    <w:rsid w:val="004F0C88"/>
    <w:rsid w:val="004F0C8C"/>
    <w:rsid w:val="004F23CC"/>
    <w:rsid w:val="004F3F5A"/>
    <w:rsid w:val="004F533C"/>
    <w:rsid w:val="004F58BE"/>
    <w:rsid w:val="004F6EB1"/>
    <w:rsid w:val="004F6FEC"/>
    <w:rsid w:val="004F71D3"/>
    <w:rsid w:val="004F7598"/>
    <w:rsid w:val="004F7DA7"/>
    <w:rsid w:val="004F7F8B"/>
    <w:rsid w:val="005012AF"/>
    <w:rsid w:val="00501B28"/>
    <w:rsid w:val="00501BD2"/>
    <w:rsid w:val="00501FC2"/>
    <w:rsid w:val="00502081"/>
    <w:rsid w:val="0050258B"/>
    <w:rsid w:val="00502A8D"/>
    <w:rsid w:val="00503A3C"/>
    <w:rsid w:val="00503BD6"/>
    <w:rsid w:val="005050C1"/>
    <w:rsid w:val="00505697"/>
    <w:rsid w:val="00505BEA"/>
    <w:rsid w:val="00505D96"/>
    <w:rsid w:val="005073D0"/>
    <w:rsid w:val="00510934"/>
    <w:rsid w:val="00510CD3"/>
    <w:rsid w:val="00511017"/>
    <w:rsid w:val="00511697"/>
    <w:rsid w:val="00511EAE"/>
    <w:rsid w:val="005121C1"/>
    <w:rsid w:val="00512604"/>
    <w:rsid w:val="00514DA4"/>
    <w:rsid w:val="00515783"/>
    <w:rsid w:val="005157D0"/>
    <w:rsid w:val="00515EE7"/>
    <w:rsid w:val="00516C0D"/>
    <w:rsid w:val="00517D6C"/>
    <w:rsid w:val="00520267"/>
    <w:rsid w:val="005209CE"/>
    <w:rsid w:val="00521254"/>
    <w:rsid w:val="00522B3C"/>
    <w:rsid w:val="00523578"/>
    <w:rsid w:val="00523769"/>
    <w:rsid w:val="005244DB"/>
    <w:rsid w:val="00525922"/>
    <w:rsid w:val="00526D19"/>
    <w:rsid w:val="0052766F"/>
    <w:rsid w:val="005279CC"/>
    <w:rsid w:val="00527EE2"/>
    <w:rsid w:val="00527F32"/>
    <w:rsid w:val="00530463"/>
    <w:rsid w:val="00530CE3"/>
    <w:rsid w:val="005316D3"/>
    <w:rsid w:val="00531BE2"/>
    <w:rsid w:val="00531F25"/>
    <w:rsid w:val="00532161"/>
    <w:rsid w:val="005324A8"/>
    <w:rsid w:val="00533016"/>
    <w:rsid w:val="005331B0"/>
    <w:rsid w:val="00533245"/>
    <w:rsid w:val="0053481B"/>
    <w:rsid w:val="00534BB1"/>
    <w:rsid w:val="005353BE"/>
    <w:rsid w:val="00535A24"/>
    <w:rsid w:val="00536826"/>
    <w:rsid w:val="00540544"/>
    <w:rsid w:val="0054134C"/>
    <w:rsid w:val="00541433"/>
    <w:rsid w:val="005417D4"/>
    <w:rsid w:val="0054194C"/>
    <w:rsid w:val="00541CBF"/>
    <w:rsid w:val="00541E0C"/>
    <w:rsid w:val="005428BA"/>
    <w:rsid w:val="00542D85"/>
    <w:rsid w:val="00543711"/>
    <w:rsid w:val="00544398"/>
    <w:rsid w:val="00544A70"/>
    <w:rsid w:val="0054532D"/>
    <w:rsid w:val="00545B75"/>
    <w:rsid w:val="00545CD3"/>
    <w:rsid w:val="0054614F"/>
    <w:rsid w:val="00546952"/>
    <w:rsid w:val="00547266"/>
    <w:rsid w:val="005475E7"/>
    <w:rsid w:val="005478E6"/>
    <w:rsid w:val="005503AA"/>
    <w:rsid w:val="00551FDB"/>
    <w:rsid w:val="00552CF7"/>
    <w:rsid w:val="00552D27"/>
    <w:rsid w:val="00553EB0"/>
    <w:rsid w:val="00554B6A"/>
    <w:rsid w:val="00555B95"/>
    <w:rsid w:val="0055626F"/>
    <w:rsid w:val="0055714D"/>
    <w:rsid w:val="00557417"/>
    <w:rsid w:val="00557595"/>
    <w:rsid w:val="005577F3"/>
    <w:rsid w:val="00560076"/>
    <w:rsid w:val="0056059E"/>
    <w:rsid w:val="0056175C"/>
    <w:rsid w:val="005629D4"/>
    <w:rsid w:val="00564B6B"/>
    <w:rsid w:val="0056535F"/>
    <w:rsid w:val="00565E54"/>
    <w:rsid w:val="0056619B"/>
    <w:rsid w:val="00566978"/>
    <w:rsid w:val="00567977"/>
    <w:rsid w:val="0057153D"/>
    <w:rsid w:val="00571704"/>
    <w:rsid w:val="00571E98"/>
    <w:rsid w:val="0057203E"/>
    <w:rsid w:val="0057243D"/>
    <w:rsid w:val="00572B40"/>
    <w:rsid w:val="00572BD0"/>
    <w:rsid w:val="00572D29"/>
    <w:rsid w:val="00573544"/>
    <w:rsid w:val="00573659"/>
    <w:rsid w:val="00573C7B"/>
    <w:rsid w:val="00573CC8"/>
    <w:rsid w:val="005744CB"/>
    <w:rsid w:val="00574E52"/>
    <w:rsid w:val="00575B29"/>
    <w:rsid w:val="005763D2"/>
    <w:rsid w:val="00576B13"/>
    <w:rsid w:val="00576D77"/>
    <w:rsid w:val="005771D3"/>
    <w:rsid w:val="005776A2"/>
    <w:rsid w:val="00577F95"/>
    <w:rsid w:val="00580A82"/>
    <w:rsid w:val="00581076"/>
    <w:rsid w:val="00581D40"/>
    <w:rsid w:val="005825F6"/>
    <w:rsid w:val="00583751"/>
    <w:rsid w:val="00583C39"/>
    <w:rsid w:val="00584CEF"/>
    <w:rsid w:val="005851BC"/>
    <w:rsid w:val="005858E6"/>
    <w:rsid w:val="00585A5E"/>
    <w:rsid w:val="0058600C"/>
    <w:rsid w:val="00586BF3"/>
    <w:rsid w:val="005875F0"/>
    <w:rsid w:val="005900EF"/>
    <w:rsid w:val="00590C2D"/>
    <w:rsid w:val="00590C9C"/>
    <w:rsid w:val="00591A3F"/>
    <w:rsid w:val="005922AC"/>
    <w:rsid w:val="005922E8"/>
    <w:rsid w:val="00593D71"/>
    <w:rsid w:val="00593D86"/>
    <w:rsid w:val="005948E4"/>
    <w:rsid w:val="00595362"/>
    <w:rsid w:val="00597623"/>
    <w:rsid w:val="00597646"/>
    <w:rsid w:val="005977F5"/>
    <w:rsid w:val="00597F01"/>
    <w:rsid w:val="005A05E7"/>
    <w:rsid w:val="005A06A8"/>
    <w:rsid w:val="005A0B29"/>
    <w:rsid w:val="005A0B6A"/>
    <w:rsid w:val="005A4BFD"/>
    <w:rsid w:val="005A4EB4"/>
    <w:rsid w:val="005A633A"/>
    <w:rsid w:val="005A6AC8"/>
    <w:rsid w:val="005A7C6F"/>
    <w:rsid w:val="005B0551"/>
    <w:rsid w:val="005B13E5"/>
    <w:rsid w:val="005B1CE6"/>
    <w:rsid w:val="005B5651"/>
    <w:rsid w:val="005B56D4"/>
    <w:rsid w:val="005B6076"/>
    <w:rsid w:val="005B64D5"/>
    <w:rsid w:val="005B679A"/>
    <w:rsid w:val="005B67EC"/>
    <w:rsid w:val="005B6C77"/>
    <w:rsid w:val="005B6CAD"/>
    <w:rsid w:val="005B6EAB"/>
    <w:rsid w:val="005B6EC7"/>
    <w:rsid w:val="005C0141"/>
    <w:rsid w:val="005C0C68"/>
    <w:rsid w:val="005C0DAD"/>
    <w:rsid w:val="005C100C"/>
    <w:rsid w:val="005C106B"/>
    <w:rsid w:val="005C27CA"/>
    <w:rsid w:val="005C36F7"/>
    <w:rsid w:val="005C3768"/>
    <w:rsid w:val="005C3D2C"/>
    <w:rsid w:val="005C41EF"/>
    <w:rsid w:val="005C4667"/>
    <w:rsid w:val="005C50F4"/>
    <w:rsid w:val="005C59B9"/>
    <w:rsid w:val="005C5DA0"/>
    <w:rsid w:val="005C5F84"/>
    <w:rsid w:val="005C60E9"/>
    <w:rsid w:val="005C69FA"/>
    <w:rsid w:val="005C6C46"/>
    <w:rsid w:val="005C7295"/>
    <w:rsid w:val="005C7CB4"/>
    <w:rsid w:val="005D00F4"/>
    <w:rsid w:val="005D07C7"/>
    <w:rsid w:val="005D1E30"/>
    <w:rsid w:val="005D2D39"/>
    <w:rsid w:val="005D355B"/>
    <w:rsid w:val="005D3711"/>
    <w:rsid w:val="005D3D5E"/>
    <w:rsid w:val="005D415E"/>
    <w:rsid w:val="005D6F21"/>
    <w:rsid w:val="005D785D"/>
    <w:rsid w:val="005E24EC"/>
    <w:rsid w:val="005E2851"/>
    <w:rsid w:val="005E44C5"/>
    <w:rsid w:val="005E539B"/>
    <w:rsid w:val="005E5B0B"/>
    <w:rsid w:val="005E7200"/>
    <w:rsid w:val="005F019C"/>
    <w:rsid w:val="005F07D2"/>
    <w:rsid w:val="005F0E37"/>
    <w:rsid w:val="005F11A6"/>
    <w:rsid w:val="005F15BA"/>
    <w:rsid w:val="005F20B9"/>
    <w:rsid w:val="005F2E28"/>
    <w:rsid w:val="005F39C1"/>
    <w:rsid w:val="005F3A04"/>
    <w:rsid w:val="005F5C18"/>
    <w:rsid w:val="005F709B"/>
    <w:rsid w:val="005F7464"/>
    <w:rsid w:val="005F7515"/>
    <w:rsid w:val="0060058E"/>
    <w:rsid w:val="0060107A"/>
    <w:rsid w:val="00601311"/>
    <w:rsid w:val="00602196"/>
    <w:rsid w:val="00602790"/>
    <w:rsid w:val="006035F4"/>
    <w:rsid w:val="00604E11"/>
    <w:rsid w:val="00605081"/>
    <w:rsid w:val="0060524B"/>
    <w:rsid w:val="006056E5"/>
    <w:rsid w:val="006059BD"/>
    <w:rsid w:val="00607185"/>
    <w:rsid w:val="006072E6"/>
    <w:rsid w:val="00607556"/>
    <w:rsid w:val="00607620"/>
    <w:rsid w:val="006110EA"/>
    <w:rsid w:val="00611283"/>
    <w:rsid w:val="00611C33"/>
    <w:rsid w:val="0061204F"/>
    <w:rsid w:val="006129EF"/>
    <w:rsid w:val="00614390"/>
    <w:rsid w:val="00614FE1"/>
    <w:rsid w:val="0061544E"/>
    <w:rsid w:val="00617088"/>
    <w:rsid w:val="006202B7"/>
    <w:rsid w:val="00620542"/>
    <w:rsid w:val="006209FF"/>
    <w:rsid w:val="0062168F"/>
    <w:rsid w:val="00621A36"/>
    <w:rsid w:val="00621F04"/>
    <w:rsid w:val="0062201A"/>
    <w:rsid w:val="006231FB"/>
    <w:rsid w:val="0062359A"/>
    <w:rsid w:val="006238BC"/>
    <w:rsid w:val="0062461F"/>
    <w:rsid w:val="006258D4"/>
    <w:rsid w:val="00625D94"/>
    <w:rsid w:val="006272B9"/>
    <w:rsid w:val="006275F9"/>
    <w:rsid w:val="00627B6F"/>
    <w:rsid w:val="00630200"/>
    <w:rsid w:val="006308C0"/>
    <w:rsid w:val="00630D77"/>
    <w:rsid w:val="00631044"/>
    <w:rsid w:val="00632B58"/>
    <w:rsid w:val="00633187"/>
    <w:rsid w:val="00633A4F"/>
    <w:rsid w:val="00633FD0"/>
    <w:rsid w:val="00634511"/>
    <w:rsid w:val="00634EF3"/>
    <w:rsid w:val="00634FBE"/>
    <w:rsid w:val="00635746"/>
    <w:rsid w:val="00635FEE"/>
    <w:rsid w:val="00636A77"/>
    <w:rsid w:val="00637014"/>
    <w:rsid w:val="006372A1"/>
    <w:rsid w:val="006402B3"/>
    <w:rsid w:val="0064042E"/>
    <w:rsid w:val="00640680"/>
    <w:rsid w:val="00640DBC"/>
    <w:rsid w:val="00640EA2"/>
    <w:rsid w:val="006411B4"/>
    <w:rsid w:val="006427D7"/>
    <w:rsid w:val="00642879"/>
    <w:rsid w:val="006433E3"/>
    <w:rsid w:val="006448A1"/>
    <w:rsid w:val="00644B67"/>
    <w:rsid w:val="006455B4"/>
    <w:rsid w:val="00646765"/>
    <w:rsid w:val="00646B20"/>
    <w:rsid w:val="0064730B"/>
    <w:rsid w:val="0065034F"/>
    <w:rsid w:val="00651BDD"/>
    <w:rsid w:val="006524CA"/>
    <w:rsid w:val="00652A0B"/>
    <w:rsid w:val="0065384B"/>
    <w:rsid w:val="00653F28"/>
    <w:rsid w:val="00653F6F"/>
    <w:rsid w:val="00654294"/>
    <w:rsid w:val="00655084"/>
    <w:rsid w:val="006551ED"/>
    <w:rsid w:val="006552B6"/>
    <w:rsid w:val="00655478"/>
    <w:rsid w:val="006557E2"/>
    <w:rsid w:val="006559F1"/>
    <w:rsid w:val="0065613A"/>
    <w:rsid w:val="006565C4"/>
    <w:rsid w:val="00656BA4"/>
    <w:rsid w:val="00657412"/>
    <w:rsid w:val="00657775"/>
    <w:rsid w:val="0066001E"/>
    <w:rsid w:val="00660419"/>
    <w:rsid w:val="00660892"/>
    <w:rsid w:val="006609D8"/>
    <w:rsid w:val="00660D08"/>
    <w:rsid w:val="006618E8"/>
    <w:rsid w:val="00661D17"/>
    <w:rsid w:val="00661F5A"/>
    <w:rsid w:val="00662075"/>
    <w:rsid w:val="00662107"/>
    <w:rsid w:val="006622EC"/>
    <w:rsid w:val="006623C1"/>
    <w:rsid w:val="0066270F"/>
    <w:rsid w:val="00662E1D"/>
    <w:rsid w:val="00662E90"/>
    <w:rsid w:val="00662F73"/>
    <w:rsid w:val="006632BC"/>
    <w:rsid w:val="00665486"/>
    <w:rsid w:val="00665E2C"/>
    <w:rsid w:val="0066773B"/>
    <w:rsid w:val="00667B3E"/>
    <w:rsid w:val="00670525"/>
    <w:rsid w:val="0067088B"/>
    <w:rsid w:val="00670EBE"/>
    <w:rsid w:val="006713F4"/>
    <w:rsid w:val="00671AE9"/>
    <w:rsid w:val="00671D95"/>
    <w:rsid w:val="00673FB2"/>
    <w:rsid w:val="0067469D"/>
    <w:rsid w:val="00674EAC"/>
    <w:rsid w:val="006758A2"/>
    <w:rsid w:val="006801E8"/>
    <w:rsid w:val="00680544"/>
    <w:rsid w:val="006807D1"/>
    <w:rsid w:val="00680843"/>
    <w:rsid w:val="006809E6"/>
    <w:rsid w:val="00681108"/>
    <w:rsid w:val="0068150A"/>
    <w:rsid w:val="00681886"/>
    <w:rsid w:val="00682608"/>
    <w:rsid w:val="00682C2A"/>
    <w:rsid w:val="006833FB"/>
    <w:rsid w:val="00684411"/>
    <w:rsid w:val="0068462E"/>
    <w:rsid w:val="00684E1A"/>
    <w:rsid w:val="00685736"/>
    <w:rsid w:val="0068599A"/>
    <w:rsid w:val="006861E1"/>
    <w:rsid w:val="006867DF"/>
    <w:rsid w:val="006868B5"/>
    <w:rsid w:val="00686B3E"/>
    <w:rsid w:val="006874A5"/>
    <w:rsid w:val="006874C0"/>
    <w:rsid w:val="0068765F"/>
    <w:rsid w:val="00687CC0"/>
    <w:rsid w:val="00690BAD"/>
    <w:rsid w:val="00691578"/>
    <w:rsid w:val="00692026"/>
    <w:rsid w:val="006923C2"/>
    <w:rsid w:val="00692576"/>
    <w:rsid w:val="0069329C"/>
    <w:rsid w:val="0069361A"/>
    <w:rsid w:val="00693B09"/>
    <w:rsid w:val="006947A4"/>
    <w:rsid w:val="00695907"/>
    <w:rsid w:val="006972EC"/>
    <w:rsid w:val="006A030D"/>
    <w:rsid w:val="006A0469"/>
    <w:rsid w:val="006A1FF8"/>
    <w:rsid w:val="006A326D"/>
    <w:rsid w:val="006A3583"/>
    <w:rsid w:val="006A4558"/>
    <w:rsid w:val="006A5177"/>
    <w:rsid w:val="006A5821"/>
    <w:rsid w:val="006A59D2"/>
    <w:rsid w:val="006A5B35"/>
    <w:rsid w:val="006A6266"/>
    <w:rsid w:val="006A654C"/>
    <w:rsid w:val="006A662A"/>
    <w:rsid w:val="006A6859"/>
    <w:rsid w:val="006A7694"/>
    <w:rsid w:val="006B05A0"/>
    <w:rsid w:val="006B0750"/>
    <w:rsid w:val="006B1043"/>
    <w:rsid w:val="006B18E4"/>
    <w:rsid w:val="006B21E8"/>
    <w:rsid w:val="006B2B89"/>
    <w:rsid w:val="006B3621"/>
    <w:rsid w:val="006B3E56"/>
    <w:rsid w:val="006B477A"/>
    <w:rsid w:val="006B55C4"/>
    <w:rsid w:val="006B5BD6"/>
    <w:rsid w:val="006B5FDA"/>
    <w:rsid w:val="006B680C"/>
    <w:rsid w:val="006B6A66"/>
    <w:rsid w:val="006B6DAB"/>
    <w:rsid w:val="006B73D3"/>
    <w:rsid w:val="006C0067"/>
    <w:rsid w:val="006C067C"/>
    <w:rsid w:val="006C06AC"/>
    <w:rsid w:val="006C1111"/>
    <w:rsid w:val="006C1833"/>
    <w:rsid w:val="006C1D2E"/>
    <w:rsid w:val="006C2CAC"/>
    <w:rsid w:val="006C3C81"/>
    <w:rsid w:val="006C41B8"/>
    <w:rsid w:val="006C5675"/>
    <w:rsid w:val="006C6156"/>
    <w:rsid w:val="006C6879"/>
    <w:rsid w:val="006C6B96"/>
    <w:rsid w:val="006C6EB9"/>
    <w:rsid w:val="006D0013"/>
    <w:rsid w:val="006D0DA2"/>
    <w:rsid w:val="006D0DFE"/>
    <w:rsid w:val="006D1C98"/>
    <w:rsid w:val="006D26E5"/>
    <w:rsid w:val="006D2D73"/>
    <w:rsid w:val="006D306C"/>
    <w:rsid w:val="006D3169"/>
    <w:rsid w:val="006D3539"/>
    <w:rsid w:val="006D3D87"/>
    <w:rsid w:val="006D3F84"/>
    <w:rsid w:val="006D4AD0"/>
    <w:rsid w:val="006D4B8E"/>
    <w:rsid w:val="006D509C"/>
    <w:rsid w:val="006D6987"/>
    <w:rsid w:val="006D7EB0"/>
    <w:rsid w:val="006D7FD6"/>
    <w:rsid w:val="006E0BE4"/>
    <w:rsid w:val="006E1B0A"/>
    <w:rsid w:val="006E1B8C"/>
    <w:rsid w:val="006E234E"/>
    <w:rsid w:val="006E2608"/>
    <w:rsid w:val="006E4847"/>
    <w:rsid w:val="006E5501"/>
    <w:rsid w:val="006E5B6D"/>
    <w:rsid w:val="006E7F67"/>
    <w:rsid w:val="006E7FD8"/>
    <w:rsid w:val="006F075E"/>
    <w:rsid w:val="006F0B0C"/>
    <w:rsid w:val="006F111E"/>
    <w:rsid w:val="006F1FB1"/>
    <w:rsid w:val="006F39AC"/>
    <w:rsid w:val="006F555A"/>
    <w:rsid w:val="006F6809"/>
    <w:rsid w:val="006F6841"/>
    <w:rsid w:val="006F6CA3"/>
    <w:rsid w:val="006F6D61"/>
    <w:rsid w:val="006F7367"/>
    <w:rsid w:val="006F7383"/>
    <w:rsid w:val="00701AC5"/>
    <w:rsid w:val="0070322F"/>
    <w:rsid w:val="00703E69"/>
    <w:rsid w:val="00704002"/>
    <w:rsid w:val="00704411"/>
    <w:rsid w:val="00704466"/>
    <w:rsid w:val="00704E01"/>
    <w:rsid w:val="00705E70"/>
    <w:rsid w:val="00707EEA"/>
    <w:rsid w:val="00710EBB"/>
    <w:rsid w:val="00710FE4"/>
    <w:rsid w:val="00712D81"/>
    <w:rsid w:val="007135B8"/>
    <w:rsid w:val="0071391E"/>
    <w:rsid w:val="00713AA2"/>
    <w:rsid w:val="0071484F"/>
    <w:rsid w:val="00715790"/>
    <w:rsid w:val="00715B64"/>
    <w:rsid w:val="00715F70"/>
    <w:rsid w:val="0071677F"/>
    <w:rsid w:val="00716920"/>
    <w:rsid w:val="00717622"/>
    <w:rsid w:val="00717FAA"/>
    <w:rsid w:val="00721845"/>
    <w:rsid w:val="00721C3A"/>
    <w:rsid w:val="007222CB"/>
    <w:rsid w:val="0072275F"/>
    <w:rsid w:val="007250B0"/>
    <w:rsid w:val="0072576F"/>
    <w:rsid w:val="0072579B"/>
    <w:rsid w:val="007272AD"/>
    <w:rsid w:val="007275CB"/>
    <w:rsid w:val="00730850"/>
    <w:rsid w:val="00731F0A"/>
    <w:rsid w:val="00732E87"/>
    <w:rsid w:val="007331BC"/>
    <w:rsid w:val="0073370E"/>
    <w:rsid w:val="00734A03"/>
    <w:rsid w:val="00734B9A"/>
    <w:rsid w:val="007365C0"/>
    <w:rsid w:val="007372D9"/>
    <w:rsid w:val="0073766A"/>
    <w:rsid w:val="007379E3"/>
    <w:rsid w:val="00740E4F"/>
    <w:rsid w:val="007418AF"/>
    <w:rsid w:val="007418D6"/>
    <w:rsid w:val="00742678"/>
    <w:rsid w:val="00743051"/>
    <w:rsid w:val="00743055"/>
    <w:rsid w:val="00744457"/>
    <w:rsid w:val="00745174"/>
    <w:rsid w:val="00745630"/>
    <w:rsid w:val="00745DC8"/>
    <w:rsid w:val="00745EE6"/>
    <w:rsid w:val="00745F90"/>
    <w:rsid w:val="007467A0"/>
    <w:rsid w:val="0074743C"/>
    <w:rsid w:val="00747FEF"/>
    <w:rsid w:val="0075004B"/>
    <w:rsid w:val="00750FA2"/>
    <w:rsid w:val="0075143A"/>
    <w:rsid w:val="0075191B"/>
    <w:rsid w:val="00752168"/>
    <w:rsid w:val="0075236F"/>
    <w:rsid w:val="00753B09"/>
    <w:rsid w:val="00753D04"/>
    <w:rsid w:val="007545DC"/>
    <w:rsid w:val="00754CED"/>
    <w:rsid w:val="00754D07"/>
    <w:rsid w:val="007558E4"/>
    <w:rsid w:val="007566B7"/>
    <w:rsid w:val="00757346"/>
    <w:rsid w:val="00757D6B"/>
    <w:rsid w:val="0075C3FB"/>
    <w:rsid w:val="007625FB"/>
    <w:rsid w:val="007632DD"/>
    <w:rsid w:val="00763828"/>
    <w:rsid w:val="007638EB"/>
    <w:rsid w:val="00763A1A"/>
    <w:rsid w:val="00765378"/>
    <w:rsid w:val="00766E9B"/>
    <w:rsid w:val="00766EC8"/>
    <w:rsid w:val="007702DB"/>
    <w:rsid w:val="0077042C"/>
    <w:rsid w:val="00770A03"/>
    <w:rsid w:val="00771872"/>
    <w:rsid w:val="00771E0E"/>
    <w:rsid w:val="00772455"/>
    <w:rsid w:val="00772853"/>
    <w:rsid w:val="00772903"/>
    <w:rsid w:val="00772AB2"/>
    <w:rsid w:val="00773406"/>
    <w:rsid w:val="00773F86"/>
    <w:rsid w:val="0077451F"/>
    <w:rsid w:val="00774EE8"/>
    <w:rsid w:val="00774F7A"/>
    <w:rsid w:val="007757A4"/>
    <w:rsid w:val="00776162"/>
    <w:rsid w:val="007768C0"/>
    <w:rsid w:val="007770AA"/>
    <w:rsid w:val="0077748C"/>
    <w:rsid w:val="00777523"/>
    <w:rsid w:val="00780170"/>
    <w:rsid w:val="00780F29"/>
    <w:rsid w:val="007829AA"/>
    <w:rsid w:val="007831C7"/>
    <w:rsid w:val="00783C7C"/>
    <w:rsid w:val="00783F34"/>
    <w:rsid w:val="00784034"/>
    <w:rsid w:val="00785493"/>
    <w:rsid w:val="0078566B"/>
    <w:rsid w:val="00785C9E"/>
    <w:rsid w:val="00786335"/>
    <w:rsid w:val="00786909"/>
    <w:rsid w:val="00786F46"/>
    <w:rsid w:val="00787377"/>
    <w:rsid w:val="007875CA"/>
    <w:rsid w:val="00787701"/>
    <w:rsid w:val="00787B58"/>
    <w:rsid w:val="00787D54"/>
    <w:rsid w:val="00791BAB"/>
    <w:rsid w:val="00791E6F"/>
    <w:rsid w:val="007922CC"/>
    <w:rsid w:val="00792361"/>
    <w:rsid w:val="00792F2A"/>
    <w:rsid w:val="00793780"/>
    <w:rsid w:val="00793A86"/>
    <w:rsid w:val="007947D9"/>
    <w:rsid w:val="00794E19"/>
    <w:rsid w:val="00795D11"/>
    <w:rsid w:val="0079645F"/>
    <w:rsid w:val="00796516"/>
    <w:rsid w:val="007968E2"/>
    <w:rsid w:val="007979AB"/>
    <w:rsid w:val="00797E1D"/>
    <w:rsid w:val="007A0E28"/>
    <w:rsid w:val="007A1CEB"/>
    <w:rsid w:val="007A2709"/>
    <w:rsid w:val="007A350E"/>
    <w:rsid w:val="007A376F"/>
    <w:rsid w:val="007A3BC4"/>
    <w:rsid w:val="007A5755"/>
    <w:rsid w:val="007A5925"/>
    <w:rsid w:val="007A5D01"/>
    <w:rsid w:val="007A5FAF"/>
    <w:rsid w:val="007A62B7"/>
    <w:rsid w:val="007A6B30"/>
    <w:rsid w:val="007A6E83"/>
    <w:rsid w:val="007A78F8"/>
    <w:rsid w:val="007A7980"/>
    <w:rsid w:val="007A7F5B"/>
    <w:rsid w:val="007B00CE"/>
    <w:rsid w:val="007B013B"/>
    <w:rsid w:val="007B0879"/>
    <w:rsid w:val="007B08A4"/>
    <w:rsid w:val="007B0D03"/>
    <w:rsid w:val="007B15D3"/>
    <w:rsid w:val="007B253A"/>
    <w:rsid w:val="007B27CF"/>
    <w:rsid w:val="007B3659"/>
    <w:rsid w:val="007B3EFA"/>
    <w:rsid w:val="007B4C33"/>
    <w:rsid w:val="007B5164"/>
    <w:rsid w:val="007B5474"/>
    <w:rsid w:val="007B599A"/>
    <w:rsid w:val="007B612A"/>
    <w:rsid w:val="007C0467"/>
    <w:rsid w:val="007C19E2"/>
    <w:rsid w:val="007C3167"/>
    <w:rsid w:val="007C31FC"/>
    <w:rsid w:val="007C33F6"/>
    <w:rsid w:val="007C3ADA"/>
    <w:rsid w:val="007C3E16"/>
    <w:rsid w:val="007C484D"/>
    <w:rsid w:val="007C4B82"/>
    <w:rsid w:val="007C6513"/>
    <w:rsid w:val="007C6F78"/>
    <w:rsid w:val="007D0A78"/>
    <w:rsid w:val="007D14EF"/>
    <w:rsid w:val="007D2085"/>
    <w:rsid w:val="007D274C"/>
    <w:rsid w:val="007D342F"/>
    <w:rsid w:val="007D3895"/>
    <w:rsid w:val="007D3CEC"/>
    <w:rsid w:val="007D42E0"/>
    <w:rsid w:val="007D44A4"/>
    <w:rsid w:val="007D5277"/>
    <w:rsid w:val="007D5DA7"/>
    <w:rsid w:val="007D6FDC"/>
    <w:rsid w:val="007D79CD"/>
    <w:rsid w:val="007D7A50"/>
    <w:rsid w:val="007E0430"/>
    <w:rsid w:val="007E1978"/>
    <w:rsid w:val="007E1C81"/>
    <w:rsid w:val="007E22C1"/>
    <w:rsid w:val="007E25B4"/>
    <w:rsid w:val="007E3372"/>
    <w:rsid w:val="007E443A"/>
    <w:rsid w:val="007E49E7"/>
    <w:rsid w:val="007E635D"/>
    <w:rsid w:val="007E662E"/>
    <w:rsid w:val="007F044A"/>
    <w:rsid w:val="007F0948"/>
    <w:rsid w:val="007F0B46"/>
    <w:rsid w:val="007F0C3C"/>
    <w:rsid w:val="007F0E35"/>
    <w:rsid w:val="007F1315"/>
    <w:rsid w:val="007F1F73"/>
    <w:rsid w:val="007F2190"/>
    <w:rsid w:val="007F2E04"/>
    <w:rsid w:val="007F300A"/>
    <w:rsid w:val="007F32A7"/>
    <w:rsid w:val="007F3CE4"/>
    <w:rsid w:val="007F506D"/>
    <w:rsid w:val="007F52AE"/>
    <w:rsid w:val="007F5C3C"/>
    <w:rsid w:val="007F6201"/>
    <w:rsid w:val="007F6524"/>
    <w:rsid w:val="007F706B"/>
    <w:rsid w:val="007F781E"/>
    <w:rsid w:val="007F7969"/>
    <w:rsid w:val="007F7D0C"/>
    <w:rsid w:val="00800256"/>
    <w:rsid w:val="00802683"/>
    <w:rsid w:val="0080324A"/>
    <w:rsid w:val="00803E75"/>
    <w:rsid w:val="00803FE1"/>
    <w:rsid w:val="00805868"/>
    <w:rsid w:val="008059DE"/>
    <w:rsid w:val="00805CE4"/>
    <w:rsid w:val="0080741A"/>
    <w:rsid w:val="0081065E"/>
    <w:rsid w:val="0081075F"/>
    <w:rsid w:val="00812CA4"/>
    <w:rsid w:val="00812F44"/>
    <w:rsid w:val="00813195"/>
    <w:rsid w:val="00814078"/>
    <w:rsid w:val="0081437D"/>
    <w:rsid w:val="008152CB"/>
    <w:rsid w:val="00815A30"/>
    <w:rsid w:val="00815D98"/>
    <w:rsid w:val="00816582"/>
    <w:rsid w:val="00817C01"/>
    <w:rsid w:val="00817D42"/>
    <w:rsid w:val="00821C4B"/>
    <w:rsid w:val="008226C6"/>
    <w:rsid w:val="008229CA"/>
    <w:rsid w:val="0082385E"/>
    <w:rsid w:val="00824A5A"/>
    <w:rsid w:val="008258AE"/>
    <w:rsid w:val="00825C81"/>
    <w:rsid w:val="008266BB"/>
    <w:rsid w:val="008276B9"/>
    <w:rsid w:val="00827DF1"/>
    <w:rsid w:val="008304B4"/>
    <w:rsid w:val="00830557"/>
    <w:rsid w:val="008306D3"/>
    <w:rsid w:val="008306DC"/>
    <w:rsid w:val="00830781"/>
    <w:rsid w:val="00830F75"/>
    <w:rsid w:val="00831055"/>
    <w:rsid w:val="008314FC"/>
    <w:rsid w:val="00831712"/>
    <w:rsid w:val="00831FD7"/>
    <w:rsid w:val="0083228F"/>
    <w:rsid w:val="00834373"/>
    <w:rsid w:val="00835658"/>
    <w:rsid w:val="008364A7"/>
    <w:rsid w:val="008364CF"/>
    <w:rsid w:val="008369B1"/>
    <w:rsid w:val="00836CCA"/>
    <w:rsid w:val="008371A4"/>
    <w:rsid w:val="008377B0"/>
    <w:rsid w:val="00837862"/>
    <w:rsid w:val="00837EFC"/>
    <w:rsid w:val="00840186"/>
    <w:rsid w:val="008405F6"/>
    <w:rsid w:val="00840628"/>
    <w:rsid w:val="00840A84"/>
    <w:rsid w:val="00840C48"/>
    <w:rsid w:val="008410ED"/>
    <w:rsid w:val="00841ECE"/>
    <w:rsid w:val="00842484"/>
    <w:rsid w:val="00842707"/>
    <w:rsid w:val="0084313E"/>
    <w:rsid w:val="00843C52"/>
    <w:rsid w:val="00844D51"/>
    <w:rsid w:val="00844F45"/>
    <w:rsid w:val="00845139"/>
    <w:rsid w:val="008455B0"/>
    <w:rsid w:val="00845E71"/>
    <w:rsid w:val="00845F00"/>
    <w:rsid w:val="00845F6C"/>
    <w:rsid w:val="00850903"/>
    <w:rsid w:val="00850FDC"/>
    <w:rsid w:val="00851A97"/>
    <w:rsid w:val="00851F69"/>
    <w:rsid w:val="008532C1"/>
    <w:rsid w:val="008539B5"/>
    <w:rsid w:val="00853F93"/>
    <w:rsid w:val="00855603"/>
    <w:rsid w:val="008565A4"/>
    <w:rsid w:val="00856DE4"/>
    <w:rsid w:val="008575CA"/>
    <w:rsid w:val="0085763C"/>
    <w:rsid w:val="00857F21"/>
    <w:rsid w:val="0086153C"/>
    <w:rsid w:val="00861DA0"/>
    <w:rsid w:val="00862C0C"/>
    <w:rsid w:val="00862F6A"/>
    <w:rsid w:val="00863432"/>
    <w:rsid w:val="00863961"/>
    <w:rsid w:val="008652FC"/>
    <w:rsid w:val="00865A9C"/>
    <w:rsid w:val="00865B6A"/>
    <w:rsid w:val="00867110"/>
    <w:rsid w:val="00870019"/>
    <w:rsid w:val="008700A3"/>
    <w:rsid w:val="0087044D"/>
    <w:rsid w:val="00871090"/>
    <w:rsid w:val="00871139"/>
    <w:rsid w:val="00871192"/>
    <w:rsid w:val="0087358C"/>
    <w:rsid w:val="00874260"/>
    <w:rsid w:val="00874854"/>
    <w:rsid w:val="0087518A"/>
    <w:rsid w:val="0087524D"/>
    <w:rsid w:val="00875DAA"/>
    <w:rsid w:val="00875EF2"/>
    <w:rsid w:val="00876333"/>
    <w:rsid w:val="00876809"/>
    <w:rsid w:val="00876A78"/>
    <w:rsid w:val="00876BD7"/>
    <w:rsid w:val="00876E49"/>
    <w:rsid w:val="0087728A"/>
    <w:rsid w:val="00880069"/>
    <w:rsid w:val="008800C7"/>
    <w:rsid w:val="008810DF"/>
    <w:rsid w:val="00881575"/>
    <w:rsid w:val="00881ACC"/>
    <w:rsid w:val="0088205E"/>
    <w:rsid w:val="00882376"/>
    <w:rsid w:val="00882909"/>
    <w:rsid w:val="00882A1A"/>
    <w:rsid w:val="00882D07"/>
    <w:rsid w:val="00882D98"/>
    <w:rsid w:val="00883207"/>
    <w:rsid w:val="0088362E"/>
    <w:rsid w:val="00884281"/>
    <w:rsid w:val="0088448A"/>
    <w:rsid w:val="00884AAA"/>
    <w:rsid w:val="00884DC7"/>
    <w:rsid w:val="00885987"/>
    <w:rsid w:val="00885A5E"/>
    <w:rsid w:val="00885C71"/>
    <w:rsid w:val="00885C7F"/>
    <w:rsid w:val="008863FB"/>
    <w:rsid w:val="00886D75"/>
    <w:rsid w:val="008877D7"/>
    <w:rsid w:val="00887E9C"/>
    <w:rsid w:val="00891304"/>
    <w:rsid w:val="00891635"/>
    <w:rsid w:val="008921BD"/>
    <w:rsid w:val="00892A70"/>
    <w:rsid w:val="00893A2A"/>
    <w:rsid w:val="00893A63"/>
    <w:rsid w:val="00894714"/>
    <w:rsid w:val="00895F37"/>
    <w:rsid w:val="0089695B"/>
    <w:rsid w:val="00896AF0"/>
    <w:rsid w:val="0089729A"/>
    <w:rsid w:val="008A0154"/>
    <w:rsid w:val="008A07FA"/>
    <w:rsid w:val="008A1C51"/>
    <w:rsid w:val="008A1CAF"/>
    <w:rsid w:val="008A20E1"/>
    <w:rsid w:val="008A31E8"/>
    <w:rsid w:val="008A443A"/>
    <w:rsid w:val="008A46A7"/>
    <w:rsid w:val="008A4E28"/>
    <w:rsid w:val="008A543D"/>
    <w:rsid w:val="008A6255"/>
    <w:rsid w:val="008A63DC"/>
    <w:rsid w:val="008A6D11"/>
    <w:rsid w:val="008A6D40"/>
    <w:rsid w:val="008A70CF"/>
    <w:rsid w:val="008A7884"/>
    <w:rsid w:val="008B0C67"/>
    <w:rsid w:val="008B128D"/>
    <w:rsid w:val="008B12BF"/>
    <w:rsid w:val="008B187B"/>
    <w:rsid w:val="008B20E7"/>
    <w:rsid w:val="008B3C84"/>
    <w:rsid w:val="008B49D1"/>
    <w:rsid w:val="008B55E9"/>
    <w:rsid w:val="008B613F"/>
    <w:rsid w:val="008B6FAA"/>
    <w:rsid w:val="008B72C9"/>
    <w:rsid w:val="008B77BE"/>
    <w:rsid w:val="008C0314"/>
    <w:rsid w:val="008C0D4A"/>
    <w:rsid w:val="008C183A"/>
    <w:rsid w:val="008C18F4"/>
    <w:rsid w:val="008C27CA"/>
    <w:rsid w:val="008C2A40"/>
    <w:rsid w:val="008C363F"/>
    <w:rsid w:val="008C3C81"/>
    <w:rsid w:val="008C4D54"/>
    <w:rsid w:val="008C586E"/>
    <w:rsid w:val="008C5A60"/>
    <w:rsid w:val="008C61C0"/>
    <w:rsid w:val="008C6647"/>
    <w:rsid w:val="008C6963"/>
    <w:rsid w:val="008C6C5A"/>
    <w:rsid w:val="008C78F1"/>
    <w:rsid w:val="008C7CDA"/>
    <w:rsid w:val="008D076E"/>
    <w:rsid w:val="008D18FF"/>
    <w:rsid w:val="008D2A4C"/>
    <w:rsid w:val="008D30B0"/>
    <w:rsid w:val="008D3739"/>
    <w:rsid w:val="008D3860"/>
    <w:rsid w:val="008D3E8F"/>
    <w:rsid w:val="008D42FA"/>
    <w:rsid w:val="008D4560"/>
    <w:rsid w:val="008D653F"/>
    <w:rsid w:val="008D6BBA"/>
    <w:rsid w:val="008D7196"/>
    <w:rsid w:val="008E0EEB"/>
    <w:rsid w:val="008E1113"/>
    <w:rsid w:val="008E19B4"/>
    <w:rsid w:val="008E1ACC"/>
    <w:rsid w:val="008E2C75"/>
    <w:rsid w:val="008E2E6C"/>
    <w:rsid w:val="008E2FE9"/>
    <w:rsid w:val="008E2FEA"/>
    <w:rsid w:val="008E389D"/>
    <w:rsid w:val="008E3FC5"/>
    <w:rsid w:val="008E41AC"/>
    <w:rsid w:val="008E47F5"/>
    <w:rsid w:val="008E486F"/>
    <w:rsid w:val="008E54A7"/>
    <w:rsid w:val="008E5939"/>
    <w:rsid w:val="008E86B6"/>
    <w:rsid w:val="008F1746"/>
    <w:rsid w:val="008F17B9"/>
    <w:rsid w:val="008F2902"/>
    <w:rsid w:val="008F29F2"/>
    <w:rsid w:val="008F2BC9"/>
    <w:rsid w:val="008F390D"/>
    <w:rsid w:val="008F54AB"/>
    <w:rsid w:val="008F566D"/>
    <w:rsid w:val="008F569C"/>
    <w:rsid w:val="008F6242"/>
    <w:rsid w:val="008F70DC"/>
    <w:rsid w:val="009011A3"/>
    <w:rsid w:val="0090248A"/>
    <w:rsid w:val="00902F16"/>
    <w:rsid w:val="00903BBC"/>
    <w:rsid w:val="00904C6B"/>
    <w:rsid w:val="009057EF"/>
    <w:rsid w:val="00906FD6"/>
    <w:rsid w:val="009072B2"/>
    <w:rsid w:val="009075A4"/>
    <w:rsid w:val="0090763E"/>
    <w:rsid w:val="00907940"/>
    <w:rsid w:val="00910284"/>
    <w:rsid w:val="00910F8D"/>
    <w:rsid w:val="00911090"/>
    <w:rsid w:val="00911255"/>
    <w:rsid w:val="009129F7"/>
    <w:rsid w:val="00912E92"/>
    <w:rsid w:val="0091339C"/>
    <w:rsid w:val="00913857"/>
    <w:rsid w:val="009139ED"/>
    <w:rsid w:val="00915B06"/>
    <w:rsid w:val="0091754E"/>
    <w:rsid w:val="009177FB"/>
    <w:rsid w:val="00917CC7"/>
    <w:rsid w:val="009200CD"/>
    <w:rsid w:val="0092079C"/>
    <w:rsid w:val="00920AA1"/>
    <w:rsid w:val="00920E12"/>
    <w:rsid w:val="00921A4A"/>
    <w:rsid w:val="00921FDE"/>
    <w:rsid w:val="009227CB"/>
    <w:rsid w:val="009229AA"/>
    <w:rsid w:val="00922C1E"/>
    <w:rsid w:val="00922E7F"/>
    <w:rsid w:val="009232AB"/>
    <w:rsid w:val="00924478"/>
    <w:rsid w:val="009246AD"/>
    <w:rsid w:val="00924A8E"/>
    <w:rsid w:val="00924E53"/>
    <w:rsid w:val="00925371"/>
    <w:rsid w:val="00925424"/>
    <w:rsid w:val="00925F9A"/>
    <w:rsid w:val="0092680E"/>
    <w:rsid w:val="00927086"/>
    <w:rsid w:val="00927403"/>
    <w:rsid w:val="00927696"/>
    <w:rsid w:val="009276EC"/>
    <w:rsid w:val="00927A5E"/>
    <w:rsid w:val="00927B1E"/>
    <w:rsid w:val="00927CBA"/>
    <w:rsid w:val="0093094F"/>
    <w:rsid w:val="00930EAF"/>
    <w:rsid w:val="00932355"/>
    <w:rsid w:val="0093261B"/>
    <w:rsid w:val="0093385E"/>
    <w:rsid w:val="009339EF"/>
    <w:rsid w:val="00934061"/>
    <w:rsid w:val="00934431"/>
    <w:rsid w:val="00934D5E"/>
    <w:rsid w:val="00934E91"/>
    <w:rsid w:val="00935121"/>
    <w:rsid w:val="00935D70"/>
    <w:rsid w:val="00936130"/>
    <w:rsid w:val="0093684A"/>
    <w:rsid w:val="00936A0E"/>
    <w:rsid w:val="00936ADB"/>
    <w:rsid w:val="00936C54"/>
    <w:rsid w:val="00936E52"/>
    <w:rsid w:val="009371DF"/>
    <w:rsid w:val="00937403"/>
    <w:rsid w:val="00937917"/>
    <w:rsid w:val="0094011A"/>
    <w:rsid w:val="0094071A"/>
    <w:rsid w:val="00941288"/>
    <w:rsid w:val="009421BB"/>
    <w:rsid w:val="00942B6E"/>
    <w:rsid w:val="009433D9"/>
    <w:rsid w:val="00943E62"/>
    <w:rsid w:val="00944172"/>
    <w:rsid w:val="0094430D"/>
    <w:rsid w:val="009443D7"/>
    <w:rsid w:val="00945607"/>
    <w:rsid w:val="00946840"/>
    <w:rsid w:val="009468F0"/>
    <w:rsid w:val="00946C2C"/>
    <w:rsid w:val="00946C3C"/>
    <w:rsid w:val="009478A1"/>
    <w:rsid w:val="00950058"/>
    <w:rsid w:val="009517CE"/>
    <w:rsid w:val="0095191A"/>
    <w:rsid w:val="0095192F"/>
    <w:rsid w:val="0095198D"/>
    <w:rsid w:val="00951CDE"/>
    <w:rsid w:val="009524B4"/>
    <w:rsid w:val="00953F69"/>
    <w:rsid w:val="009543B5"/>
    <w:rsid w:val="009544E4"/>
    <w:rsid w:val="00954604"/>
    <w:rsid w:val="009556D5"/>
    <w:rsid w:val="009559D6"/>
    <w:rsid w:val="00955E31"/>
    <w:rsid w:val="00955F92"/>
    <w:rsid w:val="00956342"/>
    <w:rsid w:val="00957C6D"/>
    <w:rsid w:val="00957FA5"/>
    <w:rsid w:val="0096042B"/>
    <w:rsid w:val="009615BB"/>
    <w:rsid w:val="0096165E"/>
    <w:rsid w:val="009618F7"/>
    <w:rsid w:val="00961F23"/>
    <w:rsid w:val="0096350B"/>
    <w:rsid w:val="009644A9"/>
    <w:rsid w:val="00964933"/>
    <w:rsid w:val="00966C6D"/>
    <w:rsid w:val="009671C1"/>
    <w:rsid w:val="00970445"/>
    <w:rsid w:val="00970571"/>
    <w:rsid w:val="00970AFE"/>
    <w:rsid w:val="00970EBB"/>
    <w:rsid w:val="00970FB8"/>
    <w:rsid w:val="009712F4"/>
    <w:rsid w:val="009717B2"/>
    <w:rsid w:val="00972BF2"/>
    <w:rsid w:val="00973523"/>
    <w:rsid w:val="009736EB"/>
    <w:rsid w:val="00974014"/>
    <w:rsid w:val="0097411F"/>
    <w:rsid w:val="00974339"/>
    <w:rsid w:val="00974745"/>
    <w:rsid w:val="009751AF"/>
    <w:rsid w:val="00975BAF"/>
    <w:rsid w:val="009761C6"/>
    <w:rsid w:val="009771F3"/>
    <w:rsid w:val="009772C5"/>
    <w:rsid w:val="0097758F"/>
    <w:rsid w:val="00977A43"/>
    <w:rsid w:val="00980676"/>
    <w:rsid w:val="00980B71"/>
    <w:rsid w:val="0098109B"/>
    <w:rsid w:val="009813D1"/>
    <w:rsid w:val="009816F3"/>
    <w:rsid w:val="00981850"/>
    <w:rsid w:val="00981CF6"/>
    <w:rsid w:val="00981ECC"/>
    <w:rsid w:val="00981FEA"/>
    <w:rsid w:val="009820AF"/>
    <w:rsid w:val="009829AD"/>
    <w:rsid w:val="00983049"/>
    <w:rsid w:val="009839C2"/>
    <w:rsid w:val="00983CF2"/>
    <w:rsid w:val="009842E7"/>
    <w:rsid w:val="00984703"/>
    <w:rsid w:val="009847BF"/>
    <w:rsid w:val="00984890"/>
    <w:rsid w:val="00984E49"/>
    <w:rsid w:val="00986076"/>
    <w:rsid w:val="00986366"/>
    <w:rsid w:val="00986C5E"/>
    <w:rsid w:val="009874E3"/>
    <w:rsid w:val="00987B69"/>
    <w:rsid w:val="00987BD1"/>
    <w:rsid w:val="009905D6"/>
    <w:rsid w:val="00990B95"/>
    <w:rsid w:val="00993485"/>
    <w:rsid w:val="00993C2F"/>
    <w:rsid w:val="00993D6C"/>
    <w:rsid w:val="00993E18"/>
    <w:rsid w:val="00994A8C"/>
    <w:rsid w:val="00994BCF"/>
    <w:rsid w:val="009957AA"/>
    <w:rsid w:val="00995A94"/>
    <w:rsid w:val="009A13EE"/>
    <w:rsid w:val="009A1534"/>
    <w:rsid w:val="009A3744"/>
    <w:rsid w:val="009A4708"/>
    <w:rsid w:val="009A4C38"/>
    <w:rsid w:val="009A5C29"/>
    <w:rsid w:val="009A66E7"/>
    <w:rsid w:val="009A6C63"/>
    <w:rsid w:val="009AC95F"/>
    <w:rsid w:val="009B0003"/>
    <w:rsid w:val="009B01D5"/>
    <w:rsid w:val="009B137D"/>
    <w:rsid w:val="009B23E2"/>
    <w:rsid w:val="009B2727"/>
    <w:rsid w:val="009B3357"/>
    <w:rsid w:val="009B3EBF"/>
    <w:rsid w:val="009B4700"/>
    <w:rsid w:val="009B5093"/>
    <w:rsid w:val="009B5EDA"/>
    <w:rsid w:val="009B60D2"/>
    <w:rsid w:val="009B6220"/>
    <w:rsid w:val="009B66DB"/>
    <w:rsid w:val="009C0E3D"/>
    <w:rsid w:val="009C1DAE"/>
    <w:rsid w:val="009C25D2"/>
    <w:rsid w:val="009C3690"/>
    <w:rsid w:val="009C4017"/>
    <w:rsid w:val="009C4213"/>
    <w:rsid w:val="009C4251"/>
    <w:rsid w:val="009C4385"/>
    <w:rsid w:val="009C59C8"/>
    <w:rsid w:val="009C661F"/>
    <w:rsid w:val="009C66FB"/>
    <w:rsid w:val="009C6A99"/>
    <w:rsid w:val="009C6BAB"/>
    <w:rsid w:val="009C7261"/>
    <w:rsid w:val="009C7865"/>
    <w:rsid w:val="009D0A58"/>
    <w:rsid w:val="009D0D95"/>
    <w:rsid w:val="009D1087"/>
    <w:rsid w:val="009D197B"/>
    <w:rsid w:val="009D1BE1"/>
    <w:rsid w:val="009D201C"/>
    <w:rsid w:val="009D3157"/>
    <w:rsid w:val="009D319F"/>
    <w:rsid w:val="009D433A"/>
    <w:rsid w:val="009D43F1"/>
    <w:rsid w:val="009D47DA"/>
    <w:rsid w:val="009D4C7C"/>
    <w:rsid w:val="009D4D30"/>
    <w:rsid w:val="009D6BA0"/>
    <w:rsid w:val="009D6D70"/>
    <w:rsid w:val="009D7BA9"/>
    <w:rsid w:val="009E0609"/>
    <w:rsid w:val="009E1063"/>
    <w:rsid w:val="009E14E3"/>
    <w:rsid w:val="009E1F19"/>
    <w:rsid w:val="009E2EC2"/>
    <w:rsid w:val="009E3001"/>
    <w:rsid w:val="009E3D71"/>
    <w:rsid w:val="009E4570"/>
    <w:rsid w:val="009E4C3F"/>
    <w:rsid w:val="009E4CBB"/>
    <w:rsid w:val="009E5AA8"/>
    <w:rsid w:val="009E6BDA"/>
    <w:rsid w:val="009E6FA8"/>
    <w:rsid w:val="009E7A33"/>
    <w:rsid w:val="009E99FD"/>
    <w:rsid w:val="009F0F83"/>
    <w:rsid w:val="009F10FC"/>
    <w:rsid w:val="009F1705"/>
    <w:rsid w:val="009F1E81"/>
    <w:rsid w:val="009F2618"/>
    <w:rsid w:val="009F3F34"/>
    <w:rsid w:val="009F45A2"/>
    <w:rsid w:val="009F52E3"/>
    <w:rsid w:val="009F559A"/>
    <w:rsid w:val="009F5978"/>
    <w:rsid w:val="009F5C10"/>
    <w:rsid w:val="009F5D31"/>
    <w:rsid w:val="009F60F7"/>
    <w:rsid w:val="009F65DF"/>
    <w:rsid w:val="009F6859"/>
    <w:rsid w:val="009F6C0A"/>
    <w:rsid w:val="009F7265"/>
    <w:rsid w:val="00A00129"/>
    <w:rsid w:val="00A005F9"/>
    <w:rsid w:val="00A00697"/>
    <w:rsid w:val="00A00769"/>
    <w:rsid w:val="00A014DD"/>
    <w:rsid w:val="00A0166C"/>
    <w:rsid w:val="00A0196C"/>
    <w:rsid w:val="00A02081"/>
    <w:rsid w:val="00A02F2B"/>
    <w:rsid w:val="00A03420"/>
    <w:rsid w:val="00A036D6"/>
    <w:rsid w:val="00A0440E"/>
    <w:rsid w:val="00A05696"/>
    <w:rsid w:val="00A05754"/>
    <w:rsid w:val="00A068BB"/>
    <w:rsid w:val="00A06928"/>
    <w:rsid w:val="00A06B0E"/>
    <w:rsid w:val="00A07E5B"/>
    <w:rsid w:val="00A10703"/>
    <w:rsid w:val="00A116B3"/>
    <w:rsid w:val="00A118A2"/>
    <w:rsid w:val="00A11936"/>
    <w:rsid w:val="00A11B96"/>
    <w:rsid w:val="00A12038"/>
    <w:rsid w:val="00A12B15"/>
    <w:rsid w:val="00A12DC2"/>
    <w:rsid w:val="00A1362B"/>
    <w:rsid w:val="00A150F8"/>
    <w:rsid w:val="00A15140"/>
    <w:rsid w:val="00A157CC"/>
    <w:rsid w:val="00A17EB7"/>
    <w:rsid w:val="00A20468"/>
    <w:rsid w:val="00A210DE"/>
    <w:rsid w:val="00A21261"/>
    <w:rsid w:val="00A2132D"/>
    <w:rsid w:val="00A22BBD"/>
    <w:rsid w:val="00A22D11"/>
    <w:rsid w:val="00A238F7"/>
    <w:rsid w:val="00A23BE7"/>
    <w:rsid w:val="00A24BDF"/>
    <w:rsid w:val="00A2590C"/>
    <w:rsid w:val="00A25A1C"/>
    <w:rsid w:val="00A25B45"/>
    <w:rsid w:val="00A25CF1"/>
    <w:rsid w:val="00A25D12"/>
    <w:rsid w:val="00A25E70"/>
    <w:rsid w:val="00A261F4"/>
    <w:rsid w:val="00A270ED"/>
    <w:rsid w:val="00A30D75"/>
    <w:rsid w:val="00A327CC"/>
    <w:rsid w:val="00A32A32"/>
    <w:rsid w:val="00A32F79"/>
    <w:rsid w:val="00A335B3"/>
    <w:rsid w:val="00A34390"/>
    <w:rsid w:val="00A35652"/>
    <w:rsid w:val="00A36426"/>
    <w:rsid w:val="00A370E1"/>
    <w:rsid w:val="00A37BFB"/>
    <w:rsid w:val="00A37DC0"/>
    <w:rsid w:val="00A40010"/>
    <w:rsid w:val="00A42265"/>
    <w:rsid w:val="00A422EE"/>
    <w:rsid w:val="00A422F2"/>
    <w:rsid w:val="00A4317D"/>
    <w:rsid w:val="00A436AD"/>
    <w:rsid w:val="00A4383E"/>
    <w:rsid w:val="00A438F9"/>
    <w:rsid w:val="00A44341"/>
    <w:rsid w:val="00A4576E"/>
    <w:rsid w:val="00A46664"/>
    <w:rsid w:val="00A46818"/>
    <w:rsid w:val="00A501F3"/>
    <w:rsid w:val="00A508E1"/>
    <w:rsid w:val="00A50DB4"/>
    <w:rsid w:val="00A51232"/>
    <w:rsid w:val="00A52A83"/>
    <w:rsid w:val="00A536CE"/>
    <w:rsid w:val="00A53925"/>
    <w:rsid w:val="00A543F0"/>
    <w:rsid w:val="00A54645"/>
    <w:rsid w:val="00A556EF"/>
    <w:rsid w:val="00A55DEC"/>
    <w:rsid w:val="00A55E1A"/>
    <w:rsid w:val="00A56CAA"/>
    <w:rsid w:val="00A57581"/>
    <w:rsid w:val="00A60439"/>
    <w:rsid w:val="00A6097F"/>
    <w:rsid w:val="00A60E75"/>
    <w:rsid w:val="00A616DA"/>
    <w:rsid w:val="00A61B2F"/>
    <w:rsid w:val="00A61DAC"/>
    <w:rsid w:val="00A61F10"/>
    <w:rsid w:val="00A6236B"/>
    <w:rsid w:val="00A63B27"/>
    <w:rsid w:val="00A6437B"/>
    <w:rsid w:val="00A64476"/>
    <w:rsid w:val="00A65043"/>
    <w:rsid w:val="00A65410"/>
    <w:rsid w:val="00A6562C"/>
    <w:rsid w:val="00A65DA6"/>
    <w:rsid w:val="00A672A4"/>
    <w:rsid w:val="00A67492"/>
    <w:rsid w:val="00A67A9B"/>
    <w:rsid w:val="00A70860"/>
    <w:rsid w:val="00A70BC8"/>
    <w:rsid w:val="00A72761"/>
    <w:rsid w:val="00A7281B"/>
    <w:rsid w:val="00A72C59"/>
    <w:rsid w:val="00A7440F"/>
    <w:rsid w:val="00A759EA"/>
    <w:rsid w:val="00A75E95"/>
    <w:rsid w:val="00A76D5B"/>
    <w:rsid w:val="00A77F80"/>
    <w:rsid w:val="00A8008D"/>
    <w:rsid w:val="00A8086D"/>
    <w:rsid w:val="00A81D82"/>
    <w:rsid w:val="00A82186"/>
    <w:rsid w:val="00A8281E"/>
    <w:rsid w:val="00A82B7A"/>
    <w:rsid w:val="00A82F97"/>
    <w:rsid w:val="00A82FCA"/>
    <w:rsid w:val="00A84703"/>
    <w:rsid w:val="00A85554"/>
    <w:rsid w:val="00A85590"/>
    <w:rsid w:val="00A85C3E"/>
    <w:rsid w:val="00A86431"/>
    <w:rsid w:val="00A86446"/>
    <w:rsid w:val="00A86991"/>
    <w:rsid w:val="00A870A4"/>
    <w:rsid w:val="00A87F4F"/>
    <w:rsid w:val="00A904F8"/>
    <w:rsid w:val="00A91419"/>
    <w:rsid w:val="00A92206"/>
    <w:rsid w:val="00A9423F"/>
    <w:rsid w:val="00A946D3"/>
    <w:rsid w:val="00A94A98"/>
    <w:rsid w:val="00A95383"/>
    <w:rsid w:val="00A95DEE"/>
    <w:rsid w:val="00A964EE"/>
    <w:rsid w:val="00A968DF"/>
    <w:rsid w:val="00A96CF4"/>
    <w:rsid w:val="00A97653"/>
    <w:rsid w:val="00A97978"/>
    <w:rsid w:val="00A97DB4"/>
    <w:rsid w:val="00AA04E9"/>
    <w:rsid w:val="00AA063B"/>
    <w:rsid w:val="00AA3132"/>
    <w:rsid w:val="00AA3F1B"/>
    <w:rsid w:val="00AA4CCA"/>
    <w:rsid w:val="00AA4D56"/>
    <w:rsid w:val="00AA5182"/>
    <w:rsid w:val="00AA577F"/>
    <w:rsid w:val="00AA5BA9"/>
    <w:rsid w:val="00AA5EB9"/>
    <w:rsid w:val="00AA6091"/>
    <w:rsid w:val="00AA60F8"/>
    <w:rsid w:val="00AA68AC"/>
    <w:rsid w:val="00AA7838"/>
    <w:rsid w:val="00AA7F06"/>
    <w:rsid w:val="00AB1BC7"/>
    <w:rsid w:val="00AB204A"/>
    <w:rsid w:val="00AB20F9"/>
    <w:rsid w:val="00AB212E"/>
    <w:rsid w:val="00AB2E10"/>
    <w:rsid w:val="00AB3067"/>
    <w:rsid w:val="00AB30A1"/>
    <w:rsid w:val="00AB4F0E"/>
    <w:rsid w:val="00AB5031"/>
    <w:rsid w:val="00AB51EC"/>
    <w:rsid w:val="00AB68A8"/>
    <w:rsid w:val="00AB71A2"/>
    <w:rsid w:val="00AB74AC"/>
    <w:rsid w:val="00AC0177"/>
    <w:rsid w:val="00AC0293"/>
    <w:rsid w:val="00AC0408"/>
    <w:rsid w:val="00AC0D19"/>
    <w:rsid w:val="00AC12EA"/>
    <w:rsid w:val="00AC187B"/>
    <w:rsid w:val="00AC2976"/>
    <w:rsid w:val="00AC2C00"/>
    <w:rsid w:val="00AC3B40"/>
    <w:rsid w:val="00AC451C"/>
    <w:rsid w:val="00AC4634"/>
    <w:rsid w:val="00AC53E1"/>
    <w:rsid w:val="00AC5D3E"/>
    <w:rsid w:val="00AC6327"/>
    <w:rsid w:val="00AC64AC"/>
    <w:rsid w:val="00AC672B"/>
    <w:rsid w:val="00AC68A9"/>
    <w:rsid w:val="00AC6C07"/>
    <w:rsid w:val="00AC7E09"/>
    <w:rsid w:val="00AD02B1"/>
    <w:rsid w:val="00AD069F"/>
    <w:rsid w:val="00AD0702"/>
    <w:rsid w:val="00AD0B68"/>
    <w:rsid w:val="00AD1936"/>
    <w:rsid w:val="00AD1CA3"/>
    <w:rsid w:val="00AD23D3"/>
    <w:rsid w:val="00AD31A2"/>
    <w:rsid w:val="00AD34DA"/>
    <w:rsid w:val="00AD39EB"/>
    <w:rsid w:val="00AD53DE"/>
    <w:rsid w:val="00AD747C"/>
    <w:rsid w:val="00AE01E3"/>
    <w:rsid w:val="00AE1C90"/>
    <w:rsid w:val="00AE212A"/>
    <w:rsid w:val="00AE347A"/>
    <w:rsid w:val="00AE388A"/>
    <w:rsid w:val="00AE3F09"/>
    <w:rsid w:val="00AE574A"/>
    <w:rsid w:val="00AE61C5"/>
    <w:rsid w:val="00AE679A"/>
    <w:rsid w:val="00AE68B6"/>
    <w:rsid w:val="00AE6AFD"/>
    <w:rsid w:val="00AE6F86"/>
    <w:rsid w:val="00AE7864"/>
    <w:rsid w:val="00AF04B1"/>
    <w:rsid w:val="00AF1106"/>
    <w:rsid w:val="00AF11C2"/>
    <w:rsid w:val="00AF1E31"/>
    <w:rsid w:val="00AF250A"/>
    <w:rsid w:val="00AF2573"/>
    <w:rsid w:val="00AF29EA"/>
    <w:rsid w:val="00AF3D9C"/>
    <w:rsid w:val="00AF3E08"/>
    <w:rsid w:val="00AF4B35"/>
    <w:rsid w:val="00AF4FC3"/>
    <w:rsid w:val="00AF5A69"/>
    <w:rsid w:val="00AF6946"/>
    <w:rsid w:val="00AF69CB"/>
    <w:rsid w:val="00AF729A"/>
    <w:rsid w:val="00AF7EA4"/>
    <w:rsid w:val="00B00D79"/>
    <w:rsid w:val="00B01146"/>
    <w:rsid w:val="00B02243"/>
    <w:rsid w:val="00B022D4"/>
    <w:rsid w:val="00B022FF"/>
    <w:rsid w:val="00B02A17"/>
    <w:rsid w:val="00B0404E"/>
    <w:rsid w:val="00B06245"/>
    <w:rsid w:val="00B06DAB"/>
    <w:rsid w:val="00B0748C"/>
    <w:rsid w:val="00B10B0A"/>
    <w:rsid w:val="00B1189D"/>
    <w:rsid w:val="00B118C4"/>
    <w:rsid w:val="00B12539"/>
    <w:rsid w:val="00B12A83"/>
    <w:rsid w:val="00B12FE9"/>
    <w:rsid w:val="00B1306D"/>
    <w:rsid w:val="00B1387E"/>
    <w:rsid w:val="00B13C89"/>
    <w:rsid w:val="00B1424D"/>
    <w:rsid w:val="00B1458D"/>
    <w:rsid w:val="00B14F26"/>
    <w:rsid w:val="00B15345"/>
    <w:rsid w:val="00B20866"/>
    <w:rsid w:val="00B2098F"/>
    <w:rsid w:val="00B20A0B"/>
    <w:rsid w:val="00B2127B"/>
    <w:rsid w:val="00B2167F"/>
    <w:rsid w:val="00B2194B"/>
    <w:rsid w:val="00B227C9"/>
    <w:rsid w:val="00B2298C"/>
    <w:rsid w:val="00B22AA7"/>
    <w:rsid w:val="00B24397"/>
    <w:rsid w:val="00B2464F"/>
    <w:rsid w:val="00B24AD8"/>
    <w:rsid w:val="00B2520D"/>
    <w:rsid w:val="00B25474"/>
    <w:rsid w:val="00B25B1E"/>
    <w:rsid w:val="00B26730"/>
    <w:rsid w:val="00B26B4A"/>
    <w:rsid w:val="00B26E41"/>
    <w:rsid w:val="00B26E75"/>
    <w:rsid w:val="00B26F01"/>
    <w:rsid w:val="00B30141"/>
    <w:rsid w:val="00B30806"/>
    <w:rsid w:val="00B30862"/>
    <w:rsid w:val="00B30BC6"/>
    <w:rsid w:val="00B31FAD"/>
    <w:rsid w:val="00B3236D"/>
    <w:rsid w:val="00B332DC"/>
    <w:rsid w:val="00B33DB5"/>
    <w:rsid w:val="00B3418A"/>
    <w:rsid w:val="00B341AA"/>
    <w:rsid w:val="00B34B91"/>
    <w:rsid w:val="00B35C05"/>
    <w:rsid w:val="00B363DD"/>
    <w:rsid w:val="00B368AA"/>
    <w:rsid w:val="00B37313"/>
    <w:rsid w:val="00B408F5"/>
    <w:rsid w:val="00B4205B"/>
    <w:rsid w:val="00B426D3"/>
    <w:rsid w:val="00B42B4B"/>
    <w:rsid w:val="00B42DF2"/>
    <w:rsid w:val="00B43659"/>
    <w:rsid w:val="00B442E3"/>
    <w:rsid w:val="00B447D0"/>
    <w:rsid w:val="00B4496E"/>
    <w:rsid w:val="00B449F3"/>
    <w:rsid w:val="00B45167"/>
    <w:rsid w:val="00B465C7"/>
    <w:rsid w:val="00B46FEB"/>
    <w:rsid w:val="00B472DF"/>
    <w:rsid w:val="00B50325"/>
    <w:rsid w:val="00B5137D"/>
    <w:rsid w:val="00B523CD"/>
    <w:rsid w:val="00B52578"/>
    <w:rsid w:val="00B54957"/>
    <w:rsid w:val="00B54EBE"/>
    <w:rsid w:val="00B55E94"/>
    <w:rsid w:val="00B57111"/>
    <w:rsid w:val="00B60977"/>
    <w:rsid w:val="00B63194"/>
    <w:rsid w:val="00B64BED"/>
    <w:rsid w:val="00B65579"/>
    <w:rsid w:val="00B666E4"/>
    <w:rsid w:val="00B66904"/>
    <w:rsid w:val="00B67CAA"/>
    <w:rsid w:val="00B71330"/>
    <w:rsid w:val="00B714AA"/>
    <w:rsid w:val="00B71975"/>
    <w:rsid w:val="00B71DC9"/>
    <w:rsid w:val="00B74133"/>
    <w:rsid w:val="00B74602"/>
    <w:rsid w:val="00B74647"/>
    <w:rsid w:val="00B7500D"/>
    <w:rsid w:val="00B75D20"/>
    <w:rsid w:val="00B764AE"/>
    <w:rsid w:val="00B77052"/>
    <w:rsid w:val="00B80750"/>
    <w:rsid w:val="00B80987"/>
    <w:rsid w:val="00B80CC6"/>
    <w:rsid w:val="00B813C9"/>
    <w:rsid w:val="00B820E5"/>
    <w:rsid w:val="00B82367"/>
    <w:rsid w:val="00B82798"/>
    <w:rsid w:val="00B84265"/>
    <w:rsid w:val="00B84B3F"/>
    <w:rsid w:val="00B85FAA"/>
    <w:rsid w:val="00B86626"/>
    <w:rsid w:val="00B86924"/>
    <w:rsid w:val="00B871AE"/>
    <w:rsid w:val="00B90488"/>
    <w:rsid w:val="00B91301"/>
    <w:rsid w:val="00B91F82"/>
    <w:rsid w:val="00B930A7"/>
    <w:rsid w:val="00B939A2"/>
    <w:rsid w:val="00B9414F"/>
    <w:rsid w:val="00B9419F"/>
    <w:rsid w:val="00B94587"/>
    <w:rsid w:val="00B94978"/>
    <w:rsid w:val="00B9611C"/>
    <w:rsid w:val="00B963D2"/>
    <w:rsid w:val="00B96654"/>
    <w:rsid w:val="00B968E6"/>
    <w:rsid w:val="00B969F7"/>
    <w:rsid w:val="00BA033D"/>
    <w:rsid w:val="00BA0A79"/>
    <w:rsid w:val="00BA1410"/>
    <w:rsid w:val="00BA1C7F"/>
    <w:rsid w:val="00BA1E0F"/>
    <w:rsid w:val="00BA1EEE"/>
    <w:rsid w:val="00BA1FDF"/>
    <w:rsid w:val="00BA2531"/>
    <w:rsid w:val="00BA3ADF"/>
    <w:rsid w:val="00BA3E30"/>
    <w:rsid w:val="00BA4D8F"/>
    <w:rsid w:val="00BA6056"/>
    <w:rsid w:val="00BA6150"/>
    <w:rsid w:val="00BA6DCD"/>
    <w:rsid w:val="00BA762E"/>
    <w:rsid w:val="00BB0D02"/>
    <w:rsid w:val="00BB19C4"/>
    <w:rsid w:val="00BB1C2C"/>
    <w:rsid w:val="00BB1DFF"/>
    <w:rsid w:val="00BB2723"/>
    <w:rsid w:val="00BB311D"/>
    <w:rsid w:val="00BB3545"/>
    <w:rsid w:val="00BB3B23"/>
    <w:rsid w:val="00BB3C47"/>
    <w:rsid w:val="00BB6A2F"/>
    <w:rsid w:val="00BB7B39"/>
    <w:rsid w:val="00BC0428"/>
    <w:rsid w:val="00BC0A5E"/>
    <w:rsid w:val="00BC0BE5"/>
    <w:rsid w:val="00BC0C04"/>
    <w:rsid w:val="00BC15AB"/>
    <w:rsid w:val="00BC2A91"/>
    <w:rsid w:val="00BC3AB2"/>
    <w:rsid w:val="00BC3F20"/>
    <w:rsid w:val="00BC3FD7"/>
    <w:rsid w:val="00BC41BC"/>
    <w:rsid w:val="00BC434D"/>
    <w:rsid w:val="00BC47C5"/>
    <w:rsid w:val="00BC648B"/>
    <w:rsid w:val="00BC69B2"/>
    <w:rsid w:val="00BC6D4D"/>
    <w:rsid w:val="00BD02D4"/>
    <w:rsid w:val="00BD0ED5"/>
    <w:rsid w:val="00BD1235"/>
    <w:rsid w:val="00BD2148"/>
    <w:rsid w:val="00BD2B61"/>
    <w:rsid w:val="00BD3226"/>
    <w:rsid w:val="00BD4955"/>
    <w:rsid w:val="00BD5578"/>
    <w:rsid w:val="00BD5FA8"/>
    <w:rsid w:val="00BD6182"/>
    <w:rsid w:val="00BD643A"/>
    <w:rsid w:val="00BD6B9F"/>
    <w:rsid w:val="00BD6CBE"/>
    <w:rsid w:val="00BD6F0D"/>
    <w:rsid w:val="00BE08C6"/>
    <w:rsid w:val="00BE214C"/>
    <w:rsid w:val="00BE2635"/>
    <w:rsid w:val="00BE2AE8"/>
    <w:rsid w:val="00BE3B3E"/>
    <w:rsid w:val="00BE4152"/>
    <w:rsid w:val="00BE4CA6"/>
    <w:rsid w:val="00BE59D6"/>
    <w:rsid w:val="00BE5DC4"/>
    <w:rsid w:val="00BE5F90"/>
    <w:rsid w:val="00BE6188"/>
    <w:rsid w:val="00BE655B"/>
    <w:rsid w:val="00BE6E34"/>
    <w:rsid w:val="00BE7526"/>
    <w:rsid w:val="00BF0D36"/>
    <w:rsid w:val="00BF16D1"/>
    <w:rsid w:val="00BF19EB"/>
    <w:rsid w:val="00BF2320"/>
    <w:rsid w:val="00BF28E4"/>
    <w:rsid w:val="00BF3D49"/>
    <w:rsid w:val="00BF3EAE"/>
    <w:rsid w:val="00BF498B"/>
    <w:rsid w:val="00BF57F4"/>
    <w:rsid w:val="00BF59A8"/>
    <w:rsid w:val="00BF68EE"/>
    <w:rsid w:val="00BF6E16"/>
    <w:rsid w:val="00BF7043"/>
    <w:rsid w:val="00BF77F7"/>
    <w:rsid w:val="00BF7DBC"/>
    <w:rsid w:val="00C002E0"/>
    <w:rsid w:val="00C010D8"/>
    <w:rsid w:val="00C01AFA"/>
    <w:rsid w:val="00C01E0A"/>
    <w:rsid w:val="00C03190"/>
    <w:rsid w:val="00C03343"/>
    <w:rsid w:val="00C034D4"/>
    <w:rsid w:val="00C0383C"/>
    <w:rsid w:val="00C03E9D"/>
    <w:rsid w:val="00C044F2"/>
    <w:rsid w:val="00C04F81"/>
    <w:rsid w:val="00C05043"/>
    <w:rsid w:val="00C05942"/>
    <w:rsid w:val="00C05BFE"/>
    <w:rsid w:val="00C05C1D"/>
    <w:rsid w:val="00C06AF6"/>
    <w:rsid w:val="00C06CBD"/>
    <w:rsid w:val="00C06FAC"/>
    <w:rsid w:val="00C07C9B"/>
    <w:rsid w:val="00C10843"/>
    <w:rsid w:val="00C10851"/>
    <w:rsid w:val="00C111AB"/>
    <w:rsid w:val="00C11B00"/>
    <w:rsid w:val="00C12F28"/>
    <w:rsid w:val="00C1320D"/>
    <w:rsid w:val="00C1367F"/>
    <w:rsid w:val="00C14C35"/>
    <w:rsid w:val="00C14D07"/>
    <w:rsid w:val="00C14E5E"/>
    <w:rsid w:val="00C15138"/>
    <w:rsid w:val="00C1522D"/>
    <w:rsid w:val="00C1569F"/>
    <w:rsid w:val="00C15AF1"/>
    <w:rsid w:val="00C15B0C"/>
    <w:rsid w:val="00C16AA8"/>
    <w:rsid w:val="00C16E63"/>
    <w:rsid w:val="00C2045C"/>
    <w:rsid w:val="00C20C3B"/>
    <w:rsid w:val="00C21324"/>
    <w:rsid w:val="00C2177F"/>
    <w:rsid w:val="00C2248B"/>
    <w:rsid w:val="00C225A4"/>
    <w:rsid w:val="00C227DE"/>
    <w:rsid w:val="00C22BD5"/>
    <w:rsid w:val="00C22E23"/>
    <w:rsid w:val="00C2369E"/>
    <w:rsid w:val="00C24148"/>
    <w:rsid w:val="00C25079"/>
    <w:rsid w:val="00C25A07"/>
    <w:rsid w:val="00C25D2D"/>
    <w:rsid w:val="00C27007"/>
    <w:rsid w:val="00C272E2"/>
    <w:rsid w:val="00C27E2C"/>
    <w:rsid w:val="00C30468"/>
    <w:rsid w:val="00C31077"/>
    <w:rsid w:val="00C32561"/>
    <w:rsid w:val="00C3261F"/>
    <w:rsid w:val="00C32A25"/>
    <w:rsid w:val="00C336FA"/>
    <w:rsid w:val="00C34DD8"/>
    <w:rsid w:val="00C3575E"/>
    <w:rsid w:val="00C378DA"/>
    <w:rsid w:val="00C40168"/>
    <w:rsid w:val="00C406ED"/>
    <w:rsid w:val="00C4072F"/>
    <w:rsid w:val="00C4151E"/>
    <w:rsid w:val="00C422D8"/>
    <w:rsid w:val="00C426CB"/>
    <w:rsid w:val="00C43390"/>
    <w:rsid w:val="00C43851"/>
    <w:rsid w:val="00C4470B"/>
    <w:rsid w:val="00C44A43"/>
    <w:rsid w:val="00C44B0B"/>
    <w:rsid w:val="00C44FC0"/>
    <w:rsid w:val="00C4570A"/>
    <w:rsid w:val="00C45D8F"/>
    <w:rsid w:val="00C46312"/>
    <w:rsid w:val="00C464CE"/>
    <w:rsid w:val="00C46919"/>
    <w:rsid w:val="00C472E5"/>
    <w:rsid w:val="00C50DF3"/>
    <w:rsid w:val="00C50EF3"/>
    <w:rsid w:val="00C51529"/>
    <w:rsid w:val="00C51876"/>
    <w:rsid w:val="00C5218E"/>
    <w:rsid w:val="00C5231B"/>
    <w:rsid w:val="00C5243C"/>
    <w:rsid w:val="00C53072"/>
    <w:rsid w:val="00C53559"/>
    <w:rsid w:val="00C53851"/>
    <w:rsid w:val="00C559EC"/>
    <w:rsid w:val="00C55CD9"/>
    <w:rsid w:val="00C5646F"/>
    <w:rsid w:val="00C564FE"/>
    <w:rsid w:val="00C56985"/>
    <w:rsid w:val="00C56B52"/>
    <w:rsid w:val="00C57D62"/>
    <w:rsid w:val="00C57F28"/>
    <w:rsid w:val="00C60406"/>
    <w:rsid w:val="00C6087F"/>
    <w:rsid w:val="00C61629"/>
    <w:rsid w:val="00C61D67"/>
    <w:rsid w:val="00C621F5"/>
    <w:rsid w:val="00C63554"/>
    <w:rsid w:val="00C63909"/>
    <w:rsid w:val="00C64780"/>
    <w:rsid w:val="00C653F7"/>
    <w:rsid w:val="00C67857"/>
    <w:rsid w:val="00C67F5F"/>
    <w:rsid w:val="00C7058E"/>
    <w:rsid w:val="00C70EAC"/>
    <w:rsid w:val="00C724FB"/>
    <w:rsid w:val="00C739EA"/>
    <w:rsid w:val="00C7447B"/>
    <w:rsid w:val="00C747C1"/>
    <w:rsid w:val="00C74DFC"/>
    <w:rsid w:val="00C74FEE"/>
    <w:rsid w:val="00C752FF"/>
    <w:rsid w:val="00C75657"/>
    <w:rsid w:val="00C756F5"/>
    <w:rsid w:val="00C758B8"/>
    <w:rsid w:val="00C7783F"/>
    <w:rsid w:val="00C77BA2"/>
    <w:rsid w:val="00C80BAA"/>
    <w:rsid w:val="00C81137"/>
    <w:rsid w:val="00C81257"/>
    <w:rsid w:val="00C818A3"/>
    <w:rsid w:val="00C81BF6"/>
    <w:rsid w:val="00C8285F"/>
    <w:rsid w:val="00C82ED7"/>
    <w:rsid w:val="00C834DB"/>
    <w:rsid w:val="00C841C0"/>
    <w:rsid w:val="00C85BCE"/>
    <w:rsid w:val="00C86351"/>
    <w:rsid w:val="00C86646"/>
    <w:rsid w:val="00C87909"/>
    <w:rsid w:val="00C90444"/>
    <w:rsid w:val="00C91281"/>
    <w:rsid w:val="00C92695"/>
    <w:rsid w:val="00C92877"/>
    <w:rsid w:val="00C92B0B"/>
    <w:rsid w:val="00C92E94"/>
    <w:rsid w:val="00C93503"/>
    <w:rsid w:val="00C9434D"/>
    <w:rsid w:val="00C94B60"/>
    <w:rsid w:val="00C94C57"/>
    <w:rsid w:val="00C94D90"/>
    <w:rsid w:val="00C94DE1"/>
    <w:rsid w:val="00C94E82"/>
    <w:rsid w:val="00C964E4"/>
    <w:rsid w:val="00C967FB"/>
    <w:rsid w:val="00C97096"/>
    <w:rsid w:val="00C972BD"/>
    <w:rsid w:val="00C978A3"/>
    <w:rsid w:val="00C97FAF"/>
    <w:rsid w:val="00CA0D67"/>
    <w:rsid w:val="00CA157E"/>
    <w:rsid w:val="00CA1A52"/>
    <w:rsid w:val="00CA1DB1"/>
    <w:rsid w:val="00CA2DE0"/>
    <w:rsid w:val="00CA38FE"/>
    <w:rsid w:val="00CA4042"/>
    <w:rsid w:val="00CA4677"/>
    <w:rsid w:val="00CA5ADB"/>
    <w:rsid w:val="00CA5D1E"/>
    <w:rsid w:val="00CA62F9"/>
    <w:rsid w:val="00CA690B"/>
    <w:rsid w:val="00CA7C81"/>
    <w:rsid w:val="00CB0012"/>
    <w:rsid w:val="00CB012D"/>
    <w:rsid w:val="00CB025C"/>
    <w:rsid w:val="00CB14D7"/>
    <w:rsid w:val="00CB2325"/>
    <w:rsid w:val="00CB2694"/>
    <w:rsid w:val="00CB27A4"/>
    <w:rsid w:val="00CB401F"/>
    <w:rsid w:val="00CB4F30"/>
    <w:rsid w:val="00CB501A"/>
    <w:rsid w:val="00CB55CF"/>
    <w:rsid w:val="00CB5ABE"/>
    <w:rsid w:val="00CB6B78"/>
    <w:rsid w:val="00CC0B6B"/>
    <w:rsid w:val="00CC0DD9"/>
    <w:rsid w:val="00CC314F"/>
    <w:rsid w:val="00CC4190"/>
    <w:rsid w:val="00CC4940"/>
    <w:rsid w:val="00CC606F"/>
    <w:rsid w:val="00CC60B1"/>
    <w:rsid w:val="00CC6935"/>
    <w:rsid w:val="00CC744F"/>
    <w:rsid w:val="00CC7EB7"/>
    <w:rsid w:val="00CD02E8"/>
    <w:rsid w:val="00CD06C1"/>
    <w:rsid w:val="00CD09DB"/>
    <w:rsid w:val="00CD1307"/>
    <w:rsid w:val="00CD15C2"/>
    <w:rsid w:val="00CD2858"/>
    <w:rsid w:val="00CD2EE2"/>
    <w:rsid w:val="00CD3D87"/>
    <w:rsid w:val="00CD3DA6"/>
    <w:rsid w:val="00CD4742"/>
    <w:rsid w:val="00CD4AEC"/>
    <w:rsid w:val="00CD4C5A"/>
    <w:rsid w:val="00CD5145"/>
    <w:rsid w:val="00CD5243"/>
    <w:rsid w:val="00CD52DD"/>
    <w:rsid w:val="00CD6F56"/>
    <w:rsid w:val="00CD702D"/>
    <w:rsid w:val="00CD7F2B"/>
    <w:rsid w:val="00CD7FF8"/>
    <w:rsid w:val="00CE24A9"/>
    <w:rsid w:val="00CE2B85"/>
    <w:rsid w:val="00CE30D0"/>
    <w:rsid w:val="00CE3714"/>
    <w:rsid w:val="00CE4B2C"/>
    <w:rsid w:val="00CE50CB"/>
    <w:rsid w:val="00CE578B"/>
    <w:rsid w:val="00CE5C38"/>
    <w:rsid w:val="00CE6197"/>
    <w:rsid w:val="00CE75B0"/>
    <w:rsid w:val="00CE77AC"/>
    <w:rsid w:val="00CF011D"/>
    <w:rsid w:val="00CF1099"/>
    <w:rsid w:val="00CF1666"/>
    <w:rsid w:val="00CF1B11"/>
    <w:rsid w:val="00CF38C6"/>
    <w:rsid w:val="00CF480D"/>
    <w:rsid w:val="00CF4A63"/>
    <w:rsid w:val="00CF4E6F"/>
    <w:rsid w:val="00CF6CD7"/>
    <w:rsid w:val="00CFBBBD"/>
    <w:rsid w:val="00D0001C"/>
    <w:rsid w:val="00D00225"/>
    <w:rsid w:val="00D014CD"/>
    <w:rsid w:val="00D0188C"/>
    <w:rsid w:val="00D02371"/>
    <w:rsid w:val="00D02681"/>
    <w:rsid w:val="00D02830"/>
    <w:rsid w:val="00D02E17"/>
    <w:rsid w:val="00D04556"/>
    <w:rsid w:val="00D04800"/>
    <w:rsid w:val="00D0590F"/>
    <w:rsid w:val="00D0608C"/>
    <w:rsid w:val="00D06728"/>
    <w:rsid w:val="00D07261"/>
    <w:rsid w:val="00D0760F"/>
    <w:rsid w:val="00D10494"/>
    <w:rsid w:val="00D1151F"/>
    <w:rsid w:val="00D11ADC"/>
    <w:rsid w:val="00D11D78"/>
    <w:rsid w:val="00D11FFF"/>
    <w:rsid w:val="00D12650"/>
    <w:rsid w:val="00D13567"/>
    <w:rsid w:val="00D14950"/>
    <w:rsid w:val="00D15BCA"/>
    <w:rsid w:val="00D160A4"/>
    <w:rsid w:val="00D16489"/>
    <w:rsid w:val="00D16B1A"/>
    <w:rsid w:val="00D17616"/>
    <w:rsid w:val="00D21117"/>
    <w:rsid w:val="00D21981"/>
    <w:rsid w:val="00D21B94"/>
    <w:rsid w:val="00D2220E"/>
    <w:rsid w:val="00D22568"/>
    <w:rsid w:val="00D23B4F"/>
    <w:rsid w:val="00D23ECA"/>
    <w:rsid w:val="00D24E80"/>
    <w:rsid w:val="00D251BB"/>
    <w:rsid w:val="00D25B7A"/>
    <w:rsid w:val="00D26F19"/>
    <w:rsid w:val="00D2729E"/>
    <w:rsid w:val="00D27340"/>
    <w:rsid w:val="00D2756B"/>
    <w:rsid w:val="00D27586"/>
    <w:rsid w:val="00D30689"/>
    <w:rsid w:val="00D306A0"/>
    <w:rsid w:val="00D3304F"/>
    <w:rsid w:val="00D34722"/>
    <w:rsid w:val="00D34846"/>
    <w:rsid w:val="00D36019"/>
    <w:rsid w:val="00D3609A"/>
    <w:rsid w:val="00D3634F"/>
    <w:rsid w:val="00D36E57"/>
    <w:rsid w:val="00D3703B"/>
    <w:rsid w:val="00D37561"/>
    <w:rsid w:val="00D40189"/>
    <w:rsid w:val="00D40269"/>
    <w:rsid w:val="00D40721"/>
    <w:rsid w:val="00D41212"/>
    <w:rsid w:val="00D42162"/>
    <w:rsid w:val="00D4266B"/>
    <w:rsid w:val="00D42BE3"/>
    <w:rsid w:val="00D43A48"/>
    <w:rsid w:val="00D44912"/>
    <w:rsid w:val="00D44A2D"/>
    <w:rsid w:val="00D455DC"/>
    <w:rsid w:val="00D45B47"/>
    <w:rsid w:val="00D45DA2"/>
    <w:rsid w:val="00D46EB6"/>
    <w:rsid w:val="00D46F66"/>
    <w:rsid w:val="00D474BF"/>
    <w:rsid w:val="00D475D9"/>
    <w:rsid w:val="00D47DE0"/>
    <w:rsid w:val="00D5162E"/>
    <w:rsid w:val="00D51BBE"/>
    <w:rsid w:val="00D5203E"/>
    <w:rsid w:val="00D52C6D"/>
    <w:rsid w:val="00D53D1A"/>
    <w:rsid w:val="00D54568"/>
    <w:rsid w:val="00D54CA9"/>
    <w:rsid w:val="00D54D85"/>
    <w:rsid w:val="00D55083"/>
    <w:rsid w:val="00D56A91"/>
    <w:rsid w:val="00D5725B"/>
    <w:rsid w:val="00D613DE"/>
    <w:rsid w:val="00D62DAC"/>
    <w:rsid w:val="00D62FBC"/>
    <w:rsid w:val="00D6362E"/>
    <w:rsid w:val="00D6430F"/>
    <w:rsid w:val="00D649D8"/>
    <w:rsid w:val="00D64D1C"/>
    <w:rsid w:val="00D65F5A"/>
    <w:rsid w:val="00D72AC3"/>
    <w:rsid w:val="00D743DF"/>
    <w:rsid w:val="00D74F3F"/>
    <w:rsid w:val="00D75230"/>
    <w:rsid w:val="00D7527B"/>
    <w:rsid w:val="00D76BD0"/>
    <w:rsid w:val="00D76CD6"/>
    <w:rsid w:val="00D7726F"/>
    <w:rsid w:val="00D775AE"/>
    <w:rsid w:val="00D77E80"/>
    <w:rsid w:val="00D77FD3"/>
    <w:rsid w:val="00D80C0E"/>
    <w:rsid w:val="00D8156A"/>
    <w:rsid w:val="00D842E9"/>
    <w:rsid w:val="00D847E6"/>
    <w:rsid w:val="00D85015"/>
    <w:rsid w:val="00D85167"/>
    <w:rsid w:val="00D8588B"/>
    <w:rsid w:val="00D86C18"/>
    <w:rsid w:val="00D86C54"/>
    <w:rsid w:val="00D86D09"/>
    <w:rsid w:val="00D87C11"/>
    <w:rsid w:val="00D914BB"/>
    <w:rsid w:val="00D91748"/>
    <w:rsid w:val="00D917D6"/>
    <w:rsid w:val="00D91D72"/>
    <w:rsid w:val="00D92047"/>
    <w:rsid w:val="00D924D0"/>
    <w:rsid w:val="00D936E7"/>
    <w:rsid w:val="00D93AB7"/>
    <w:rsid w:val="00D94903"/>
    <w:rsid w:val="00D95B15"/>
    <w:rsid w:val="00D95DEF"/>
    <w:rsid w:val="00D971FB"/>
    <w:rsid w:val="00DA1129"/>
    <w:rsid w:val="00DA2069"/>
    <w:rsid w:val="00DA2307"/>
    <w:rsid w:val="00DA2C59"/>
    <w:rsid w:val="00DA320F"/>
    <w:rsid w:val="00DA330E"/>
    <w:rsid w:val="00DA3A08"/>
    <w:rsid w:val="00DA3C67"/>
    <w:rsid w:val="00DA488F"/>
    <w:rsid w:val="00DA48CC"/>
    <w:rsid w:val="00DA569B"/>
    <w:rsid w:val="00DA5B0F"/>
    <w:rsid w:val="00DA64B9"/>
    <w:rsid w:val="00DA6AF8"/>
    <w:rsid w:val="00DA6C85"/>
    <w:rsid w:val="00DA6E0B"/>
    <w:rsid w:val="00DA777B"/>
    <w:rsid w:val="00DA7830"/>
    <w:rsid w:val="00DA7ADB"/>
    <w:rsid w:val="00DB0021"/>
    <w:rsid w:val="00DB1B8C"/>
    <w:rsid w:val="00DB1E3F"/>
    <w:rsid w:val="00DB2D4B"/>
    <w:rsid w:val="00DB34BC"/>
    <w:rsid w:val="00DB3C43"/>
    <w:rsid w:val="00DB3E3D"/>
    <w:rsid w:val="00DB3E96"/>
    <w:rsid w:val="00DB4332"/>
    <w:rsid w:val="00DB4A1E"/>
    <w:rsid w:val="00DB4D21"/>
    <w:rsid w:val="00DB57D9"/>
    <w:rsid w:val="00DB5B74"/>
    <w:rsid w:val="00DB66B7"/>
    <w:rsid w:val="00DB7499"/>
    <w:rsid w:val="00DB7728"/>
    <w:rsid w:val="00DB7DF2"/>
    <w:rsid w:val="00DB7F41"/>
    <w:rsid w:val="00DC01B4"/>
    <w:rsid w:val="00DC05CD"/>
    <w:rsid w:val="00DC0AED"/>
    <w:rsid w:val="00DC0CB1"/>
    <w:rsid w:val="00DC12AD"/>
    <w:rsid w:val="00DC169D"/>
    <w:rsid w:val="00DC2390"/>
    <w:rsid w:val="00DC271D"/>
    <w:rsid w:val="00DC3DD8"/>
    <w:rsid w:val="00DC3F3B"/>
    <w:rsid w:val="00DC3FAC"/>
    <w:rsid w:val="00DC6394"/>
    <w:rsid w:val="00DD0C42"/>
    <w:rsid w:val="00DD14FD"/>
    <w:rsid w:val="00DD1A83"/>
    <w:rsid w:val="00DD1BEA"/>
    <w:rsid w:val="00DD20E7"/>
    <w:rsid w:val="00DD4C8E"/>
    <w:rsid w:val="00DD4DD9"/>
    <w:rsid w:val="00DD50E7"/>
    <w:rsid w:val="00DD638A"/>
    <w:rsid w:val="00DD7001"/>
    <w:rsid w:val="00DD735E"/>
    <w:rsid w:val="00DD75A2"/>
    <w:rsid w:val="00DE250F"/>
    <w:rsid w:val="00DE2D1E"/>
    <w:rsid w:val="00DE3274"/>
    <w:rsid w:val="00DE3C2C"/>
    <w:rsid w:val="00DE4159"/>
    <w:rsid w:val="00DE4754"/>
    <w:rsid w:val="00DE4AC2"/>
    <w:rsid w:val="00DE53D5"/>
    <w:rsid w:val="00DE645D"/>
    <w:rsid w:val="00DE7815"/>
    <w:rsid w:val="00DE7B75"/>
    <w:rsid w:val="00DF07D5"/>
    <w:rsid w:val="00DF07D9"/>
    <w:rsid w:val="00DF1700"/>
    <w:rsid w:val="00DF226B"/>
    <w:rsid w:val="00DF23C5"/>
    <w:rsid w:val="00DF2844"/>
    <w:rsid w:val="00DF2CB9"/>
    <w:rsid w:val="00DF331F"/>
    <w:rsid w:val="00DF3A0B"/>
    <w:rsid w:val="00DF449F"/>
    <w:rsid w:val="00DF4D33"/>
    <w:rsid w:val="00DF4DCD"/>
    <w:rsid w:val="00DF683E"/>
    <w:rsid w:val="00DF7F34"/>
    <w:rsid w:val="00E015D7"/>
    <w:rsid w:val="00E0199F"/>
    <w:rsid w:val="00E01AED"/>
    <w:rsid w:val="00E0205A"/>
    <w:rsid w:val="00E033FB"/>
    <w:rsid w:val="00E034A3"/>
    <w:rsid w:val="00E05821"/>
    <w:rsid w:val="00E059C7"/>
    <w:rsid w:val="00E0600C"/>
    <w:rsid w:val="00E06E27"/>
    <w:rsid w:val="00E06FF2"/>
    <w:rsid w:val="00E07184"/>
    <w:rsid w:val="00E07611"/>
    <w:rsid w:val="00E10751"/>
    <w:rsid w:val="00E117A0"/>
    <w:rsid w:val="00E11C42"/>
    <w:rsid w:val="00E12793"/>
    <w:rsid w:val="00E12E49"/>
    <w:rsid w:val="00E14722"/>
    <w:rsid w:val="00E15716"/>
    <w:rsid w:val="00E16D7B"/>
    <w:rsid w:val="00E1749F"/>
    <w:rsid w:val="00E17ED4"/>
    <w:rsid w:val="00E214B5"/>
    <w:rsid w:val="00E21704"/>
    <w:rsid w:val="00E21C2F"/>
    <w:rsid w:val="00E220A3"/>
    <w:rsid w:val="00E2211D"/>
    <w:rsid w:val="00E2335A"/>
    <w:rsid w:val="00E2436C"/>
    <w:rsid w:val="00E24C5B"/>
    <w:rsid w:val="00E24DB3"/>
    <w:rsid w:val="00E25EE5"/>
    <w:rsid w:val="00E26AC7"/>
    <w:rsid w:val="00E26F3D"/>
    <w:rsid w:val="00E27158"/>
    <w:rsid w:val="00E305BB"/>
    <w:rsid w:val="00E30C47"/>
    <w:rsid w:val="00E315D8"/>
    <w:rsid w:val="00E31803"/>
    <w:rsid w:val="00E344FD"/>
    <w:rsid w:val="00E3728C"/>
    <w:rsid w:val="00E411BA"/>
    <w:rsid w:val="00E42192"/>
    <w:rsid w:val="00E422CB"/>
    <w:rsid w:val="00E422DF"/>
    <w:rsid w:val="00E427D1"/>
    <w:rsid w:val="00E43100"/>
    <w:rsid w:val="00E43F61"/>
    <w:rsid w:val="00E45AAB"/>
    <w:rsid w:val="00E46C8D"/>
    <w:rsid w:val="00E47746"/>
    <w:rsid w:val="00E4791E"/>
    <w:rsid w:val="00E47E74"/>
    <w:rsid w:val="00E50A7F"/>
    <w:rsid w:val="00E50AC9"/>
    <w:rsid w:val="00E51271"/>
    <w:rsid w:val="00E51A3B"/>
    <w:rsid w:val="00E51A7B"/>
    <w:rsid w:val="00E526E4"/>
    <w:rsid w:val="00E52BE3"/>
    <w:rsid w:val="00E52CF8"/>
    <w:rsid w:val="00E54B03"/>
    <w:rsid w:val="00E54D92"/>
    <w:rsid w:val="00E55266"/>
    <w:rsid w:val="00E5549E"/>
    <w:rsid w:val="00E55B75"/>
    <w:rsid w:val="00E569C3"/>
    <w:rsid w:val="00E569F9"/>
    <w:rsid w:val="00E56E64"/>
    <w:rsid w:val="00E56ECD"/>
    <w:rsid w:val="00E56ED6"/>
    <w:rsid w:val="00E572FE"/>
    <w:rsid w:val="00E573F1"/>
    <w:rsid w:val="00E57992"/>
    <w:rsid w:val="00E57D68"/>
    <w:rsid w:val="00E6140C"/>
    <w:rsid w:val="00E61AA1"/>
    <w:rsid w:val="00E61F3E"/>
    <w:rsid w:val="00E6234A"/>
    <w:rsid w:val="00E62D46"/>
    <w:rsid w:val="00E62DE9"/>
    <w:rsid w:val="00E63277"/>
    <w:rsid w:val="00E64636"/>
    <w:rsid w:val="00E64821"/>
    <w:rsid w:val="00E657FF"/>
    <w:rsid w:val="00E65925"/>
    <w:rsid w:val="00E675A0"/>
    <w:rsid w:val="00E67F42"/>
    <w:rsid w:val="00E70358"/>
    <w:rsid w:val="00E704A6"/>
    <w:rsid w:val="00E7138D"/>
    <w:rsid w:val="00E7159F"/>
    <w:rsid w:val="00E72B3C"/>
    <w:rsid w:val="00E72D6D"/>
    <w:rsid w:val="00E733DB"/>
    <w:rsid w:val="00E738F9"/>
    <w:rsid w:val="00E73C96"/>
    <w:rsid w:val="00E7435A"/>
    <w:rsid w:val="00E7502A"/>
    <w:rsid w:val="00E752E5"/>
    <w:rsid w:val="00E764CD"/>
    <w:rsid w:val="00E769A1"/>
    <w:rsid w:val="00E769E3"/>
    <w:rsid w:val="00E7748A"/>
    <w:rsid w:val="00E779CC"/>
    <w:rsid w:val="00E7D324"/>
    <w:rsid w:val="00E80920"/>
    <w:rsid w:val="00E80F48"/>
    <w:rsid w:val="00E82910"/>
    <w:rsid w:val="00E830FF"/>
    <w:rsid w:val="00E83126"/>
    <w:rsid w:val="00E83AD0"/>
    <w:rsid w:val="00E842F7"/>
    <w:rsid w:val="00E84F2E"/>
    <w:rsid w:val="00E85193"/>
    <w:rsid w:val="00E851F5"/>
    <w:rsid w:val="00E86F4F"/>
    <w:rsid w:val="00E8752B"/>
    <w:rsid w:val="00E87843"/>
    <w:rsid w:val="00E902A7"/>
    <w:rsid w:val="00E90714"/>
    <w:rsid w:val="00E909B1"/>
    <w:rsid w:val="00E91B19"/>
    <w:rsid w:val="00E91FE6"/>
    <w:rsid w:val="00E928C3"/>
    <w:rsid w:val="00E930F5"/>
    <w:rsid w:val="00E93BD6"/>
    <w:rsid w:val="00E9401B"/>
    <w:rsid w:val="00E948D5"/>
    <w:rsid w:val="00E953B3"/>
    <w:rsid w:val="00E95E1B"/>
    <w:rsid w:val="00E95F60"/>
    <w:rsid w:val="00E9660A"/>
    <w:rsid w:val="00E96B7C"/>
    <w:rsid w:val="00EA0F28"/>
    <w:rsid w:val="00EA0F9B"/>
    <w:rsid w:val="00EA16B3"/>
    <w:rsid w:val="00EA1EC0"/>
    <w:rsid w:val="00EA4FFD"/>
    <w:rsid w:val="00EA677C"/>
    <w:rsid w:val="00EA7C14"/>
    <w:rsid w:val="00EA7C1B"/>
    <w:rsid w:val="00EA7FD0"/>
    <w:rsid w:val="00EB0108"/>
    <w:rsid w:val="00EB0156"/>
    <w:rsid w:val="00EB1B74"/>
    <w:rsid w:val="00EB1DFF"/>
    <w:rsid w:val="00EB2456"/>
    <w:rsid w:val="00EB2FEC"/>
    <w:rsid w:val="00EB39B3"/>
    <w:rsid w:val="00EB3B97"/>
    <w:rsid w:val="00EB3DFC"/>
    <w:rsid w:val="00EB515D"/>
    <w:rsid w:val="00EB522E"/>
    <w:rsid w:val="00EB6443"/>
    <w:rsid w:val="00EB7C32"/>
    <w:rsid w:val="00EC0E8E"/>
    <w:rsid w:val="00EC118E"/>
    <w:rsid w:val="00EC2B09"/>
    <w:rsid w:val="00EC2CFF"/>
    <w:rsid w:val="00EC326A"/>
    <w:rsid w:val="00EC4471"/>
    <w:rsid w:val="00EC4568"/>
    <w:rsid w:val="00EC591F"/>
    <w:rsid w:val="00EC5BA1"/>
    <w:rsid w:val="00EC6E0C"/>
    <w:rsid w:val="00ED1142"/>
    <w:rsid w:val="00ED160B"/>
    <w:rsid w:val="00ED283A"/>
    <w:rsid w:val="00ED399A"/>
    <w:rsid w:val="00ED533E"/>
    <w:rsid w:val="00ED58F3"/>
    <w:rsid w:val="00ED5CD4"/>
    <w:rsid w:val="00ED6392"/>
    <w:rsid w:val="00ED7765"/>
    <w:rsid w:val="00ED7D1F"/>
    <w:rsid w:val="00ED7E85"/>
    <w:rsid w:val="00EDBE6B"/>
    <w:rsid w:val="00EE0B9E"/>
    <w:rsid w:val="00EE31B4"/>
    <w:rsid w:val="00EE335E"/>
    <w:rsid w:val="00EE3366"/>
    <w:rsid w:val="00EE4821"/>
    <w:rsid w:val="00EE4991"/>
    <w:rsid w:val="00EE5E05"/>
    <w:rsid w:val="00EE60C7"/>
    <w:rsid w:val="00EE6228"/>
    <w:rsid w:val="00EE6294"/>
    <w:rsid w:val="00EE68E3"/>
    <w:rsid w:val="00EE7045"/>
    <w:rsid w:val="00EF0513"/>
    <w:rsid w:val="00EF1DF1"/>
    <w:rsid w:val="00EF2293"/>
    <w:rsid w:val="00EF2D98"/>
    <w:rsid w:val="00EF2FD2"/>
    <w:rsid w:val="00EF3003"/>
    <w:rsid w:val="00EF3C9C"/>
    <w:rsid w:val="00EF3DA8"/>
    <w:rsid w:val="00EF4136"/>
    <w:rsid w:val="00EF416F"/>
    <w:rsid w:val="00EF4347"/>
    <w:rsid w:val="00EF48B2"/>
    <w:rsid w:val="00EF4D5B"/>
    <w:rsid w:val="00EF58D9"/>
    <w:rsid w:val="00EF707E"/>
    <w:rsid w:val="00EF7FAB"/>
    <w:rsid w:val="00F006F4"/>
    <w:rsid w:val="00F03079"/>
    <w:rsid w:val="00F03335"/>
    <w:rsid w:val="00F03C0D"/>
    <w:rsid w:val="00F0402C"/>
    <w:rsid w:val="00F05293"/>
    <w:rsid w:val="00F052B4"/>
    <w:rsid w:val="00F06052"/>
    <w:rsid w:val="00F076D4"/>
    <w:rsid w:val="00F07D80"/>
    <w:rsid w:val="00F107C5"/>
    <w:rsid w:val="00F10D3F"/>
    <w:rsid w:val="00F10FFB"/>
    <w:rsid w:val="00F12ABF"/>
    <w:rsid w:val="00F12DFC"/>
    <w:rsid w:val="00F12ED5"/>
    <w:rsid w:val="00F137EB"/>
    <w:rsid w:val="00F14B91"/>
    <w:rsid w:val="00F14C45"/>
    <w:rsid w:val="00F15A17"/>
    <w:rsid w:val="00F168FB"/>
    <w:rsid w:val="00F17EA2"/>
    <w:rsid w:val="00F21857"/>
    <w:rsid w:val="00F21A23"/>
    <w:rsid w:val="00F21AAF"/>
    <w:rsid w:val="00F224DE"/>
    <w:rsid w:val="00F234C2"/>
    <w:rsid w:val="00F235DA"/>
    <w:rsid w:val="00F241F5"/>
    <w:rsid w:val="00F24368"/>
    <w:rsid w:val="00F2534B"/>
    <w:rsid w:val="00F2541A"/>
    <w:rsid w:val="00F254CE"/>
    <w:rsid w:val="00F26F9B"/>
    <w:rsid w:val="00F30653"/>
    <w:rsid w:val="00F30854"/>
    <w:rsid w:val="00F30A76"/>
    <w:rsid w:val="00F30F88"/>
    <w:rsid w:val="00F3150A"/>
    <w:rsid w:val="00F320FA"/>
    <w:rsid w:val="00F32324"/>
    <w:rsid w:val="00F32D97"/>
    <w:rsid w:val="00F32F24"/>
    <w:rsid w:val="00F3313A"/>
    <w:rsid w:val="00F33556"/>
    <w:rsid w:val="00F33ACE"/>
    <w:rsid w:val="00F3400B"/>
    <w:rsid w:val="00F342FC"/>
    <w:rsid w:val="00F34523"/>
    <w:rsid w:val="00F34BBD"/>
    <w:rsid w:val="00F3579A"/>
    <w:rsid w:val="00F362F7"/>
    <w:rsid w:val="00F36984"/>
    <w:rsid w:val="00F36B8D"/>
    <w:rsid w:val="00F37765"/>
    <w:rsid w:val="00F37A80"/>
    <w:rsid w:val="00F37AE9"/>
    <w:rsid w:val="00F37E11"/>
    <w:rsid w:val="00F40CF4"/>
    <w:rsid w:val="00F41640"/>
    <w:rsid w:val="00F41AC9"/>
    <w:rsid w:val="00F41D9B"/>
    <w:rsid w:val="00F41FD8"/>
    <w:rsid w:val="00F41FF4"/>
    <w:rsid w:val="00F421A4"/>
    <w:rsid w:val="00F42259"/>
    <w:rsid w:val="00F4410D"/>
    <w:rsid w:val="00F44479"/>
    <w:rsid w:val="00F4463F"/>
    <w:rsid w:val="00F446D7"/>
    <w:rsid w:val="00F44BB7"/>
    <w:rsid w:val="00F46B81"/>
    <w:rsid w:val="00F4723E"/>
    <w:rsid w:val="00F47247"/>
    <w:rsid w:val="00F4744B"/>
    <w:rsid w:val="00F47487"/>
    <w:rsid w:val="00F47AE8"/>
    <w:rsid w:val="00F514CE"/>
    <w:rsid w:val="00F51930"/>
    <w:rsid w:val="00F51E36"/>
    <w:rsid w:val="00F51E58"/>
    <w:rsid w:val="00F5301D"/>
    <w:rsid w:val="00F53355"/>
    <w:rsid w:val="00F53809"/>
    <w:rsid w:val="00F53C59"/>
    <w:rsid w:val="00F56176"/>
    <w:rsid w:val="00F5743F"/>
    <w:rsid w:val="00F575A9"/>
    <w:rsid w:val="00F5776B"/>
    <w:rsid w:val="00F57C60"/>
    <w:rsid w:val="00F60D23"/>
    <w:rsid w:val="00F614DB"/>
    <w:rsid w:val="00F618DF"/>
    <w:rsid w:val="00F62D25"/>
    <w:rsid w:val="00F642BB"/>
    <w:rsid w:val="00F64408"/>
    <w:rsid w:val="00F6575C"/>
    <w:rsid w:val="00F66E66"/>
    <w:rsid w:val="00F67228"/>
    <w:rsid w:val="00F67306"/>
    <w:rsid w:val="00F674A6"/>
    <w:rsid w:val="00F67B1B"/>
    <w:rsid w:val="00F70C7B"/>
    <w:rsid w:val="00F71AD3"/>
    <w:rsid w:val="00F72BB0"/>
    <w:rsid w:val="00F72CAE"/>
    <w:rsid w:val="00F730B0"/>
    <w:rsid w:val="00F73142"/>
    <w:rsid w:val="00F73209"/>
    <w:rsid w:val="00F73D7B"/>
    <w:rsid w:val="00F750FC"/>
    <w:rsid w:val="00F750FF"/>
    <w:rsid w:val="00F75FFE"/>
    <w:rsid w:val="00F76718"/>
    <w:rsid w:val="00F76E8B"/>
    <w:rsid w:val="00F76F24"/>
    <w:rsid w:val="00F76FE5"/>
    <w:rsid w:val="00F81571"/>
    <w:rsid w:val="00F81839"/>
    <w:rsid w:val="00F81B21"/>
    <w:rsid w:val="00F82209"/>
    <w:rsid w:val="00F82615"/>
    <w:rsid w:val="00F82CD5"/>
    <w:rsid w:val="00F851AD"/>
    <w:rsid w:val="00F85242"/>
    <w:rsid w:val="00F859B2"/>
    <w:rsid w:val="00F86BE6"/>
    <w:rsid w:val="00F87704"/>
    <w:rsid w:val="00F9017E"/>
    <w:rsid w:val="00F91602"/>
    <w:rsid w:val="00F91C47"/>
    <w:rsid w:val="00F9216B"/>
    <w:rsid w:val="00F924C6"/>
    <w:rsid w:val="00F92896"/>
    <w:rsid w:val="00F92E18"/>
    <w:rsid w:val="00F92E75"/>
    <w:rsid w:val="00F92F1C"/>
    <w:rsid w:val="00F95100"/>
    <w:rsid w:val="00F95448"/>
    <w:rsid w:val="00F962DA"/>
    <w:rsid w:val="00F96339"/>
    <w:rsid w:val="00F96B65"/>
    <w:rsid w:val="00F96BD4"/>
    <w:rsid w:val="00F97300"/>
    <w:rsid w:val="00F97314"/>
    <w:rsid w:val="00F97879"/>
    <w:rsid w:val="00F97A33"/>
    <w:rsid w:val="00FA0953"/>
    <w:rsid w:val="00FA0B9F"/>
    <w:rsid w:val="00FA1712"/>
    <w:rsid w:val="00FA229A"/>
    <w:rsid w:val="00FA244E"/>
    <w:rsid w:val="00FA4946"/>
    <w:rsid w:val="00FA675D"/>
    <w:rsid w:val="00FA7111"/>
    <w:rsid w:val="00FA7A77"/>
    <w:rsid w:val="00FA7BE8"/>
    <w:rsid w:val="00FA7C02"/>
    <w:rsid w:val="00FA7CF7"/>
    <w:rsid w:val="00FB17DF"/>
    <w:rsid w:val="00FB1932"/>
    <w:rsid w:val="00FB1B7F"/>
    <w:rsid w:val="00FB1BAF"/>
    <w:rsid w:val="00FB221F"/>
    <w:rsid w:val="00FB229F"/>
    <w:rsid w:val="00FB2B4E"/>
    <w:rsid w:val="00FB3D4A"/>
    <w:rsid w:val="00FB3E17"/>
    <w:rsid w:val="00FB45AB"/>
    <w:rsid w:val="00FB56E0"/>
    <w:rsid w:val="00FB5C74"/>
    <w:rsid w:val="00FB6E4C"/>
    <w:rsid w:val="00FB6F6C"/>
    <w:rsid w:val="00FB7D0B"/>
    <w:rsid w:val="00FC00F4"/>
    <w:rsid w:val="00FC01D0"/>
    <w:rsid w:val="00FC0726"/>
    <w:rsid w:val="00FC07E2"/>
    <w:rsid w:val="00FC08C5"/>
    <w:rsid w:val="00FC107E"/>
    <w:rsid w:val="00FC129F"/>
    <w:rsid w:val="00FC1413"/>
    <w:rsid w:val="00FC1710"/>
    <w:rsid w:val="00FC1834"/>
    <w:rsid w:val="00FC2FAF"/>
    <w:rsid w:val="00FC3BD0"/>
    <w:rsid w:val="00FC45FA"/>
    <w:rsid w:val="00FC4629"/>
    <w:rsid w:val="00FC547B"/>
    <w:rsid w:val="00FC551B"/>
    <w:rsid w:val="00FC57D7"/>
    <w:rsid w:val="00FC5EA5"/>
    <w:rsid w:val="00FC62AA"/>
    <w:rsid w:val="00FC653A"/>
    <w:rsid w:val="00FC6CFC"/>
    <w:rsid w:val="00FC7A75"/>
    <w:rsid w:val="00FC7B90"/>
    <w:rsid w:val="00FD0C40"/>
    <w:rsid w:val="00FD0F2F"/>
    <w:rsid w:val="00FD2190"/>
    <w:rsid w:val="00FD2BFD"/>
    <w:rsid w:val="00FD3451"/>
    <w:rsid w:val="00FD3DE3"/>
    <w:rsid w:val="00FD4ADA"/>
    <w:rsid w:val="00FD5243"/>
    <w:rsid w:val="00FD5DDA"/>
    <w:rsid w:val="00FD61F9"/>
    <w:rsid w:val="00FD6C56"/>
    <w:rsid w:val="00FD7852"/>
    <w:rsid w:val="00FE0486"/>
    <w:rsid w:val="00FE146B"/>
    <w:rsid w:val="00FE1489"/>
    <w:rsid w:val="00FE19AE"/>
    <w:rsid w:val="00FE1E7E"/>
    <w:rsid w:val="00FE2DB5"/>
    <w:rsid w:val="00FE2EB8"/>
    <w:rsid w:val="00FE33EE"/>
    <w:rsid w:val="00FE3B8C"/>
    <w:rsid w:val="00FE4515"/>
    <w:rsid w:val="00FE4CAD"/>
    <w:rsid w:val="00FE54C0"/>
    <w:rsid w:val="00FE5E8C"/>
    <w:rsid w:val="00FE653C"/>
    <w:rsid w:val="00FE7405"/>
    <w:rsid w:val="00FE7FB1"/>
    <w:rsid w:val="00FF0D39"/>
    <w:rsid w:val="00FF13DE"/>
    <w:rsid w:val="00FF176A"/>
    <w:rsid w:val="00FF194F"/>
    <w:rsid w:val="00FF27EB"/>
    <w:rsid w:val="00FF2B7A"/>
    <w:rsid w:val="00FF2FCB"/>
    <w:rsid w:val="00FF3172"/>
    <w:rsid w:val="00FF3356"/>
    <w:rsid w:val="00FF36BA"/>
    <w:rsid w:val="00FF3757"/>
    <w:rsid w:val="00FF447D"/>
    <w:rsid w:val="00FF5946"/>
    <w:rsid w:val="00FF6B18"/>
    <w:rsid w:val="00FF74E0"/>
    <w:rsid w:val="00FF7662"/>
    <w:rsid w:val="0106BE8F"/>
    <w:rsid w:val="010DB1C5"/>
    <w:rsid w:val="011991AD"/>
    <w:rsid w:val="014F07C7"/>
    <w:rsid w:val="0158E4D9"/>
    <w:rsid w:val="0169E0A2"/>
    <w:rsid w:val="016A073E"/>
    <w:rsid w:val="017CCCC4"/>
    <w:rsid w:val="018DFD8F"/>
    <w:rsid w:val="01AD1E61"/>
    <w:rsid w:val="01DB857A"/>
    <w:rsid w:val="01F5E944"/>
    <w:rsid w:val="01F76FE0"/>
    <w:rsid w:val="0208DD88"/>
    <w:rsid w:val="022815FF"/>
    <w:rsid w:val="022EC97F"/>
    <w:rsid w:val="02944876"/>
    <w:rsid w:val="02951DB3"/>
    <w:rsid w:val="0296F855"/>
    <w:rsid w:val="02A3C6CB"/>
    <w:rsid w:val="02B8E01A"/>
    <w:rsid w:val="02BAD07F"/>
    <w:rsid w:val="02D10604"/>
    <w:rsid w:val="02E469A5"/>
    <w:rsid w:val="02F5D97C"/>
    <w:rsid w:val="02F6843B"/>
    <w:rsid w:val="03106B08"/>
    <w:rsid w:val="03189D25"/>
    <w:rsid w:val="032D3100"/>
    <w:rsid w:val="038FCBF1"/>
    <w:rsid w:val="03A668BE"/>
    <w:rsid w:val="03AE2373"/>
    <w:rsid w:val="03B5B92F"/>
    <w:rsid w:val="03C4317F"/>
    <w:rsid w:val="03CDAF43"/>
    <w:rsid w:val="0406F026"/>
    <w:rsid w:val="04099A94"/>
    <w:rsid w:val="04263E07"/>
    <w:rsid w:val="043C7EC0"/>
    <w:rsid w:val="0452F239"/>
    <w:rsid w:val="045DCCFF"/>
    <w:rsid w:val="048544F5"/>
    <w:rsid w:val="04A91B69"/>
    <w:rsid w:val="04B4EB58"/>
    <w:rsid w:val="04B894F0"/>
    <w:rsid w:val="04CC0F1E"/>
    <w:rsid w:val="04CF4598"/>
    <w:rsid w:val="05004AC5"/>
    <w:rsid w:val="051F3B18"/>
    <w:rsid w:val="0521BBAF"/>
    <w:rsid w:val="05281542"/>
    <w:rsid w:val="05327C53"/>
    <w:rsid w:val="054EEE52"/>
    <w:rsid w:val="05705019"/>
    <w:rsid w:val="058AF637"/>
    <w:rsid w:val="058B2BC1"/>
    <w:rsid w:val="059A7419"/>
    <w:rsid w:val="05C980C0"/>
    <w:rsid w:val="05D95AD1"/>
    <w:rsid w:val="05DE16A5"/>
    <w:rsid w:val="05EDDD99"/>
    <w:rsid w:val="05F3B500"/>
    <w:rsid w:val="0602B47B"/>
    <w:rsid w:val="062CC91D"/>
    <w:rsid w:val="062CCB47"/>
    <w:rsid w:val="064F7195"/>
    <w:rsid w:val="0672490A"/>
    <w:rsid w:val="067C05FE"/>
    <w:rsid w:val="068D9B7F"/>
    <w:rsid w:val="069A695E"/>
    <w:rsid w:val="06AAF35A"/>
    <w:rsid w:val="06B4CA48"/>
    <w:rsid w:val="06BEFAAE"/>
    <w:rsid w:val="06C6A78B"/>
    <w:rsid w:val="06E641D5"/>
    <w:rsid w:val="06EB68B5"/>
    <w:rsid w:val="06F3C252"/>
    <w:rsid w:val="0702F568"/>
    <w:rsid w:val="07035A34"/>
    <w:rsid w:val="0717FD37"/>
    <w:rsid w:val="071B8323"/>
    <w:rsid w:val="072241B9"/>
    <w:rsid w:val="0728384B"/>
    <w:rsid w:val="07472ABD"/>
    <w:rsid w:val="074E21FD"/>
    <w:rsid w:val="0754CEE1"/>
    <w:rsid w:val="07556A1A"/>
    <w:rsid w:val="07608CD3"/>
    <w:rsid w:val="076285CF"/>
    <w:rsid w:val="07A5E667"/>
    <w:rsid w:val="07A8B3B5"/>
    <w:rsid w:val="07B2FE4C"/>
    <w:rsid w:val="07C1AA05"/>
    <w:rsid w:val="07CBB007"/>
    <w:rsid w:val="07DDE7DE"/>
    <w:rsid w:val="07EECFD4"/>
    <w:rsid w:val="07EEFDA6"/>
    <w:rsid w:val="07F7B150"/>
    <w:rsid w:val="080C0016"/>
    <w:rsid w:val="0833FFE6"/>
    <w:rsid w:val="083ACAB9"/>
    <w:rsid w:val="0846C51B"/>
    <w:rsid w:val="085A01AB"/>
    <w:rsid w:val="0861009F"/>
    <w:rsid w:val="08654D34"/>
    <w:rsid w:val="086C341F"/>
    <w:rsid w:val="0876E528"/>
    <w:rsid w:val="0879552A"/>
    <w:rsid w:val="089419FA"/>
    <w:rsid w:val="08C606CE"/>
    <w:rsid w:val="08CE9367"/>
    <w:rsid w:val="08D633A3"/>
    <w:rsid w:val="08F07E23"/>
    <w:rsid w:val="08F92A73"/>
    <w:rsid w:val="09115ACE"/>
    <w:rsid w:val="0913E667"/>
    <w:rsid w:val="091EEC80"/>
    <w:rsid w:val="0924EC81"/>
    <w:rsid w:val="093C8333"/>
    <w:rsid w:val="094B92FB"/>
    <w:rsid w:val="094D0F8D"/>
    <w:rsid w:val="094D7785"/>
    <w:rsid w:val="095D9B85"/>
    <w:rsid w:val="09723789"/>
    <w:rsid w:val="09854360"/>
    <w:rsid w:val="098727DC"/>
    <w:rsid w:val="0987F633"/>
    <w:rsid w:val="099156A2"/>
    <w:rsid w:val="09966005"/>
    <w:rsid w:val="099C8DC4"/>
    <w:rsid w:val="09CC9734"/>
    <w:rsid w:val="09F752DD"/>
    <w:rsid w:val="0A113CAA"/>
    <w:rsid w:val="0A32690C"/>
    <w:rsid w:val="0A35702A"/>
    <w:rsid w:val="0A3A3F18"/>
    <w:rsid w:val="0A406729"/>
    <w:rsid w:val="0A408F76"/>
    <w:rsid w:val="0A5267FD"/>
    <w:rsid w:val="0A5A0B0A"/>
    <w:rsid w:val="0A658D50"/>
    <w:rsid w:val="0A790EE9"/>
    <w:rsid w:val="0A8EB56A"/>
    <w:rsid w:val="0AAA3A50"/>
    <w:rsid w:val="0AB4C412"/>
    <w:rsid w:val="0ABF9B71"/>
    <w:rsid w:val="0AC2A358"/>
    <w:rsid w:val="0AE0E5DF"/>
    <w:rsid w:val="0AEDC61A"/>
    <w:rsid w:val="0AFDFC03"/>
    <w:rsid w:val="0B0BC45E"/>
    <w:rsid w:val="0B0DCE11"/>
    <w:rsid w:val="0B174319"/>
    <w:rsid w:val="0B1BF31A"/>
    <w:rsid w:val="0B1EE184"/>
    <w:rsid w:val="0B27281E"/>
    <w:rsid w:val="0B3A666A"/>
    <w:rsid w:val="0B61A270"/>
    <w:rsid w:val="0B691429"/>
    <w:rsid w:val="0B692A54"/>
    <w:rsid w:val="0B7753E8"/>
    <w:rsid w:val="0B7BD90E"/>
    <w:rsid w:val="0BA60CDB"/>
    <w:rsid w:val="0BB5814A"/>
    <w:rsid w:val="0BB74CBD"/>
    <w:rsid w:val="0BC66316"/>
    <w:rsid w:val="0BCA980C"/>
    <w:rsid w:val="0BEA41AA"/>
    <w:rsid w:val="0BF9F273"/>
    <w:rsid w:val="0BFDD966"/>
    <w:rsid w:val="0C03A566"/>
    <w:rsid w:val="0C1BC720"/>
    <w:rsid w:val="0C2AEC04"/>
    <w:rsid w:val="0C357E70"/>
    <w:rsid w:val="0C60BF88"/>
    <w:rsid w:val="0C9D01DA"/>
    <w:rsid w:val="0CA1FFE1"/>
    <w:rsid w:val="0CB52569"/>
    <w:rsid w:val="0CBD9AC7"/>
    <w:rsid w:val="0CC261A6"/>
    <w:rsid w:val="0CCACA12"/>
    <w:rsid w:val="0CCB6805"/>
    <w:rsid w:val="0CD38345"/>
    <w:rsid w:val="0CD73DDE"/>
    <w:rsid w:val="0D070F99"/>
    <w:rsid w:val="0D0A00F1"/>
    <w:rsid w:val="0D10827B"/>
    <w:rsid w:val="0D2529BD"/>
    <w:rsid w:val="0D332CCF"/>
    <w:rsid w:val="0D39F90E"/>
    <w:rsid w:val="0D417FC3"/>
    <w:rsid w:val="0D524DCA"/>
    <w:rsid w:val="0D542078"/>
    <w:rsid w:val="0D6E50FA"/>
    <w:rsid w:val="0D7A0138"/>
    <w:rsid w:val="0D7BC5B3"/>
    <w:rsid w:val="0D7DDF44"/>
    <w:rsid w:val="0DA809BB"/>
    <w:rsid w:val="0DDB2F94"/>
    <w:rsid w:val="0DE68D41"/>
    <w:rsid w:val="0DE6B077"/>
    <w:rsid w:val="0E161B74"/>
    <w:rsid w:val="0E2263CC"/>
    <w:rsid w:val="0E255E0D"/>
    <w:rsid w:val="0E290996"/>
    <w:rsid w:val="0E2B6551"/>
    <w:rsid w:val="0E405A1F"/>
    <w:rsid w:val="0E5ED417"/>
    <w:rsid w:val="0E61FE49"/>
    <w:rsid w:val="0E685495"/>
    <w:rsid w:val="0E780E96"/>
    <w:rsid w:val="0E8B7E05"/>
    <w:rsid w:val="0E8C9854"/>
    <w:rsid w:val="0EA123A1"/>
    <w:rsid w:val="0EA4A771"/>
    <w:rsid w:val="0EA7FE66"/>
    <w:rsid w:val="0EADB9CD"/>
    <w:rsid w:val="0EAE2793"/>
    <w:rsid w:val="0EC2ACD2"/>
    <w:rsid w:val="0F111702"/>
    <w:rsid w:val="0F2F1E37"/>
    <w:rsid w:val="0F58E566"/>
    <w:rsid w:val="0F68B938"/>
    <w:rsid w:val="0F969C19"/>
    <w:rsid w:val="0FA16AC0"/>
    <w:rsid w:val="0FA32981"/>
    <w:rsid w:val="0FB37743"/>
    <w:rsid w:val="0FC03AB3"/>
    <w:rsid w:val="0FD30F72"/>
    <w:rsid w:val="0FEB2F6A"/>
    <w:rsid w:val="0FF8D378"/>
    <w:rsid w:val="10061CD8"/>
    <w:rsid w:val="100B4F61"/>
    <w:rsid w:val="101FF27F"/>
    <w:rsid w:val="102FF6B2"/>
    <w:rsid w:val="104CBAF5"/>
    <w:rsid w:val="1060C3C5"/>
    <w:rsid w:val="106D37EB"/>
    <w:rsid w:val="10717E09"/>
    <w:rsid w:val="1078F838"/>
    <w:rsid w:val="107BFA58"/>
    <w:rsid w:val="108DDF72"/>
    <w:rsid w:val="1091564C"/>
    <w:rsid w:val="109AF9D2"/>
    <w:rsid w:val="10A88570"/>
    <w:rsid w:val="10AAFABA"/>
    <w:rsid w:val="10AF50F4"/>
    <w:rsid w:val="10B453F2"/>
    <w:rsid w:val="10C5BF0C"/>
    <w:rsid w:val="10DCD33E"/>
    <w:rsid w:val="10FC4ACE"/>
    <w:rsid w:val="1124A18F"/>
    <w:rsid w:val="112B17D4"/>
    <w:rsid w:val="113BB716"/>
    <w:rsid w:val="11495DEF"/>
    <w:rsid w:val="11498EC1"/>
    <w:rsid w:val="114A901F"/>
    <w:rsid w:val="115A375F"/>
    <w:rsid w:val="115EFCA6"/>
    <w:rsid w:val="117D5406"/>
    <w:rsid w:val="1192B1B2"/>
    <w:rsid w:val="119E2EEF"/>
    <w:rsid w:val="11A18892"/>
    <w:rsid w:val="11A4BCF9"/>
    <w:rsid w:val="11B174C5"/>
    <w:rsid w:val="11BC9411"/>
    <w:rsid w:val="11CB6670"/>
    <w:rsid w:val="11DC1562"/>
    <w:rsid w:val="11E1A3F9"/>
    <w:rsid w:val="120AD94C"/>
    <w:rsid w:val="120EF34D"/>
    <w:rsid w:val="1210D722"/>
    <w:rsid w:val="12117F8E"/>
    <w:rsid w:val="12119EE7"/>
    <w:rsid w:val="1217D282"/>
    <w:rsid w:val="1227BF54"/>
    <w:rsid w:val="124DAEB5"/>
    <w:rsid w:val="1269FE40"/>
    <w:rsid w:val="126E90CC"/>
    <w:rsid w:val="127E6154"/>
    <w:rsid w:val="12959F70"/>
    <w:rsid w:val="12A622A8"/>
    <w:rsid w:val="12AD5714"/>
    <w:rsid w:val="12C87928"/>
    <w:rsid w:val="12D35981"/>
    <w:rsid w:val="12D537EC"/>
    <w:rsid w:val="12E33E3B"/>
    <w:rsid w:val="12E344E9"/>
    <w:rsid w:val="12F13F23"/>
    <w:rsid w:val="130B3E90"/>
    <w:rsid w:val="130FADCE"/>
    <w:rsid w:val="1339F4B8"/>
    <w:rsid w:val="133F13C8"/>
    <w:rsid w:val="134DB23E"/>
    <w:rsid w:val="13566B25"/>
    <w:rsid w:val="135F9138"/>
    <w:rsid w:val="13626E8D"/>
    <w:rsid w:val="13680870"/>
    <w:rsid w:val="13695EF9"/>
    <w:rsid w:val="136C3795"/>
    <w:rsid w:val="138E5441"/>
    <w:rsid w:val="139C3246"/>
    <w:rsid w:val="13B7D705"/>
    <w:rsid w:val="13B80C32"/>
    <w:rsid w:val="13BA0F93"/>
    <w:rsid w:val="13BBD0FC"/>
    <w:rsid w:val="13C97CD4"/>
    <w:rsid w:val="13CAF850"/>
    <w:rsid w:val="13CD3274"/>
    <w:rsid w:val="13D07F5A"/>
    <w:rsid w:val="13E80934"/>
    <w:rsid w:val="14155A94"/>
    <w:rsid w:val="1415CB1B"/>
    <w:rsid w:val="141602D5"/>
    <w:rsid w:val="14188092"/>
    <w:rsid w:val="1418F82D"/>
    <w:rsid w:val="144D2C67"/>
    <w:rsid w:val="14548E0F"/>
    <w:rsid w:val="145B94EC"/>
    <w:rsid w:val="14653945"/>
    <w:rsid w:val="14684DA8"/>
    <w:rsid w:val="14693815"/>
    <w:rsid w:val="14819969"/>
    <w:rsid w:val="14A1177A"/>
    <w:rsid w:val="14A5B22F"/>
    <w:rsid w:val="14C4BC18"/>
    <w:rsid w:val="150C8366"/>
    <w:rsid w:val="150EF0C7"/>
    <w:rsid w:val="15274EDB"/>
    <w:rsid w:val="152D0585"/>
    <w:rsid w:val="15332BE8"/>
    <w:rsid w:val="153A47F1"/>
    <w:rsid w:val="153F1F00"/>
    <w:rsid w:val="153F4723"/>
    <w:rsid w:val="1548D5B1"/>
    <w:rsid w:val="154EE9A4"/>
    <w:rsid w:val="157B050C"/>
    <w:rsid w:val="157CCC90"/>
    <w:rsid w:val="15807E15"/>
    <w:rsid w:val="158448C0"/>
    <w:rsid w:val="15891382"/>
    <w:rsid w:val="15952988"/>
    <w:rsid w:val="159D52A3"/>
    <w:rsid w:val="15A0B4ED"/>
    <w:rsid w:val="15A6DF8D"/>
    <w:rsid w:val="15C9352B"/>
    <w:rsid w:val="15CEA54D"/>
    <w:rsid w:val="16046705"/>
    <w:rsid w:val="161840CD"/>
    <w:rsid w:val="16219C98"/>
    <w:rsid w:val="163E685E"/>
    <w:rsid w:val="164687E7"/>
    <w:rsid w:val="166E73A0"/>
    <w:rsid w:val="1675ED02"/>
    <w:rsid w:val="16786E6C"/>
    <w:rsid w:val="167ACE4E"/>
    <w:rsid w:val="167D5E04"/>
    <w:rsid w:val="16C19FC6"/>
    <w:rsid w:val="16C9D23F"/>
    <w:rsid w:val="16F90DFE"/>
    <w:rsid w:val="16FB12C2"/>
    <w:rsid w:val="17020F96"/>
    <w:rsid w:val="17039E95"/>
    <w:rsid w:val="17079618"/>
    <w:rsid w:val="170955CE"/>
    <w:rsid w:val="171E7607"/>
    <w:rsid w:val="1733B1EC"/>
    <w:rsid w:val="17366797"/>
    <w:rsid w:val="17366C4A"/>
    <w:rsid w:val="17524131"/>
    <w:rsid w:val="17543379"/>
    <w:rsid w:val="176E4254"/>
    <w:rsid w:val="1776DF35"/>
    <w:rsid w:val="1778D3B3"/>
    <w:rsid w:val="177BC754"/>
    <w:rsid w:val="17AEEA11"/>
    <w:rsid w:val="17B1B367"/>
    <w:rsid w:val="17B508AA"/>
    <w:rsid w:val="17B589F7"/>
    <w:rsid w:val="17C5B7A2"/>
    <w:rsid w:val="17C68146"/>
    <w:rsid w:val="17E4A0D6"/>
    <w:rsid w:val="17E53B78"/>
    <w:rsid w:val="17FB0156"/>
    <w:rsid w:val="17FDA923"/>
    <w:rsid w:val="180E7D51"/>
    <w:rsid w:val="18126038"/>
    <w:rsid w:val="1813C967"/>
    <w:rsid w:val="181C5593"/>
    <w:rsid w:val="18239776"/>
    <w:rsid w:val="1838B3D3"/>
    <w:rsid w:val="183EF688"/>
    <w:rsid w:val="1846034E"/>
    <w:rsid w:val="184DC9BF"/>
    <w:rsid w:val="1857D07D"/>
    <w:rsid w:val="1858C380"/>
    <w:rsid w:val="1874E8A3"/>
    <w:rsid w:val="1889E94E"/>
    <w:rsid w:val="188B7D55"/>
    <w:rsid w:val="189580CB"/>
    <w:rsid w:val="1896BB73"/>
    <w:rsid w:val="1896CE07"/>
    <w:rsid w:val="18CA94A3"/>
    <w:rsid w:val="18F12B7F"/>
    <w:rsid w:val="191ACA0C"/>
    <w:rsid w:val="19496444"/>
    <w:rsid w:val="194CBF5C"/>
    <w:rsid w:val="19522011"/>
    <w:rsid w:val="19692C87"/>
    <w:rsid w:val="198EB8BD"/>
    <w:rsid w:val="199E9166"/>
    <w:rsid w:val="19B48266"/>
    <w:rsid w:val="19C59AF7"/>
    <w:rsid w:val="19C8AC99"/>
    <w:rsid w:val="19D9A2ED"/>
    <w:rsid w:val="19EC1E66"/>
    <w:rsid w:val="19F82F4D"/>
    <w:rsid w:val="1A2ABC75"/>
    <w:rsid w:val="1A312E0B"/>
    <w:rsid w:val="1A39FB91"/>
    <w:rsid w:val="1A481D0E"/>
    <w:rsid w:val="1A4D3CA7"/>
    <w:rsid w:val="1A5440A0"/>
    <w:rsid w:val="1A65DD1F"/>
    <w:rsid w:val="1A9AB799"/>
    <w:rsid w:val="1AA0F4E2"/>
    <w:rsid w:val="1AB6FCA0"/>
    <w:rsid w:val="1AC2B364"/>
    <w:rsid w:val="1AC7C833"/>
    <w:rsid w:val="1ACF0AB1"/>
    <w:rsid w:val="1AD2FCB4"/>
    <w:rsid w:val="1AD51D2B"/>
    <w:rsid w:val="1AD5ED2C"/>
    <w:rsid w:val="1AE21B77"/>
    <w:rsid w:val="1AEC7F20"/>
    <w:rsid w:val="1AF7D45F"/>
    <w:rsid w:val="1B050AA4"/>
    <w:rsid w:val="1B1595AF"/>
    <w:rsid w:val="1B288983"/>
    <w:rsid w:val="1B2BDE40"/>
    <w:rsid w:val="1B5BE741"/>
    <w:rsid w:val="1B97EB65"/>
    <w:rsid w:val="1B98E616"/>
    <w:rsid w:val="1BA51238"/>
    <w:rsid w:val="1BB284E0"/>
    <w:rsid w:val="1BB99F71"/>
    <w:rsid w:val="1BBF68EA"/>
    <w:rsid w:val="1BC2BC6A"/>
    <w:rsid w:val="1BC514DF"/>
    <w:rsid w:val="1BC7E578"/>
    <w:rsid w:val="1BCFE5A6"/>
    <w:rsid w:val="1BEAEEEE"/>
    <w:rsid w:val="1BF6827E"/>
    <w:rsid w:val="1C013946"/>
    <w:rsid w:val="1C01CA57"/>
    <w:rsid w:val="1C0E7C25"/>
    <w:rsid w:val="1C17BEE4"/>
    <w:rsid w:val="1C2B82CB"/>
    <w:rsid w:val="1C45555A"/>
    <w:rsid w:val="1C4E32EB"/>
    <w:rsid w:val="1C554903"/>
    <w:rsid w:val="1C5B8984"/>
    <w:rsid w:val="1C64623E"/>
    <w:rsid w:val="1C7CD4B9"/>
    <w:rsid w:val="1C87C2A1"/>
    <w:rsid w:val="1C999CD6"/>
    <w:rsid w:val="1CA10D96"/>
    <w:rsid w:val="1CB01D05"/>
    <w:rsid w:val="1CB8773F"/>
    <w:rsid w:val="1CB98BF4"/>
    <w:rsid w:val="1CBFDE60"/>
    <w:rsid w:val="1CCB4B37"/>
    <w:rsid w:val="1CDE9677"/>
    <w:rsid w:val="1CFA8429"/>
    <w:rsid w:val="1D058DE6"/>
    <w:rsid w:val="1D065A5E"/>
    <w:rsid w:val="1D2ABF79"/>
    <w:rsid w:val="1D3F6589"/>
    <w:rsid w:val="1D6B6B33"/>
    <w:rsid w:val="1D7013D4"/>
    <w:rsid w:val="1D7655AC"/>
    <w:rsid w:val="1D8CE04C"/>
    <w:rsid w:val="1D8FB9E0"/>
    <w:rsid w:val="1DB94685"/>
    <w:rsid w:val="1DBCE032"/>
    <w:rsid w:val="1DCE2B85"/>
    <w:rsid w:val="1DD504B5"/>
    <w:rsid w:val="1E016F3A"/>
    <w:rsid w:val="1E135BB6"/>
    <w:rsid w:val="1E1D7668"/>
    <w:rsid w:val="1E22D33D"/>
    <w:rsid w:val="1E349C03"/>
    <w:rsid w:val="1E47A3C6"/>
    <w:rsid w:val="1E512986"/>
    <w:rsid w:val="1E520A7E"/>
    <w:rsid w:val="1E5C40CD"/>
    <w:rsid w:val="1E6CE3BF"/>
    <w:rsid w:val="1E7446BC"/>
    <w:rsid w:val="1E7C9AFE"/>
    <w:rsid w:val="1E929C9F"/>
    <w:rsid w:val="1E964F00"/>
    <w:rsid w:val="1E9FD5FB"/>
    <w:rsid w:val="1EB8C1D2"/>
    <w:rsid w:val="1ECCEC07"/>
    <w:rsid w:val="1ECFBF43"/>
    <w:rsid w:val="1ED58634"/>
    <w:rsid w:val="1EF04AC1"/>
    <w:rsid w:val="1EFABED9"/>
    <w:rsid w:val="1F0C412D"/>
    <w:rsid w:val="1F187CBC"/>
    <w:rsid w:val="1F27B1C3"/>
    <w:rsid w:val="1F3C3E9F"/>
    <w:rsid w:val="1F441327"/>
    <w:rsid w:val="1F55EBC7"/>
    <w:rsid w:val="1F574333"/>
    <w:rsid w:val="1F5B47A6"/>
    <w:rsid w:val="1F60CFEF"/>
    <w:rsid w:val="1F775026"/>
    <w:rsid w:val="1F77DD66"/>
    <w:rsid w:val="1F8E1A47"/>
    <w:rsid w:val="1FC3B498"/>
    <w:rsid w:val="1FCA0B47"/>
    <w:rsid w:val="1FCBD8DD"/>
    <w:rsid w:val="1FD7BC78"/>
    <w:rsid w:val="1FD99400"/>
    <w:rsid w:val="1FEA2655"/>
    <w:rsid w:val="1FEB202F"/>
    <w:rsid w:val="1FF35F92"/>
    <w:rsid w:val="1FFCF27E"/>
    <w:rsid w:val="201C6EDA"/>
    <w:rsid w:val="204A08C9"/>
    <w:rsid w:val="2051B5FD"/>
    <w:rsid w:val="2079ACDF"/>
    <w:rsid w:val="2085A091"/>
    <w:rsid w:val="20994742"/>
    <w:rsid w:val="20A0AD0E"/>
    <w:rsid w:val="20B37D7E"/>
    <w:rsid w:val="20B7956A"/>
    <w:rsid w:val="21135E19"/>
    <w:rsid w:val="211A753E"/>
    <w:rsid w:val="211A9C1B"/>
    <w:rsid w:val="211E89A8"/>
    <w:rsid w:val="21290B43"/>
    <w:rsid w:val="2144C356"/>
    <w:rsid w:val="215603DC"/>
    <w:rsid w:val="216E67D4"/>
    <w:rsid w:val="217431E6"/>
    <w:rsid w:val="2199F173"/>
    <w:rsid w:val="219C29BB"/>
    <w:rsid w:val="21B2947A"/>
    <w:rsid w:val="21B9B2B8"/>
    <w:rsid w:val="21D34634"/>
    <w:rsid w:val="21D440DA"/>
    <w:rsid w:val="21D84672"/>
    <w:rsid w:val="21EB4097"/>
    <w:rsid w:val="21F1D065"/>
    <w:rsid w:val="21F6993F"/>
    <w:rsid w:val="2204BAF6"/>
    <w:rsid w:val="22084ED8"/>
    <w:rsid w:val="222B7458"/>
    <w:rsid w:val="2230C40A"/>
    <w:rsid w:val="22385CAF"/>
    <w:rsid w:val="2243C81B"/>
    <w:rsid w:val="224414D4"/>
    <w:rsid w:val="225C72E8"/>
    <w:rsid w:val="226B756D"/>
    <w:rsid w:val="2277743C"/>
    <w:rsid w:val="227F3F92"/>
    <w:rsid w:val="229ABE17"/>
    <w:rsid w:val="229B62C9"/>
    <w:rsid w:val="229D00F8"/>
    <w:rsid w:val="229EA3A3"/>
    <w:rsid w:val="22CB6335"/>
    <w:rsid w:val="22CCFB00"/>
    <w:rsid w:val="22FDFEAB"/>
    <w:rsid w:val="22FF9C44"/>
    <w:rsid w:val="23259DD4"/>
    <w:rsid w:val="2371CE2B"/>
    <w:rsid w:val="237F2103"/>
    <w:rsid w:val="238A0D7E"/>
    <w:rsid w:val="23A129E1"/>
    <w:rsid w:val="23A1A661"/>
    <w:rsid w:val="23BBD1D5"/>
    <w:rsid w:val="23BD402E"/>
    <w:rsid w:val="23D1B5DC"/>
    <w:rsid w:val="23E573CC"/>
    <w:rsid w:val="23EFE994"/>
    <w:rsid w:val="240124C5"/>
    <w:rsid w:val="2419C8FE"/>
    <w:rsid w:val="241CAA07"/>
    <w:rsid w:val="2420C260"/>
    <w:rsid w:val="2432E036"/>
    <w:rsid w:val="243FB7CC"/>
    <w:rsid w:val="2450DC78"/>
    <w:rsid w:val="2459475B"/>
    <w:rsid w:val="245B81B5"/>
    <w:rsid w:val="245CB0F1"/>
    <w:rsid w:val="24B4205C"/>
    <w:rsid w:val="24DBAA2B"/>
    <w:rsid w:val="24DFFAE7"/>
    <w:rsid w:val="24FE8FB7"/>
    <w:rsid w:val="24FF3468"/>
    <w:rsid w:val="2500D450"/>
    <w:rsid w:val="2506F823"/>
    <w:rsid w:val="251EB5B9"/>
    <w:rsid w:val="25422D6A"/>
    <w:rsid w:val="25437881"/>
    <w:rsid w:val="255510F4"/>
    <w:rsid w:val="2558C586"/>
    <w:rsid w:val="2559C443"/>
    <w:rsid w:val="2563128F"/>
    <w:rsid w:val="256CDE4A"/>
    <w:rsid w:val="25896389"/>
    <w:rsid w:val="2590C29D"/>
    <w:rsid w:val="25BC5558"/>
    <w:rsid w:val="25BF16EC"/>
    <w:rsid w:val="25D04444"/>
    <w:rsid w:val="25D5B086"/>
    <w:rsid w:val="25E90E5C"/>
    <w:rsid w:val="25EDD97C"/>
    <w:rsid w:val="25F9DF25"/>
    <w:rsid w:val="2631D032"/>
    <w:rsid w:val="263C2118"/>
    <w:rsid w:val="26419E9C"/>
    <w:rsid w:val="2651EF76"/>
    <w:rsid w:val="2659A10C"/>
    <w:rsid w:val="265C93F0"/>
    <w:rsid w:val="266369B7"/>
    <w:rsid w:val="26685FD0"/>
    <w:rsid w:val="26A31977"/>
    <w:rsid w:val="26B8C162"/>
    <w:rsid w:val="26C128CF"/>
    <w:rsid w:val="26E4614F"/>
    <w:rsid w:val="26EFBCFD"/>
    <w:rsid w:val="26F9592B"/>
    <w:rsid w:val="26FFAFC4"/>
    <w:rsid w:val="272F620B"/>
    <w:rsid w:val="2734BEC3"/>
    <w:rsid w:val="2753E3CD"/>
    <w:rsid w:val="27564307"/>
    <w:rsid w:val="2769E980"/>
    <w:rsid w:val="276B3D23"/>
    <w:rsid w:val="2775D966"/>
    <w:rsid w:val="277F6C57"/>
    <w:rsid w:val="278412FB"/>
    <w:rsid w:val="2788F261"/>
    <w:rsid w:val="27AB8B6F"/>
    <w:rsid w:val="27B28448"/>
    <w:rsid w:val="27C4F92C"/>
    <w:rsid w:val="27CC9B6E"/>
    <w:rsid w:val="27E3D32B"/>
    <w:rsid w:val="27ECF689"/>
    <w:rsid w:val="27FB6441"/>
    <w:rsid w:val="27FC6FA5"/>
    <w:rsid w:val="28581CE3"/>
    <w:rsid w:val="2862EE84"/>
    <w:rsid w:val="2865D4EB"/>
    <w:rsid w:val="287BC978"/>
    <w:rsid w:val="287C80BF"/>
    <w:rsid w:val="287D22CF"/>
    <w:rsid w:val="2884925A"/>
    <w:rsid w:val="288ECA18"/>
    <w:rsid w:val="28AD24A2"/>
    <w:rsid w:val="28D4F539"/>
    <w:rsid w:val="28F64976"/>
    <w:rsid w:val="292424CB"/>
    <w:rsid w:val="292D1C07"/>
    <w:rsid w:val="29326144"/>
    <w:rsid w:val="2941ECD9"/>
    <w:rsid w:val="295659D2"/>
    <w:rsid w:val="2959B600"/>
    <w:rsid w:val="2966988A"/>
    <w:rsid w:val="2999C171"/>
    <w:rsid w:val="29D35708"/>
    <w:rsid w:val="29E20CC1"/>
    <w:rsid w:val="29E4AC5B"/>
    <w:rsid w:val="29F37AC5"/>
    <w:rsid w:val="29FCA901"/>
    <w:rsid w:val="2A37E4D4"/>
    <w:rsid w:val="2A470075"/>
    <w:rsid w:val="2A6D1717"/>
    <w:rsid w:val="2A79BBC3"/>
    <w:rsid w:val="2A86E5E6"/>
    <w:rsid w:val="2A8990EB"/>
    <w:rsid w:val="2AAACE1C"/>
    <w:rsid w:val="2AB86EDA"/>
    <w:rsid w:val="2ACE87C4"/>
    <w:rsid w:val="2AD37230"/>
    <w:rsid w:val="2AD7C84E"/>
    <w:rsid w:val="2AF4A26F"/>
    <w:rsid w:val="2B10AD1B"/>
    <w:rsid w:val="2B17885F"/>
    <w:rsid w:val="2B19DCA6"/>
    <w:rsid w:val="2B1DD8B5"/>
    <w:rsid w:val="2B43DB33"/>
    <w:rsid w:val="2B47BC17"/>
    <w:rsid w:val="2B69E849"/>
    <w:rsid w:val="2B70BB00"/>
    <w:rsid w:val="2B91BD40"/>
    <w:rsid w:val="2B9529E7"/>
    <w:rsid w:val="2B97552B"/>
    <w:rsid w:val="2BE12F67"/>
    <w:rsid w:val="2BF26F7D"/>
    <w:rsid w:val="2BF4CAE9"/>
    <w:rsid w:val="2BFEED4A"/>
    <w:rsid w:val="2C125777"/>
    <w:rsid w:val="2C52A0C0"/>
    <w:rsid w:val="2C54F885"/>
    <w:rsid w:val="2C98EBF6"/>
    <w:rsid w:val="2C98EE3D"/>
    <w:rsid w:val="2CA854C1"/>
    <w:rsid w:val="2CB221B2"/>
    <w:rsid w:val="2CB98085"/>
    <w:rsid w:val="2CBCD461"/>
    <w:rsid w:val="2CD3562A"/>
    <w:rsid w:val="2CE43485"/>
    <w:rsid w:val="2D2259BF"/>
    <w:rsid w:val="2D231984"/>
    <w:rsid w:val="2D292DE1"/>
    <w:rsid w:val="2D3177A5"/>
    <w:rsid w:val="2D471DCA"/>
    <w:rsid w:val="2D51DD6E"/>
    <w:rsid w:val="2D52A1BB"/>
    <w:rsid w:val="2D6352B1"/>
    <w:rsid w:val="2D63A9EC"/>
    <w:rsid w:val="2D72B75C"/>
    <w:rsid w:val="2D779A5A"/>
    <w:rsid w:val="2D7F7150"/>
    <w:rsid w:val="2D8DB26F"/>
    <w:rsid w:val="2D9BD99F"/>
    <w:rsid w:val="2DA9F2B2"/>
    <w:rsid w:val="2DB28B75"/>
    <w:rsid w:val="2DB7A357"/>
    <w:rsid w:val="2DB80636"/>
    <w:rsid w:val="2DBAD8B9"/>
    <w:rsid w:val="2DCD793F"/>
    <w:rsid w:val="2DD0FBB1"/>
    <w:rsid w:val="2DD84900"/>
    <w:rsid w:val="2DDD5350"/>
    <w:rsid w:val="2DE7C8E3"/>
    <w:rsid w:val="2E001B83"/>
    <w:rsid w:val="2E032A65"/>
    <w:rsid w:val="2E16396C"/>
    <w:rsid w:val="2E17E21F"/>
    <w:rsid w:val="2E2207E9"/>
    <w:rsid w:val="2E44B098"/>
    <w:rsid w:val="2E695920"/>
    <w:rsid w:val="2E990FA0"/>
    <w:rsid w:val="2E9F3EB5"/>
    <w:rsid w:val="2EA4753F"/>
    <w:rsid w:val="2EAADDDA"/>
    <w:rsid w:val="2EBBFD5B"/>
    <w:rsid w:val="2ECD1D9E"/>
    <w:rsid w:val="2EDD5C56"/>
    <w:rsid w:val="2F09613E"/>
    <w:rsid w:val="2F14D619"/>
    <w:rsid w:val="2F18D029"/>
    <w:rsid w:val="2F2A79CF"/>
    <w:rsid w:val="2F2C4572"/>
    <w:rsid w:val="2F4FDD4B"/>
    <w:rsid w:val="2F54B5CB"/>
    <w:rsid w:val="2F6426C3"/>
    <w:rsid w:val="2F76FC5A"/>
    <w:rsid w:val="2F7B4697"/>
    <w:rsid w:val="2F7CA858"/>
    <w:rsid w:val="2F7E30FB"/>
    <w:rsid w:val="2FA95D7D"/>
    <w:rsid w:val="2FAB4554"/>
    <w:rsid w:val="2FD05500"/>
    <w:rsid w:val="2FF6326F"/>
    <w:rsid w:val="3008D758"/>
    <w:rsid w:val="301FD059"/>
    <w:rsid w:val="303415B8"/>
    <w:rsid w:val="303D08E6"/>
    <w:rsid w:val="304ED6F5"/>
    <w:rsid w:val="30529AEA"/>
    <w:rsid w:val="307EBE8C"/>
    <w:rsid w:val="30AA69D0"/>
    <w:rsid w:val="30D4411F"/>
    <w:rsid w:val="30D552CA"/>
    <w:rsid w:val="30F14A75"/>
    <w:rsid w:val="30F4DDBD"/>
    <w:rsid w:val="3118305C"/>
    <w:rsid w:val="311F41E7"/>
    <w:rsid w:val="314785CC"/>
    <w:rsid w:val="31634802"/>
    <w:rsid w:val="317A18FA"/>
    <w:rsid w:val="318DD1C1"/>
    <w:rsid w:val="318F00B1"/>
    <w:rsid w:val="31997CF2"/>
    <w:rsid w:val="319E1079"/>
    <w:rsid w:val="31A0C75D"/>
    <w:rsid w:val="31B65901"/>
    <w:rsid w:val="31C07B33"/>
    <w:rsid w:val="31C37970"/>
    <w:rsid w:val="31D1001A"/>
    <w:rsid w:val="31D741C7"/>
    <w:rsid w:val="31ECFA09"/>
    <w:rsid w:val="31EDFE8D"/>
    <w:rsid w:val="3212533E"/>
    <w:rsid w:val="323223B3"/>
    <w:rsid w:val="32455A9E"/>
    <w:rsid w:val="3257D04F"/>
    <w:rsid w:val="326035DD"/>
    <w:rsid w:val="3264F234"/>
    <w:rsid w:val="327DF0C6"/>
    <w:rsid w:val="327FD062"/>
    <w:rsid w:val="3282BD87"/>
    <w:rsid w:val="32835C73"/>
    <w:rsid w:val="32872F1E"/>
    <w:rsid w:val="328A8022"/>
    <w:rsid w:val="3292A553"/>
    <w:rsid w:val="3298665F"/>
    <w:rsid w:val="32A38E41"/>
    <w:rsid w:val="32BA1629"/>
    <w:rsid w:val="32BC1AAD"/>
    <w:rsid w:val="32CA6693"/>
    <w:rsid w:val="32CE1D79"/>
    <w:rsid w:val="32D9E365"/>
    <w:rsid w:val="32FA1C18"/>
    <w:rsid w:val="330A805F"/>
    <w:rsid w:val="33166EB1"/>
    <w:rsid w:val="3318BEE9"/>
    <w:rsid w:val="3342AA6F"/>
    <w:rsid w:val="33722C4B"/>
    <w:rsid w:val="3380DA9F"/>
    <w:rsid w:val="338354C9"/>
    <w:rsid w:val="33876825"/>
    <w:rsid w:val="33B6FF75"/>
    <w:rsid w:val="33C6C63F"/>
    <w:rsid w:val="33CB8872"/>
    <w:rsid w:val="33CD619B"/>
    <w:rsid w:val="33DC7163"/>
    <w:rsid w:val="33EF3B3E"/>
    <w:rsid w:val="33FC234B"/>
    <w:rsid w:val="3433981A"/>
    <w:rsid w:val="343F560C"/>
    <w:rsid w:val="34418BB3"/>
    <w:rsid w:val="3442B184"/>
    <w:rsid w:val="3444C1C9"/>
    <w:rsid w:val="344853D2"/>
    <w:rsid w:val="3457639A"/>
    <w:rsid w:val="345F2C6D"/>
    <w:rsid w:val="3479EF73"/>
    <w:rsid w:val="34849F80"/>
    <w:rsid w:val="34922ED5"/>
    <w:rsid w:val="349AD0E7"/>
    <w:rsid w:val="34A4F513"/>
    <w:rsid w:val="34ABE57F"/>
    <w:rsid w:val="34C1F874"/>
    <w:rsid w:val="34C46CEE"/>
    <w:rsid w:val="34C732FA"/>
    <w:rsid w:val="34D15D62"/>
    <w:rsid w:val="34DA7EC1"/>
    <w:rsid w:val="34E4FC0D"/>
    <w:rsid w:val="34ED811B"/>
    <w:rsid w:val="351530BB"/>
    <w:rsid w:val="3516D266"/>
    <w:rsid w:val="35249886"/>
    <w:rsid w:val="3524CD9C"/>
    <w:rsid w:val="35389588"/>
    <w:rsid w:val="35402860"/>
    <w:rsid w:val="354BE652"/>
    <w:rsid w:val="355957EB"/>
    <w:rsid w:val="356CB0BF"/>
    <w:rsid w:val="3577978B"/>
    <w:rsid w:val="357978FB"/>
    <w:rsid w:val="3587D264"/>
    <w:rsid w:val="358811AD"/>
    <w:rsid w:val="3590EC54"/>
    <w:rsid w:val="35C1A246"/>
    <w:rsid w:val="35C34CB4"/>
    <w:rsid w:val="35C9F51F"/>
    <w:rsid w:val="35DB4621"/>
    <w:rsid w:val="35FE30AC"/>
    <w:rsid w:val="360979BB"/>
    <w:rsid w:val="36186E0A"/>
    <w:rsid w:val="3626D599"/>
    <w:rsid w:val="362E5B51"/>
    <w:rsid w:val="362FA6E7"/>
    <w:rsid w:val="364124D8"/>
    <w:rsid w:val="365714C3"/>
    <w:rsid w:val="365A8FF1"/>
    <w:rsid w:val="368982A2"/>
    <w:rsid w:val="368DC538"/>
    <w:rsid w:val="36995FB2"/>
    <w:rsid w:val="369B3274"/>
    <w:rsid w:val="36C86486"/>
    <w:rsid w:val="36CD7D07"/>
    <w:rsid w:val="36D2E474"/>
    <w:rsid w:val="36DCF2E1"/>
    <w:rsid w:val="36FD675C"/>
    <w:rsid w:val="3714BEB9"/>
    <w:rsid w:val="37622F27"/>
    <w:rsid w:val="376B6AB2"/>
    <w:rsid w:val="3797DD05"/>
    <w:rsid w:val="37ABDDE7"/>
    <w:rsid w:val="37AEB87E"/>
    <w:rsid w:val="37C59F8D"/>
    <w:rsid w:val="37C699D2"/>
    <w:rsid w:val="37CD533C"/>
    <w:rsid w:val="37D2B011"/>
    <w:rsid w:val="37D35848"/>
    <w:rsid w:val="37DD6297"/>
    <w:rsid w:val="37E442E2"/>
    <w:rsid w:val="38007375"/>
    <w:rsid w:val="3807CCEF"/>
    <w:rsid w:val="380F8893"/>
    <w:rsid w:val="38197496"/>
    <w:rsid w:val="38222883"/>
    <w:rsid w:val="38271C6A"/>
    <w:rsid w:val="382EB600"/>
    <w:rsid w:val="385B3F58"/>
    <w:rsid w:val="38620C76"/>
    <w:rsid w:val="3870364A"/>
    <w:rsid w:val="3886EA9C"/>
    <w:rsid w:val="38913507"/>
    <w:rsid w:val="3897D6F7"/>
    <w:rsid w:val="38B5DF69"/>
    <w:rsid w:val="38BA3789"/>
    <w:rsid w:val="38CED6E3"/>
    <w:rsid w:val="38DB4543"/>
    <w:rsid w:val="38DC9DA0"/>
    <w:rsid w:val="38DD485F"/>
    <w:rsid w:val="38DE3CCA"/>
    <w:rsid w:val="38EEF7AC"/>
    <w:rsid w:val="38FF9DA3"/>
    <w:rsid w:val="392F1929"/>
    <w:rsid w:val="39371027"/>
    <w:rsid w:val="3950E403"/>
    <w:rsid w:val="3956B3ED"/>
    <w:rsid w:val="3971E413"/>
    <w:rsid w:val="397B2A4F"/>
    <w:rsid w:val="397D9C80"/>
    <w:rsid w:val="39852047"/>
    <w:rsid w:val="398788BF"/>
    <w:rsid w:val="398E920D"/>
    <w:rsid w:val="398F0C8F"/>
    <w:rsid w:val="399D206E"/>
    <w:rsid w:val="39A86AD6"/>
    <w:rsid w:val="39A92202"/>
    <w:rsid w:val="39E14A61"/>
    <w:rsid w:val="39E5F9F1"/>
    <w:rsid w:val="39F9A46E"/>
    <w:rsid w:val="3A055B32"/>
    <w:rsid w:val="3A15A280"/>
    <w:rsid w:val="3A1EB49D"/>
    <w:rsid w:val="3A276750"/>
    <w:rsid w:val="3A2A2697"/>
    <w:rsid w:val="3A3D7428"/>
    <w:rsid w:val="3A4B93B9"/>
    <w:rsid w:val="3A58A37D"/>
    <w:rsid w:val="3A621094"/>
    <w:rsid w:val="3A673B93"/>
    <w:rsid w:val="3A6EC377"/>
    <w:rsid w:val="3A8193AC"/>
    <w:rsid w:val="3A86978C"/>
    <w:rsid w:val="3A917324"/>
    <w:rsid w:val="3A98C932"/>
    <w:rsid w:val="3A9C2331"/>
    <w:rsid w:val="3AA49583"/>
    <w:rsid w:val="3AAC8C35"/>
    <w:rsid w:val="3AB04B37"/>
    <w:rsid w:val="3ABBCECE"/>
    <w:rsid w:val="3ACEE22F"/>
    <w:rsid w:val="3AD60E02"/>
    <w:rsid w:val="3ADC05FA"/>
    <w:rsid w:val="3AE9D932"/>
    <w:rsid w:val="3AE9DE7B"/>
    <w:rsid w:val="3B011E20"/>
    <w:rsid w:val="3B03ADC7"/>
    <w:rsid w:val="3B179B2E"/>
    <w:rsid w:val="3B24E1DD"/>
    <w:rsid w:val="3B41DE52"/>
    <w:rsid w:val="3B6E646C"/>
    <w:rsid w:val="3B7501E3"/>
    <w:rsid w:val="3BA97597"/>
    <w:rsid w:val="3BADC827"/>
    <w:rsid w:val="3BC0156C"/>
    <w:rsid w:val="3BC25CEA"/>
    <w:rsid w:val="3BCDE422"/>
    <w:rsid w:val="3BEF80B2"/>
    <w:rsid w:val="3BF591F2"/>
    <w:rsid w:val="3C2455DC"/>
    <w:rsid w:val="3C4F30D8"/>
    <w:rsid w:val="3C616CDA"/>
    <w:rsid w:val="3C628E4B"/>
    <w:rsid w:val="3C658AFB"/>
    <w:rsid w:val="3C715635"/>
    <w:rsid w:val="3C882C0C"/>
    <w:rsid w:val="3C95F42E"/>
    <w:rsid w:val="3CAF7663"/>
    <w:rsid w:val="3CB4D89B"/>
    <w:rsid w:val="3CC8E5FD"/>
    <w:rsid w:val="3CCB0783"/>
    <w:rsid w:val="3CCE10FC"/>
    <w:rsid w:val="3CCFA4BB"/>
    <w:rsid w:val="3CD3FAB1"/>
    <w:rsid w:val="3CDC6DA1"/>
    <w:rsid w:val="3CE9222A"/>
    <w:rsid w:val="3CFA2225"/>
    <w:rsid w:val="3D14F6A0"/>
    <w:rsid w:val="3D2143E1"/>
    <w:rsid w:val="3D318299"/>
    <w:rsid w:val="3D370BC4"/>
    <w:rsid w:val="3D38A3D4"/>
    <w:rsid w:val="3D38E50E"/>
    <w:rsid w:val="3D3F42FA"/>
    <w:rsid w:val="3D4B69FE"/>
    <w:rsid w:val="3D66171E"/>
    <w:rsid w:val="3D76AC59"/>
    <w:rsid w:val="3D82771A"/>
    <w:rsid w:val="3D8FC199"/>
    <w:rsid w:val="3D91F9CB"/>
    <w:rsid w:val="3D9364A8"/>
    <w:rsid w:val="3DB3D43B"/>
    <w:rsid w:val="3DBFBE6C"/>
    <w:rsid w:val="3DC730C4"/>
    <w:rsid w:val="3DEE2F61"/>
    <w:rsid w:val="3DF27371"/>
    <w:rsid w:val="3DF68A94"/>
    <w:rsid w:val="3E08B074"/>
    <w:rsid w:val="3E1E86F6"/>
    <w:rsid w:val="3E28AC0E"/>
    <w:rsid w:val="3E394C73"/>
    <w:rsid w:val="3E477647"/>
    <w:rsid w:val="3E596FD4"/>
    <w:rsid w:val="3E66C523"/>
    <w:rsid w:val="3E7656D7"/>
    <w:rsid w:val="3E85FA39"/>
    <w:rsid w:val="3E9D36DF"/>
    <w:rsid w:val="3EA4FD7C"/>
    <w:rsid w:val="3EB6BE4C"/>
    <w:rsid w:val="3EBD0D5A"/>
    <w:rsid w:val="3EBEC7E9"/>
    <w:rsid w:val="3EC11792"/>
    <w:rsid w:val="3ECE1424"/>
    <w:rsid w:val="3ED0CCAD"/>
    <w:rsid w:val="3ED1D670"/>
    <w:rsid w:val="3EF7283F"/>
    <w:rsid w:val="3F0E6DEA"/>
    <w:rsid w:val="3F19FB7F"/>
    <w:rsid w:val="3F3BD83C"/>
    <w:rsid w:val="3F57036F"/>
    <w:rsid w:val="3F5B6425"/>
    <w:rsid w:val="3F6BD0C5"/>
    <w:rsid w:val="3F82E049"/>
    <w:rsid w:val="3F9E28D7"/>
    <w:rsid w:val="3FA0976E"/>
    <w:rsid w:val="3FAD1826"/>
    <w:rsid w:val="3FB3FE63"/>
    <w:rsid w:val="3FB64C0C"/>
    <w:rsid w:val="3FC07E75"/>
    <w:rsid w:val="3FC42BE9"/>
    <w:rsid w:val="3FCA38D7"/>
    <w:rsid w:val="3FCB6058"/>
    <w:rsid w:val="3FD1D95C"/>
    <w:rsid w:val="400CBD99"/>
    <w:rsid w:val="40215A4E"/>
    <w:rsid w:val="4023FC95"/>
    <w:rsid w:val="40359DBE"/>
    <w:rsid w:val="403F221C"/>
    <w:rsid w:val="405A1661"/>
    <w:rsid w:val="405E9F37"/>
    <w:rsid w:val="40646803"/>
    <w:rsid w:val="406DCB5F"/>
    <w:rsid w:val="406DD80A"/>
    <w:rsid w:val="4084E744"/>
    <w:rsid w:val="409C77CF"/>
    <w:rsid w:val="40C41B79"/>
    <w:rsid w:val="40C43F0D"/>
    <w:rsid w:val="40D5F817"/>
    <w:rsid w:val="40D87028"/>
    <w:rsid w:val="40DB2805"/>
    <w:rsid w:val="40DE7DEE"/>
    <w:rsid w:val="40E89CEF"/>
    <w:rsid w:val="40FE896F"/>
    <w:rsid w:val="410528E8"/>
    <w:rsid w:val="410CD013"/>
    <w:rsid w:val="412AF500"/>
    <w:rsid w:val="412B4323"/>
    <w:rsid w:val="4132FD39"/>
    <w:rsid w:val="4134071A"/>
    <w:rsid w:val="41457DDE"/>
    <w:rsid w:val="41827490"/>
    <w:rsid w:val="418EDAEF"/>
    <w:rsid w:val="41917A47"/>
    <w:rsid w:val="419E33B3"/>
    <w:rsid w:val="41A8D24A"/>
    <w:rsid w:val="41B71D2C"/>
    <w:rsid w:val="41BEC5D3"/>
    <w:rsid w:val="41C1B89D"/>
    <w:rsid w:val="41C4D90B"/>
    <w:rsid w:val="41C7EA53"/>
    <w:rsid w:val="41E21858"/>
    <w:rsid w:val="41F76CF3"/>
    <w:rsid w:val="41F8A67B"/>
    <w:rsid w:val="4203C4CC"/>
    <w:rsid w:val="4207E0EB"/>
    <w:rsid w:val="4213DB37"/>
    <w:rsid w:val="422DF52F"/>
    <w:rsid w:val="424943B2"/>
    <w:rsid w:val="424F052E"/>
    <w:rsid w:val="427E2EA4"/>
    <w:rsid w:val="429DB6A8"/>
    <w:rsid w:val="429E1A65"/>
    <w:rsid w:val="42ABB59B"/>
    <w:rsid w:val="42C2F7C1"/>
    <w:rsid w:val="42DDF440"/>
    <w:rsid w:val="4300ADBE"/>
    <w:rsid w:val="430B72FB"/>
    <w:rsid w:val="4319D9B6"/>
    <w:rsid w:val="4322486C"/>
    <w:rsid w:val="43280715"/>
    <w:rsid w:val="4342555F"/>
    <w:rsid w:val="43508595"/>
    <w:rsid w:val="4370CBC3"/>
    <w:rsid w:val="437C86F8"/>
    <w:rsid w:val="4385568D"/>
    <w:rsid w:val="43872C81"/>
    <w:rsid w:val="4393B100"/>
    <w:rsid w:val="43A53A4B"/>
    <w:rsid w:val="43B9495B"/>
    <w:rsid w:val="43D1EF70"/>
    <w:rsid w:val="43DB59D3"/>
    <w:rsid w:val="43EAACBF"/>
    <w:rsid w:val="440B637B"/>
    <w:rsid w:val="440E7D2A"/>
    <w:rsid w:val="441D3F53"/>
    <w:rsid w:val="442CCD72"/>
    <w:rsid w:val="44482F7B"/>
    <w:rsid w:val="4454CF9D"/>
    <w:rsid w:val="445DA263"/>
    <w:rsid w:val="4467898E"/>
    <w:rsid w:val="44687B15"/>
    <w:rsid w:val="44687D60"/>
    <w:rsid w:val="446E98DF"/>
    <w:rsid w:val="44727E00"/>
    <w:rsid w:val="44729619"/>
    <w:rsid w:val="4474C0A3"/>
    <w:rsid w:val="448D593B"/>
    <w:rsid w:val="44AB7E8E"/>
    <w:rsid w:val="44ACD263"/>
    <w:rsid w:val="44C4E81A"/>
    <w:rsid w:val="44E2C0B8"/>
    <w:rsid w:val="44E68F0E"/>
    <w:rsid w:val="44E7EBB7"/>
    <w:rsid w:val="44ED1DF6"/>
    <w:rsid w:val="450578E7"/>
    <w:rsid w:val="45070038"/>
    <w:rsid w:val="450B7D3A"/>
    <w:rsid w:val="450C9223"/>
    <w:rsid w:val="45116212"/>
    <w:rsid w:val="451226B2"/>
    <w:rsid w:val="451665DD"/>
    <w:rsid w:val="4541AF01"/>
    <w:rsid w:val="45516042"/>
    <w:rsid w:val="4557B936"/>
    <w:rsid w:val="455BE2FE"/>
    <w:rsid w:val="456E7A97"/>
    <w:rsid w:val="45716791"/>
    <w:rsid w:val="4581FA98"/>
    <w:rsid w:val="4587D29B"/>
    <w:rsid w:val="459C7CE7"/>
    <w:rsid w:val="45C332E1"/>
    <w:rsid w:val="45E183B0"/>
    <w:rsid w:val="45E2FED4"/>
    <w:rsid w:val="45F15DC1"/>
    <w:rsid w:val="46158E12"/>
    <w:rsid w:val="46173806"/>
    <w:rsid w:val="462F4891"/>
    <w:rsid w:val="46388056"/>
    <w:rsid w:val="4663859A"/>
    <w:rsid w:val="46647830"/>
    <w:rsid w:val="46812439"/>
    <w:rsid w:val="4688E61C"/>
    <w:rsid w:val="468F7E3C"/>
    <w:rsid w:val="46ADA6AE"/>
    <w:rsid w:val="46B692A7"/>
    <w:rsid w:val="46C0CDB9"/>
    <w:rsid w:val="46F86AE7"/>
    <w:rsid w:val="46F94F8C"/>
    <w:rsid w:val="470A3DD5"/>
    <w:rsid w:val="470FF40A"/>
    <w:rsid w:val="47110F26"/>
    <w:rsid w:val="473514EB"/>
    <w:rsid w:val="4737084C"/>
    <w:rsid w:val="473BA09A"/>
    <w:rsid w:val="4741BFDF"/>
    <w:rsid w:val="474D849B"/>
    <w:rsid w:val="4751C0C4"/>
    <w:rsid w:val="475C9046"/>
    <w:rsid w:val="4768C129"/>
    <w:rsid w:val="4770A2C0"/>
    <w:rsid w:val="47797749"/>
    <w:rsid w:val="477C746B"/>
    <w:rsid w:val="477E9A1F"/>
    <w:rsid w:val="478FDD1F"/>
    <w:rsid w:val="479A6C8E"/>
    <w:rsid w:val="47B77547"/>
    <w:rsid w:val="47BD49E0"/>
    <w:rsid w:val="47C94591"/>
    <w:rsid w:val="47D10F84"/>
    <w:rsid w:val="47D9E4A9"/>
    <w:rsid w:val="47E51336"/>
    <w:rsid w:val="480ABDA4"/>
    <w:rsid w:val="48107DA0"/>
    <w:rsid w:val="485BB9D3"/>
    <w:rsid w:val="4888A1C9"/>
    <w:rsid w:val="48A515D8"/>
    <w:rsid w:val="48AE8EAD"/>
    <w:rsid w:val="48B065DA"/>
    <w:rsid w:val="48B65E47"/>
    <w:rsid w:val="48B66EB0"/>
    <w:rsid w:val="48D1E452"/>
    <w:rsid w:val="48E9828B"/>
    <w:rsid w:val="4921C935"/>
    <w:rsid w:val="493A8349"/>
    <w:rsid w:val="493D621A"/>
    <w:rsid w:val="493DBFED"/>
    <w:rsid w:val="493FAD4D"/>
    <w:rsid w:val="49447AD3"/>
    <w:rsid w:val="4954058E"/>
    <w:rsid w:val="4977F159"/>
    <w:rsid w:val="497C530A"/>
    <w:rsid w:val="4983AA62"/>
    <w:rsid w:val="49850C23"/>
    <w:rsid w:val="49A1CFF1"/>
    <w:rsid w:val="49A3963E"/>
    <w:rsid w:val="49A8C042"/>
    <w:rsid w:val="49C5450D"/>
    <w:rsid w:val="49E97800"/>
    <w:rsid w:val="49F63406"/>
    <w:rsid w:val="4A0D1035"/>
    <w:rsid w:val="4A1128EC"/>
    <w:rsid w:val="4A1AA1F2"/>
    <w:rsid w:val="4A26406E"/>
    <w:rsid w:val="4A3798CF"/>
    <w:rsid w:val="4A4BF10F"/>
    <w:rsid w:val="4A57E9BF"/>
    <w:rsid w:val="4A6A6F83"/>
    <w:rsid w:val="4A7285A3"/>
    <w:rsid w:val="4A88C7AC"/>
    <w:rsid w:val="4A95354B"/>
    <w:rsid w:val="4A9DA0DD"/>
    <w:rsid w:val="4AA5CC98"/>
    <w:rsid w:val="4AA84382"/>
    <w:rsid w:val="4AB4E4F9"/>
    <w:rsid w:val="4AC298E1"/>
    <w:rsid w:val="4B08B62A"/>
    <w:rsid w:val="4B0D258B"/>
    <w:rsid w:val="4B122D8E"/>
    <w:rsid w:val="4B1637C5"/>
    <w:rsid w:val="4B2DE6D5"/>
    <w:rsid w:val="4B56C894"/>
    <w:rsid w:val="4B715231"/>
    <w:rsid w:val="4B83D9A0"/>
    <w:rsid w:val="4B8EECFD"/>
    <w:rsid w:val="4B9206AC"/>
    <w:rsid w:val="4B9EAC56"/>
    <w:rsid w:val="4BA9E74D"/>
    <w:rsid w:val="4BB81DC3"/>
    <w:rsid w:val="4BC765C8"/>
    <w:rsid w:val="4C0955AD"/>
    <w:rsid w:val="4C0E095D"/>
    <w:rsid w:val="4C20D3EC"/>
    <w:rsid w:val="4C2BE7E6"/>
    <w:rsid w:val="4C32CE74"/>
    <w:rsid w:val="4C4D12B8"/>
    <w:rsid w:val="4C601453"/>
    <w:rsid w:val="4C8D9CC7"/>
    <w:rsid w:val="4CABE6D6"/>
    <w:rsid w:val="4CB3E839"/>
    <w:rsid w:val="4CB56D2C"/>
    <w:rsid w:val="4CF18D2D"/>
    <w:rsid w:val="4D0B5238"/>
    <w:rsid w:val="4D195473"/>
    <w:rsid w:val="4D459EAD"/>
    <w:rsid w:val="4D4CA8CA"/>
    <w:rsid w:val="4D6233A3"/>
    <w:rsid w:val="4D760164"/>
    <w:rsid w:val="4D7F968D"/>
    <w:rsid w:val="4DA3BEF7"/>
    <w:rsid w:val="4DB02F2F"/>
    <w:rsid w:val="4DBDAE8A"/>
    <w:rsid w:val="4DBEF795"/>
    <w:rsid w:val="4DC87904"/>
    <w:rsid w:val="4DEC4F3A"/>
    <w:rsid w:val="4DF31868"/>
    <w:rsid w:val="4E00E9BF"/>
    <w:rsid w:val="4E028757"/>
    <w:rsid w:val="4E03EA38"/>
    <w:rsid w:val="4E0C4D71"/>
    <w:rsid w:val="4E237284"/>
    <w:rsid w:val="4E296436"/>
    <w:rsid w:val="4E2F46BD"/>
    <w:rsid w:val="4E4180DD"/>
    <w:rsid w:val="4E4E000A"/>
    <w:rsid w:val="4E555B01"/>
    <w:rsid w:val="4EA00C3E"/>
    <w:rsid w:val="4EA5FC9F"/>
    <w:rsid w:val="4EB05224"/>
    <w:rsid w:val="4EF6B36A"/>
    <w:rsid w:val="4EFE1371"/>
    <w:rsid w:val="4EFEC207"/>
    <w:rsid w:val="4F0DBAB1"/>
    <w:rsid w:val="4F236090"/>
    <w:rsid w:val="4F3D8226"/>
    <w:rsid w:val="4F403ED3"/>
    <w:rsid w:val="4F6FABB3"/>
    <w:rsid w:val="4F74B191"/>
    <w:rsid w:val="4F86EAAF"/>
    <w:rsid w:val="4F906EB0"/>
    <w:rsid w:val="4F9AB16C"/>
    <w:rsid w:val="4FBB0A3C"/>
    <w:rsid w:val="4FCF8A19"/>
    <w:rsid w:val="4FD2193C"/>
    <w:rsid w:val="4FD95C9D"/>
    <w:rsid w:val="4FEBC664"/>
    <w:rsid w:val="4FEDC6CB"/>
    <w:rsid w:val="5022773F"/>
    <w:rsid w:val="5028ED12"/>
    <w:rsid w:val="5030B5C9"/>
    <w:rsid w:val="5037B998"/>
    <w:rsid w:val="503F2E35"/>
    <w:rsid w:val="50451464"/>
    <w:rsid w:val="50541994"/>
    <w:rsid w:val="50563390"/>
    <w:rsid w:val="5064AE6B"/>
    <w:rsid w:val="506DC6F1"/>
    <w:rsid w:val="5081F15F"/>
    <w:rsid w:val="508B9452"/>
    <w:rsid w:val="509933D1"/>
    <w:rsid w:val="50CFA4AE"/>
    <w:rsid w:val="50D1EE3F"/>
    <w:rsid w:val="50F1F2C2"/>
    <w:rsid w:val="50FF59C3"/>
    <w:rsid w:val="5117085C"/>
    <w:rsid w:val="5123C8BE"/>
    <w:rsid w:val="514A204C"/>
    <w:rsid w:val="516F0E09"/>
    <w:rsid w:val="51801FA0"/>
    <w:rsid w:val="5186F804"/>
    <w:rsid w:val="51A71B40"/>
    <w:rsid w:val="51B0E753"/>
    <w:rsid w:val="51B38542"/>
    <w:rsid w:val="51C00AA8"/>
    <w:rsid w:val="51DAF078"/>
    <w:rsid w:val="51DD393C"/>
    <w:rsid w:val="5200CABD"/>
    <w:rsid w:val="52082B63"/>
    <w:rsid w:val="520E0419"/>
    <w:rsid w:val="522263C5"/>
    <w:rsid w:val="52349C61"/>
    <w:rsid w:val="52350931"/>
    <w:rsid w:val="523D97B8"/>
    <w:rsid w:val="5249FAC8"/>
    <w:rsid w:val="5250E62B"/>
    <w:rsid w:val="525C3276"/>
    <w:rsid w:val="526D52B7"/>
    <w:rsid w:val="527A2DF2"/>
    <w:rsid w:val="5282893B"/>
    <w:rsid w:val="5289B1E4"/>
    <w:rsid w:val="529CE823"/>
    <w:rsid w:val="52C28558"/>
    <w:rsid w:val="52D21BD6"/>
    <w:rsid w:val="52E33DBD"/>
    <w:rsid w:val="52E6A052"/>
    <w:rsid w:val="5303373F"/>
    <w:rsid w:val="532165A6"/>
    <w:rsid w:val="5321B0CD"/>
    <w:rsid w:val="532AAD95"/>
    <w:rsid w:val="5330E3F6"/>
    <w:rsid w:val="535AAF13"/>
    <w:rsid w:val="535D8446"/>
    <w:rsid w:val="53713F86"/>
    <w:rsid w:val="53928F17"/>
    <w:rsid w:val="53B01EB9"/>
    <w:rsid w:val="53B38DD4"/>
    <w:rsid w:val="53B46CBC"/>
    <w:rsid w:val="53BE638A"/>
    <w:rsid w:val="53C18438"/>
    <w:rsid w:val="53EFDB19"/>
    <w:rsid w:val="5400D704"/>
    <w:rsid w:val="5417028A"/>
    <w:rsid w:val="541751BB"/>
    <w:rsid w:val="5442F8AB"/>
    <w:rsid w:val="544A43C5"/>
    <w:rsid w:val="5468245A"/>
    <w:rsid w:val="546CFD9C"/>
    <w:rsid w:val="5471BFBF"/>
    <w:rsid w:val="54783174"/>
    <w:rsid w:val="5486B2FF"/>
    <w:rsid w:val="54BF05B1"/>
    <w:rsid w:val="54CC2F01"/>
    <w:rsid w:val="54D7FA42"/>
    <w:rsid w:val="54DAD3A7"/>
    <w:rsid w:val="54E116B8"/>
    <w:rsid w:val="54E4164C"/>
    <w:rsid w:val="54F8F99E"/>
    <w:rsid w:val="55031D8A"/>
    <w:rsid w:val="550A8F93"/>
    <w:rsid w:val="550C2F46"/>
    <w:rsid w:val="55101DD2"/>
    <w:rsid w:val="55159B51"/>
    <w:rsid w:val="551F2C7F"/>
    <w:rsid w:val="55574BCF"/>
    <w:rsid w:val="556569FC"/>
    <w:rsid w:val="556586B6"/>
    <w:rsid w:val="556B20E0"/>
    <w:rsid w:val="5576509A"/>
    <w:rsid w:val="557CC965"/>
    <w:rsid w:val="557EE601"/>
    <w:rsid w:val="5593259D"/>
    <w:rsid w:val="559AAE18"/>
    <w:rsid w:val="559F206F"/>
    <w:rsid w:val="55AE65A4"/>
    <w:rsid w:val="55AFA608"/>
    <w:rsid w:val="55B99603"/>
    <w:rsid w:val="55C312C3"/>
    <w:rsid w:val="55E83F35"/>
    <w:rsid w:val="5605DB72"/>
    <w:rsid w:val="560D8D95"/>
    <w:rsid w:val="5641AD83"/>
    <w:rsid w:val="5677E204"/>
    <w:rsid w:val="568FF535"/>
    <w:rsid w:val="56BD7F8D"/>
    <w:rsid w:val="56C0C1D9"/>
    <w:rsid w:val="56D973AD"/>
    <w:rsid w:val="56F84432"/>
    <w:rsid w:val="5707DDF3"/>
    <w:rsid w:val="571B7B93"/>
    <w:rsid w:val="571C7028"/>
    <w:rsid w:val="572648C7"/>
    <w:rsid w:val="573B945C"/>
    <w:rsid w:val="574C1A06"/>
    <w:rsid w:val="574CD0F9"/>
    <w:rsid w:val="57518D06"/>
    <w:rsid w:val="576762EE"/>
    <w:rsid w:val="5787ABA1"/>
    <w:rsid w:val="578A7DA2"/>
    <w:rsid w:val="5797EE5F"/>
    <w:rsid w:val="57A2C6FA"/>
    <w:rsid w:val="57B95079"/>
    <w:rsid w:val="57E83FE9"/>
    <w:rsid w:val="57EB719B"/>
    <w:rsid w:val="57F37451"/>
    <w:rsid w:val="580328B4"/>
    <w:rsid w:val="580401DB"/>
    <w:rsid w:val="5829127C"/>
    <w:rsid w:val="583DDEA2"/>
    <w:rsid w:val="583EFBA8"/>
    <w:rsid w:val="58425E27"/>
    <w:rsid w:val="58525158"/>
    <w:rsid w:val="5858CD19"/>
    <w:rsid w:val="586B7EDD"/>
    <w:rsid w:val="5876A91F"/>
    <w:rsid w:val="5881CCDE"/>
    <w:rsid w:val="5886937C"/>
    <w:rsid w:val="58925457"/>
    <w:rsid w:val="5894D646"/>
    <w:rsid w:val="58A34768"/>
    <w:rsid w:val="58A7E21D"/>
    <w:rsid w:val="58B7F888"/>
    <w:rsid w:val="58B914CB"/>
    <w:rsid w:val="58C34818"/>
    <w:rsid w:val="58DA5FAE"/>
    <w:rsid w:val="58DCF463"/>
    <w:rsid w:val="58FE75BC"/>
    <w:rsid w:val="59123BE9"/>
    <w:rsid w:val="59486A75"/>
    <w:rsid w:val="59599B50"/>
    <w:rsid w:val="596C4A88"/>
    <w:rsid w:val="5976BEC1"/>
    <w:rsid w:val="59A7E426"/>
    <w:rsid w:val="59A86C70"/>
    <w:rsid w:val="59A9731A"/>
    <w:rsid w:val="59B23493"/>
    <w:rsid w:val="59BF8608"/>
    <w:rsid w:val="59D6D084"/>
    <w:rsid w:val="59E1C400"/>
    <w:rsid w:val="59EE5BF9"/>
    <w:rsid w:val="59F8B425"/>
    <w:rsid w:val="59F95FE6"/>
    <w:rsid w:val="59FC5DAF"/>
    <w:rsid w:val="5A070DBC"/>
    <w:rsid w:val="5A0BC0F7"/>
    <w:rsid w:val="5A29668A"/>
    <w:rsid w:val="5A38C603"/>
    <w:rsid w:val="5A5B992A"/>
    <w:rsid w:val="5A6035A0"/>
    <w:rsid w:val="5A66EAEB"/>
    <w:rsid w:val="5A6A88E2"/>
    <w:rsid w:val="5A79CB7B"/>
    <w:rsid w:val="5A858BC8"/>
    <w:rsid w:val="5A8D39F7"/>
    <w:rsid w:val="5AA19DDA"/>
    <w:rsid w:val="5AA37A4F"/>
    <w:rsid w:val="5AAAB24B"/>
    <w:rsid w:val="5AAE15EC"/>
    <w:rsid w:val="5AB504DF"/>
    <w:rsid w:val="5ABA5CCB"/>
    <w:rsid w:val="5AC0A7E7"/>
    <w:rsid w:val="5AC15CA4"/>
    <w:rsid w:val="5AD87A16"/>
    <w:rsid w:val="5AE22D09"/>
    <w:rsid w:val="5AE31E90"/>
    <w:rsid w:val="5AE3952F"/>
    <w:rsid w:val="5AF66EFE"/>
    <w:rsid w:val="5B2B1C9D"/>
    <w:rsid w:val="5B32775F"/>
    <w:rsid w:val="5B44BED1"/>
    <w:rsid w:val="5B50CFA4"/>
    <w:rsid w:val="5B51A376"/>
    <w:rsid w:val="5B55EF10"/>
    <w:rsid w:val="5B5D7764"/>
    <w:rsid w:val="5BAEB3F6"/>
    <w:rsid w:val="5BB18FE4"/>
    <w:rsid w:val="5BB7B236"/>
    <w:rsid w:val="5BD55FB2"/>
    <w:rsid w:val="5BE4357B"/>
    <w:rsid w:val="5BF492A8"/>
    <w:rsid w:val="5C15E655"/>
    <w:rsid w:val="5C2F889E"/>
    <w:rsid w:val="5C420549"/>
    <w:rsid w:val="5C4478D9"/>
    <w:rsid w:val="5C45EE5E"/>
    <w:rsid w:val="5C747F77"/>
    <w:rsid w:val="5CAA8560"/>
    <w:rsid w:val="5CB19863"/>
    <w:rsid w:val="5CB2206E"/>
    <w:rsid w:val="5CB595B8"/>
    <w:rsid w:val="5CBC9A6A"/>
    <w:rsid w:val="5CD016C1"/>
    <w:rsid w:val="5CDC9DA7"/>
    <w:rsid w:val="5CE38E13"/>
    <w:rsid w:val="5CF0F124"/>
    <w:rsid w:val="5D0A20EF"/>
    <w:rsid w:val="5D1C9359"/>
    <w:rsid w:val="5D381726"/>
    <w:rsid w:val="5D480465"/>
    <w:rsid w:val="5D4AA0A1"/>
    <w:rsid w:val="5D4FF1F7"/>
    <w:rsid w:val="5D50ADBA"/>
    <w:rsid w:val="5D5E0687"/>
    <w:rsid w:val="5D6A587C"/>
    <w:rsid w:val="5D78B7F7"/>
    <w:rsid w:val="5D8DE7AF"/>
    <w:rsid w:val="5D95BD1C"/>
    <w:rsid w:val="5D9B0667"/>
    <w:rsid w:val="5DAA040D"/>
    <w:rsid w:val="5DC0D97E"/>
    <w:rsid w:val="5DDDC7AF"/>
    <w:rsid w:val="5DE05A73"/>
    <w:rsid w:val="5DE2E1BF"/>
    <w:rsid w:val="5E19ED18"/>
    <w:rsid w:val="5E3A0BE4"/>
    <w:rsid w:val="5E3B7F57"/>
    <w:rsid w:val="5E6AB832"/>
    <w:rsid w:val="5E788145"/>
    <w:rsid w:val="5E789655"/>
    <w:rsid w:val="5E80A712"/>
    <w:rsid w:val="5E89DBB0"/>
    <w:rsid w:val="5E8F8DBF"/>
    <w:rsid w:val="5E902296"/>
    <w:rsid w:val="5E95482D"/>
    <w:rsid w:val="5E974F6A"/>
    <w:rsid w:val="5E9C6DC4"/>
    <w:rsid w:val="5EA12FFC"/>
    <w:rsid w:val="5EAFCA32"/>
    <w:rsid w:val="5EB641BA"/>
    <w:rsid w:val="5EB779B0"/>
    <w:rsid w:val="5EBDFB74"/>
    <w:rsid w:val="5EC91137"/>
    <w:rsid w:val="5EED1A39"/>
    <w:rsid w:val="5EFE5BD7"/>
    <w:rsid w:val="5F1A2282"/>
    <w:rsid w:val="5F2B80BD"/>
    <w:rsid w:val="5F311646"/>
    <w:rsid w:val="5F42E914"/>
    <w:rsid w:val="5F64EDB3"/>
    <w:rsid w:val="5F753CF3"/>
    <w:rsid w:val="5F76FC6A"/>
    <w:rsid w:val="5F878433"/>
    <w:rsid w:val="5F9C136D"/>
    <w:rsid w:val="5FA21727"/>
    <w:rsid w:val="5FAACDFB"/>
    <w:rsid w:val="5FD976D9"/>
    <w:rsid w:val="6012C58A"/>
    <w:rsid w:val="6026341C"/>
    <w:rsid w:val="6030412E"/>
    <w:rsid w:val="6036621F"/>
    <w:rsid w:val="603A71DC"/>
    <w:rsid w:val="604CDD93"/>
    <w:rsid w:val="605C61AA"/>
    <w:rsid w:val="6075110F"/>
    <w:rsid w:val="6077A7DD"/>
    <w:rsid w:val="6086FC28"/>
    <w:rsid w:val="608C6F84"/>
    <w:rsid w:val="60929DD0"/>
    <w:rsid w:val="60A8596D"/>
    <w:rsid w:val="60BCEE66"/>
    <w:rsid w:val="60BE9F33"/>
    <w:rsid w:val="60E1851B"/>
    <w:rsid w:val="60E40FD2"/>
    <w:rsid w:val="60E676CE"/>
    <w:rsid w:val="60EDA086"/>
    <w:rsid w:val="60FD0574"/>
    <w:rsid w:val="61060168"/>
    <w:rsid w:val="6108E8A0"/>
    <w:rsid w:val="61205D82"/>
    <w:rsid w:val="613967AD"/>
    <w:rsid w:val="6151FBA5"/>
    <w:rsid w:val="616F6F08"/>
    <w:rsid w:val="61700585"/>
    <w:rsid w:val="6191DB3C"/>
    <w:rsid w:val="61B8F681"/>
    <w:rsid w:val="61B91893"/>
    <w:rsid w:val="61C7DFFE"/>
    <w:rsid w:val="61C9F108"/>
    <w:rsid w:val="61CAC1B3"/>
    <w:rsid w:val="61E35BB7"/>
    <w:rsid w:val="61ECC9B7"/>
    <w:rsid w:val="61F37951"/>
    <w:rsid w:val="61F6F88B"/>
    <w:rsid w:val="61F6FC09"/>
    <w:rsid w:val="61F70CB5"/>
    <w:rsid w:val="620B8DF8"/>
    <w:rsid w:val="62215DB0"/>
    <w:rsid w:val="62373A21"/>
    <w:rsid w:val="627E8E6B"/>
    <w:rsid w:val="629E0E53"/>
    <w:rsid w:val="62A26673"/>
    <w:rsid w:val="62AC4114"/>
    <w:rsid w:val="62AFE2A4"/>
    <w:rsid w:val="62BD543D"/>
    <w:rsid w:val="62F03EDE"/>
    <w:rsid w:val="62F1C781"/>
    <w:rsid w:val="63093699"/>
    <w:rsid w:val="630EBDBF"/>
    <w:rsid w:val="63114833"/>
    <w:rsid w:val="632D8663"/>
    <w:rsid w:val="632EED90"/>
    <w:rsid w:val="633663C2"/>
    <w:rsid w:val="633D8F28"/>
    <w:rsid w:val="633F2B55"/>
    <w:rsid w:val="63959DB3"/>
    <w:rsid w:val="63AA13A7"/>
    <w:rsid w:val="63B96134"/>
    <w:rsid w:val="63C08471"/>
    <w:rsid w:val="63CD480B"/>
    <w:rsid w:val="63ED4794"/>
    <w:rsid w:val="63FF6F2E"/>
    <w:rsid w:val="64025352"/>
    <w:rsid w:val="6404247D"/>
    <w:rsid w:val="640A9A70"/>
    <w:rsid w:val="641C229E"/>
    <w:rsid w:val="6445F4FA"/>
    <w:rsid w:val="64512FEA"/>
    <w:rsid w:val="6461C28A"/>
    <w:rsid w:val="6463E8CC"/>
    <w:rsid w:val="647E741E"/>
    <w:rsid w:val="64839BF3"/>
    <w:rsid w:val="648AAD7E"/>
    <w:rsid w:val="649007E4"/>
    <w:rsid w:val="64ACA767"/>
    <w:rsid w:val="64BD23DC"/>
    <w:rsid w:val="64DBD18A"/>
    <w:rsid w:val="64E37FB9"/>
    <w:rsid w:val="64ED9955"/>
    <w:rsid w:val="64FC12A0"/>
    <w:rsid w:val="650FC91A"/>
    <w:rsid w:val="65173758"/>
    <w:rsid w:val="65188F18"/>
    <w:rsid w:val="653917A9"/>
    <w:rsid w:val="6543DEA5"/>
    <w:rsid w:val="654C2165"/>
    <w:rsid w:val="6559F6F2"/>
    <w:rsid w:val="65CB45D2"/>
    <w:rsid w:val="65D3B5DC"/>
    <w:rsid w:val="65D4E4CC"/>
    <w:rsid w:val="65DB0403"/>
    <w:rsid w:val="65F4232C"/>
    <w:rsid w:val="65FA17D5"/>
    <w:rsid w:val="6608D2BA"/>
    <w:rsid w:val="6623585F"/>
    <w:rsid w:val="66245AF9"/>
    <w:rsid w:val="6635BFD9"/>
    <w:rsid w:val="664140D7"/>
    <w:rsid w:val="6646C702"/>
    <w:rsid w:val="664FE4F4"/>
    <w:rsid w:val="666510E6"/>
    <w:rsid w:val="666874DE"/>
    <w:rsid w:val="667261D0"/>
    <w:rsid w:val="667BC538"/>
    <w:rsid w:val="6686A1AF"/>
    <w:rsid w:val="66963211"/>
    <w:rsid w:val="66ABA660"/>
    <w:rsid w:val="66B7029C"/>
    <w:rsid w:val="66C72A53"/>
    <w:rsid w:val="66F68B9C"/>
    <w:rsid w:val="66F93D9C"/>
    <w:rsid w:val="6721DA68"/>
    <w:rsid w:val="6724F80D"/>
    <w:rsid w:val="67286106"/>
    <w:rsid w:val="67721275"/>
    <w:rsid w:val="6774374D"/>
    <w:rsid w:val="677BCBE3"/>
    <w:rsid w:val="67816A6B"/>
    <w:rsid w:val="678A457D"/>
    <w:rsid w:val="67A17774"/>
    <w:rsid w:val="67C8E22E"/>
    <w:rsid w:val="67D2B4D5"/>
    <w:rsid w:val="67E4E133"/>
    <w:rsid w:val="67EB250B"/>
    <w:rsid w:val="67FFA9C7"/>
    <w:rsid w:val="682623A4"/>
    <w:rsid w:val="6840A10D"/>
    <w:rsid w:val="6850C89D"/>
    <w:rsid w:val="685DE7E2"/>
    <w:rsid w:val="686C9303"/>
    <w:rsid w:val="68793636"/>
    <w:rsid w:val="6889BB3A"/>
    <w:rsid w:val="68927CE3"/>
    <w:rsid w:val="6896E4E7"/>
    <w:rsid w:val="68A24323"/>
    <w:rsid w:val="68D725BF"/>
    <w:rsid w:val="68D77FCE"/>
    <w:rsid w:val="68DABA19"/>
    <w:rsid w:val="69405E4C"/>
    <w:rsid w:val="6952B661"/>
    <w:rsid w:val="6953B81E"/>
    <w:rsid w:val="697C660E"/>
    <w:rsid w:val="6993FAD4"/>
    <w:rsid w:val="69A11701"/>
    <w:rsid w:val="69AF156E"/>
    <w:rsid w:val="69B77FBE"/>
    <w:rsid w:val="69BABA1A"/>
    <w:rsid w:val="69BFC615"/>
    <w:rsid w:val="69DE25C5"/>
    <w:rsid w:val="69DE60BA"/>
    <w:rsid w:val="69EB1C8F"/>
    <w:rsid w:val="69FC1DB4"/>
    <w:rsid w:val="6A00E0EC"/>
    <w:rsid w:val="6A028879"/>
    <w:rsid w:val="6A0413AD"/>
    <w:rsid w:val="6A08D778"/>
    <w:rsid w:val="6A0E1995"/>
    <w:rsid w:val="6A11161B"/>
    <w:rsid w:val="6A69534D"/>
    <w:rsid w:val="6A82A001"/>
    <w:rsid w:val="6A93A1C5"/>
    <w:rsid w:val="6A969ABE"/>
    <w:rsid w:val="6AA76ECD"/>
    <w:rsid w:val="6AB1C34F"/>
    <w:rsid w:val="6AB863C4"/>
    <w:rsid w:val="6ABAD730"/>
    <w:rsid w:val="6AC548BA"/>
    <w:rsid w:val="6AEAA1D1"/>
    <w:rsid w:val="6AF625C4"/>
    <w:rsid w:val="6AFA53A9"/>
    <w:rsid w:val="6B034F23"/>
    <w:rsid w:val="6B04D40F"/>
    <w:rsid w:val="6B21259C"/>
    <w:rsid w:val="6B256A9F"/>
    <w:rsid w:val="6B38F1A4"/>
    <w:rsid w:val="6B42D768"/>
    <w:rsid w:val="6B4AA1E1"/>
    <w:rsid w:val="6B5D5F90"/>
    <w:rsid w:val="6B65CCBD"/>
    <w:rsid w:val="6B79E927"/>
    <w:rsid w:val="6B7A8251"/>
    <w:rsid w:val="6B7A83B2"/>
    <w:rsid w:val="6B84B7E0"/>
    <w:rsid w:val="6B9443F7"/>
    <w:rsid w:val="6B991AF4"/>
    <w:rsid w:val="6B9D7112"/>
    <w:rsid w:val="6BAC4D59"/>
    <w:rsid w:val="6BADCFDA"/>
    <w:rsid w:val="6BC63886"/>
    <w:rsid w:val="6BC6ED43"/>
    <w:rsid w:val="6BCF4F7D"/>
    <w:rsid w:val="6BD914CC"/>
    <w:rsid w:val="6BDDD7E4"/>
    <w:rsid w:val="6BE7F7A7"/>
    <w:rsid w:val="6C0B68C1"/>
    <w:rsid w:val="6C17E49D"/>
    <w:rsid w:val="6C407E92"/>
    <w:rsid w:val="6C40C851"/>
    <w:rsid w:val="6C4B9E70"/>
    <w:rsid w:val="6C633A64"/>
    <w:rsid w:val="6C6FD6E9"/>
    <w:rsid w:val="6C7370FA"/>
    <w:rsid w:val="6C81CC10"/>
    <w:rsid w:val="6C96240A"/>
    <w:rsid w:val="6CAF8666"/>
    <w:rsid w:val="6CC03558"/>
    <w:rsid w:val="6CCB20C4"/>
    <w:rsid w:val="6CCC818A"/>
    <w:rsid w:val="6CD0E55B"/>
    <w:rsid w:val="6CD1F48A"/>
    <w:rsid w:val="6CED649C"/>
    <w:rsid w:val="6CF02737"/>
    <w:rsid w:val="6CFA4125"/>
    <w:rsid w:val="6D1DF88B"/>
    <w:rsid w:val="6D38D7E3"/>
    <w:rsid w:val="6D41E65D"/>
    <w:rsid w:val="6D46FAF9"/>
    <w:rsid w:val="6D485653"/>
    <w:rsid w:val="6D7ED870"/>
    <w:rsid w:val="6D89AED6"/>
    <w:rsid w:val="6DA6A5C7"/>
    <w:rsid w:val="6DA7A990"/>
    <w:rsid w:val="6DBFEA6E"/>
    <w:rsid w:val="6DE52B67"/>
    <w:rsid w:val="6DE5ECEC"/>
    <w:rsid w:val="6DFDC9B3"/>
    <w:rsid w:val="6E08A345"/>
    <w:rsid w:val="6E20BDC7"/>
    <w:rsid w:val="6E3427A3"/>
    <w:rsid w:val="6E504EF5"/>
    <w:rsid w:val="6E538B3F"/>
    <w:rsid w:val="6E54D99A"/>
    <w:rsid w:val="6E71D308"/>
    <w:rsid w:val="6EAD109D"/>
    <w:rsid w:val="6EF7A3AD"/>
    <w:rsid w:val="6F0593FD"/>
    <w:rsid w:val="6F22FE74"/>
    <w:rsid w:val="6F305039"/>
    <w:rsid w:val="6F359113"/>
    <w:rsid w:val="6F3789AD"/>
    <w:rsid w:val="6F37EC8D"/>
    <w:rsid w:val="6F3FE820"/>
    <w:rsid w:val="6F46CE8B"/>
    <w:rsid w:val="6F5A3A55"/>
    <w:rsid w:val="6F6C7459"/>
    <w:rsid w:val="6F6E701D"/>
    <w:rsid w:val="6F802DFD"/>
    <w:rsid w:val="6F9D3DD9"/>
    <w:rsid w:val="6FD7F183"/>
    <w:rsid w:val="6FE91F66"/>
    <w:rsid w:val="700480AD"/>
    <w:rsid w:val="700A324C"/>
    <w:rsid w:val="70105885"/>
    <w:rsid w:val="701BB164"/>
    <w:rsid w:val="701DAE5D"/>
    <w:rsid w:val="70223E46"/>
    <w:rsid w:val="70268DC2"/>
    <w:rsid w:val="70613529"/>
    <w:rsid w:val="706EC293"/>
    <w:rsid w:val="707508EC"/>
    <w:rsid w:val="70779941"/>
    <w:rsid w:val="707BC131"/>
    <w:rsid w:val="709F31E1"/>
    <w:rsid w:val="70A7B3CF"/>
    <w:rsid w:val="70AB339B"/>
    <w:rsid w:val="70C230E9"/>
    <w:rsid w:val="70E1472C"/>
    <w:rsid w:val="70F33D13"/>
    <w:rsid w:val="710F739E"/>
    <w:rsid w:val="712FF775"/>
    <w:rsid w:val="715E322E"/>
    <w:rsid w:val="71699D56"/>
    <w:rsid w:val="71A33062"/>
    <w:rsid w:val="71B4ED39"/>
    <w:rsid w:val="71BE710B"/>
    <w:rsid w:val="71CB7F7B"/>
    <w:rsid w:val="71CF7D91"/>
    <w:rsid w:val="71D565AA"/>
    <w:rsid w:val="71E640D9"/>
    <w:rsid w:val="71E6D368"/>
    <w:rsid w:val="71EC2116"/>
    <w:rsid w:val="71ED5155"/>
    <w:rsid w:val="71F45482"/>
    <w:rsid w:val="71F55B25"/>
    <w:rsid w:val="71F809E1"/>
    <w:rsid w:val="720B1A00"/>
    <w:rsid w:val="7213AB98"/>
    <w:rsid w:val="72256E23"/>
    <w:rsid w:val="724C16F8"/>
    <w:rsid w:val="726E17EB"/>
    <w:rsid w:val="727CA6A0"/>
    <w:rsid w:val="72A54F45"/>
    <w:rsid w:val="72B752F4"/>
    <w:rsid w:val="72D5648C"/>
    <w:rsid w:val="72DB0F15"/>
    <w:rsid w:val="72E001A2"/>
    <w:rsid w:val="72EF81A4"/>
    <w:rsid w:val="7305233D"/>
    <w:rsid w:val="730D7633"/>
    <w:rsid w:val="731C2D06"/>
    <w:rsid w:val="731D2231"/>
    <w:rsid w:val="732CAC72"/>
    <w:rsid w:val="7350707B"/>
    <w:rsid w:val="73534622"/>
    <w:rsid w:val="7366BEC9"/>
    <w:rsid w:val="737C5A56"/>
    <w:rsid w:val="73883858"/>
    <w:rsid w:val="73C41D55"/>
    <w:rsid w:val="73D07D0F"/>
    <w:rsid w:val="73EDDE8D"/>
    <w:rsid w:val="73EE9DAE"/>
    <w:rsid w:val="742F6753"/>
    <w:rsid w:val="744408C9"/>
    <w:rsid w:val="74730665"/>
    <w:rsid w:val="74821A40"/>
    <w:rsid w:val="74971D5F"/>
    <w:rsid w:val="74BACB1C"/>
    <w:rsid w:val="74DB2053"/>
    <w:rsid w:val="74E7A957"/>
    <w:rsid w:val="7506F969"/>
    <w:rsid w:val="757D189E"/>
    <w:rsid w:val="758BF299"/>
    <w:rsid w:val="75C15EEC"/>
    <w:rsid w:val="75C2E622"/>
    <w:rsid w:val="75D83192"/>
    <w:rsid w:val="75DB58C0"/>
    <w:rsid w:val="75FE2B8B"/>
    <w:rsid w:val="75FEA34F"/>
    <w:rsid w:val="761B4F58"/>
    <w:rsid w:val="761FF491"/>
    <w:rsid w:val="763739E0"/>
    <w:rsid w:val="76422E62"/>
    <w:rsid w:val="76473FE6"/>
    <w:rsid w:val="76604D99"/>
    <w:rsid w:val="767C75C2"/>
    <w:rsid w:val="7684AF1E"/>
    <w:rsid w:val="7699C3DB"/>
    <w:rsid w:val="76B20DD5"/>
    <w:rsid w:val="76C9870E"/>
    <w:rsid w:val="76D5D220"/>
    <w:rsid w:val="76DD1097"/>
    <w:rsid w:val="76E3A860"/>
    <w:rsid w:val="76E6DAC5"/>
    <w:rsid w:val="76ED98BC"/>
    <w:rsid w:val="76F9C5D9"/>
    <w:rsid w:val="771AC90F"/>
    <w:rsid w:val="77396A8B"/>
    <w:rsid w:val="774EEAD4"/>
    <w:rsid w:val="774F55A3"/>
    <w:rsid w:val="775B668F"/>
    <w:rsid w:val="775F0767"/>
    <w:rsid w:val="776781E1"/>
    <w:rsid w:val="776972F1"/>
    <w:rsid w:val="77B55A4C"/>
    <w:rsid w:val="77BB73D8"/>
    <w:rsid w:val="77C72A58"/>
    <w:rsid w:val="77CACF4E"/>
    <w:rsid w:val="77DBD246"/>
    <w:rsid w:val="77DFF7EF"/>
    <w:rsid w:val="77E25A13"/>
    <w:rsid w:val="78092E32"/>
    <w:rsid w:val="78125C6E"/>
    <w:rsid w:val="781801CE"/>
    <w:rsid w:val="781959E6"/>
    <w:rsid w:val="782280C2"/>
    <w:rsid w:val="7875F89F"/>
    <w:rsid w:val="787A30B1"/>
    <w:rsid w:val="788F86FE"/>
    <w:rsid w:val="7890BBC1"/>
    <w:rsid w:val="7894F43E"/>
    <w:rsid w:val="7896906B"/>
    <w:rsid w:val="78AA208C"/>
    <w:rsid w:val="78B1964E"/>
    <w:rsid w:val="78BCF122"/>
    <w:rsid w:val="78C36B59"/>
    <w:rsid w:val="78D4BF8E"/>
    <w:rsid w:val="78D50689"/>
    <w:rsid w:val="78D59E01"/>
    <w:rsid w:val="78D77EB1"/>
    <w:rsid w:val="791E0FAF"/>
    <w:rsid w:val="791FDE3B"/>
    <w:rsid w:val="7928D169"/>
    <w:rsid w:val="793193D0"/>
    <w:rsid w:val="7942B5D1"/>
    <w:rsid w:val="79511426"/>
    <w:rsid w:val="796C7214"/>
    <w:rsid w:val="798DCE3D"/>
    <w:rsid w:val="79916E05"/>
    <w:rsid w:val="79A53892"/>
    <w:rsid w:val="79AAC339"/>
    <w:rsid w:val="79B86590"/>
    <w:rsid w:val="79C201E0"/>
    <w:rsid w:val="79D173D7"/>
    <w:rsid w:val="79D5725E"/>
    <w:rsid w:val="79D9EA67"/>
    <w:rsid w:val="79EA9428"/>
    <w:rsid w:val="79FA977C"/>
    <w:rsid w:val="79FEFCC1"/>
    <w:rsid w:val="7A04CFDF"/>
    <w:rsid w:val="7A0AEA5A"/>
    <w:rsid w:val="7A150BA5"/>
    <w:rsid w:val="7A2B9A9B"/>
    <w:rsid w:val="7A35AA40"/>
    <w:rsid w:val="7A4DE90B"/>
    <w:rsid w:val="7A6EF260"/>
    <w:rsid w:val="7A808AB0"/>
    <w:rsid w:val="7A991EBF"/>
    <w:rsid w:val="7A9F5CEB"/>
    <w:rsid w:val="7AA0A379"/>
    <w:rsid w:val="7AAEF931"/>
    <w:rsid w:val="7AB76DF6"/>
    <w:rsid w:val="7ABD0BA7"/>
    <w:rsid w:val="7AD52C09"/>
    <w:rsid w:val="7AEBDBE2"/>
    <w:rsid w:val="7AFD0AA4"/>
    <w:rsid w:val="7B4D9C8F"/>
    <w:rsid w:val="7B5D028C"/>
    <w:rsid w:val="7B709475"/>
    <w:rsid w:val="7B71CC9D"/>
    <w:rsid w:val="7B7C8159"/>
    <w:rsid w:val="7B7E3367"/>
    <w:rsid w:val="7B84D0F2"/>
    <w:rsid w:val="7B924CF9"/>
    <w:rsid w:val="7BB489CD"/>
    <w:rsid w:val="7BEA5B52"/>
    <w:rsid w:val="7BEFCDC9"/>
    <w:rsid w:val="7BF8648D"/>
    <w:rsid w:val="7BFF2CAC"/>
    <w:rsid w:val="7C1EA0C0"/>
    <w:rsid w:val="7C32FFB8"/>
    <w:rsid w:val="7C34430A"/>
    <w:rsid w:val="7C457B27"/>
    <w:rsid w:val="7C595C69"/>
    <w:rsid w:val="7C70A25B"/>
    <w:rsid w:val="7C719E90"/>
    <w:rsid w:val="7CA84D86"/>
    <w:rsid w:val="7CAF8C47"/>
    <w:rsid w:val="7CB8E870"/>
    <w:rsid w:val="7CC9042F"/>
    <w:rsid w:val="7CD2A405"/>
    <w:rsid w:val="7CE15AB9"/>
    <w:rsid w:val="7CE2B668"/>
    <w:rsid w:val="7CF7DC3A"/>
    <w:rsid w:val="7D044171"/>
    <w:rsid w:val="7D0FCC1E"/>
    <w:rsid w:val="7D127519"/>
    <w:rsid w:val="7D4422D0"/>
    <w:rsid w:val="7D629E93"/>
    <w:rsid w:val="7D822DCC"/>
    <w:rsid w:val="7D89DFEB"/>
    <w:rsid w:val="7D9055A1"/>
    <w:rsid w:val="7DA6968C"/>
    <w:rsid w:val="7DAD2251"/>
    <w:rsid w:val="7DB9CCE1"/>
    <w:rsid w:val="7DBFBEE9"/>
    <w:rsid w:val="7DC32E23"/>
    <w:rsid w:val="7DCE0468"/>
    <w:rsid w:val="7DD31A2F"/>
    <w:rsid w:val="7DEA53F3"/>
    <w:rsid w:val="7DF8D709"/>
    <w:rsid w:val="7DFF51AC"/>
    <w:rsid w:val="7E097E54"/>
    <w:rsid w:val="7E153927"/>
    <w:rsid w:val="7E2AA5A0"/>
    <w:rsid w:val="7E42F15B"/>
    <w:rsid w:val="7E45EAB7"/>
    <w:rsid w:val="7E51041F"/>
    <w:rsid w:val="7E5ADB2F"/>
    <w:rsid w:val="7E75D8E0"/>
    <w:rsid w:val="7EBB91D8"/>
    <w:rsid w:val="7EC33ACE"/>
    <w:rsid w:val="7ED109F4"/>
    <w:rsid w:val="7EE5A962"/>
    <w:rsid w:val="7F07CB28"/>
    <w:rsid w:val="7F4BF71E"/>
    <w:rsid w:val="7F4F614A"/>
    <w:rsid w:val="7F7B224D"/>
    <w:rsid w:val="7F7E416B"/>
    <w:rsid w:val="7F890325"/>
    <w:rsid w:val="7F92A505"/>
    <w:rsid w:val="7F9E8CA1"/>
    <w:rsid w:val="7F9EEF38"/>
    <w:rsid w:val="7FA55C5C"/>
    <w:rsid w:val="7FB145E2"/>
    <w:rsid w:val="7FC7989B"/>
    <w:rsid w:val="7FD0628C"/>
    <w:rsid w:val="7FF1255F"/>
    <w:rsid w:val="7FF385DD"/>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10E9B6"/>
  <w15:chartTrackingRefBased/>
  <w15:docId w15:val="{164DE463-A0AC-440E-9588-36A817B77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72BD0"/>
    <w:pPr>
      <w:spacing w:after="0"/>
    </w:pPr>
  </w:style>
  <w:style w:type="paragraph" w:styleId="berschrift1">
    <w:name w:val="heading 1"/>
    <w:basedOn w:val="Standard"/>
    <w:next w:val="Text"/>
    <w:link w:val="berschrift1Zchn"/>
    <w:uiPriority w:val="9"/>
    <w:qFormat/>
    <w:rsid w:val="00D25B7A"/>
    <w:pPr>
      <w:keepNext/>
      <w:keepLines/>
      <w:numPr>
        <w:numId w:val="1"/>
      </w:numPr>
      <w:spacing w:before="240" w:after="140"/>
      <w:ind w:left="709" w:hanging="709"/>
      <w:outlineLvl w:val="0"/>
    </w:pPr>
    <w:rPr>
      <w:rFonts w:asciiTheme="majorHAnsi" w:eastAsiaTheme="majorEastAsia" w:hAnsiTheme="majorHAnsi" w:cstheme="majorBidi"/>
      <w:b/>
      <w:color w:val="2E74B5" w:themeColor="accent1" w:themeShade="BF"/>
      <w:sz w:val="36"/>
      <w:szCs w:val="36"/>
    </w:rPr>
  </w:style>
  <w:style w:type="paragraph" w:styleId="berschrift2">
    <w:name w:val="heading 2"/>
    <w:basedOn w:val="Standard"/>
    <w:next w:val="Text"/>
    <w:link w:val="berschrift2Zchn"/>
    <w:uiPriority w:val="9"/>
    <w:unhideWhenUsed/>
    <w:qFormat/>
    <w:rsid w:val="004754E9"/>
    <w:pPr>
      <w:keepNext/>
      <w:keepLines/>
      <w:numPr>
        <w:ilvl w:val="1"/>
        <w:numId w:val="1"/>
      </w:numPr>
      <w:spacing w:before="240" w:after="140"/>
      <w:ind w:left="709" w:hanging="709"/>
      <w:outlineLvl w:val="1"/>
    </w:pPr>
    <w:rPr>
      <w:rFonts w:asciiTheme="majorHAnsi" w:eastAsiaTheme="majorEastAsia" w:hAnsiTheme="majorHAnsi" w:cstheme="majorBidi"/>
      <w:b/>
      <w:color w:val="2E74B5" w:themeColor="accent1" w:themeShade="BF"/>
      <w:sz w:val="28"/>
      <w:szCs w:val="28"/>
    </w:rPr>
  </w:style>
  <w:style w:type="paragraph" w:styleId="berschrift3">
    <w:name w:val="heading 3"/>
    <w:basedOn w:val="Standard"/>
    <w:next w:val="Text"/>
    <w:link w:val="berschrift3Zchn"/>
    <w:uiPriority w:val="9"/>
    <w:unhideWhenUsed/>
    <w:qFormat/>
    <w:rsid w:val="00AE1C90"/>
    <w:pPr>
      <w:keepNext/>
      <w:keepLines/>
      <w:numPr>
        <w:ilvl w:val="2"/>
        <w:numId w:val="1"/>
      </w:numPr>
      <w:spacing w:before="120" w:after="120"/>
      <w:outlineLvl w:val="2"/>
    </w:pPr>
    <w:rPr>
      <w:rFonts w:asciiTheme="majorHAnsi" w:eastAsiaTheme="majorEastAsia" w:hAnsiTheme="majorHAnsi" w:cstheme="majorBidi"/>
      <w:b/>
      <w:color w:val="2E74B5" w:themeColor="accent1" w:themeShade="BF"/>
    </w:rPr>
  </w:style>
  <w:style w:type="paragraph" w:styleId="berschrift4">
    <w:name w:val="heading 4"/>
    <w:basedOn w:val="Standard"/>
    <w:next w:val="Standard"/>
    <w:link w:val="berschrift4Zchn"/>
    <w:uiPriority w:val="9"/>
    <w:unhideWhenUsed/>
    <w:qFormat/>
    <w:rsid w:val="00B06DAB"/>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B06DA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06DA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B06DA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B06DA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06DA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C92695"/>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92695"/>
    <w:rPr>
      <w:rFonts w:eastAsiaTheme="minorEastAsia"/>
      <w:lang w:eastAsia="de-CH"/>
    </w:rPr>
  </w:style>
  <w:style w:type="character" w:customStyle="1" w:styleId="berschrift1Zchn">
    <w:name w:val="Überschrift 1 Zchn"/>
    <w:basedOn w:val="Absatz-Standardschriftart"/>
    <w:link w:val="berschrift1"/>
    <w:uiPriority w:val="9"/>
    <w:rsid w:val="00D25B7A"/>
    <w:rPr>
      <w:rFonts w:asciiTheme="majorHAnsi" w:eastAsiaTheme="majorEastAsia" w:hAnsiTheme="majorHAnsi" w:cstheme="majorBidi"/>
      <w:b/>
      <w:color w:val="2E74B5" w:themeColor="accent1" w:themeShade="BF"/>
      <w:sz w:val="36"/>
      <w:szCs w:val="36"/>
    </w:rPr>
  </w:style>
  <w:style w:type="paragraph" w:styleId="Inhaltsverzeichnisberschrift">
    <w:name w:val="TOC Heading"/>
    <w:basedOn w:val="berschrift1"/>
    <w:next w:val="Text"/>
    <w:uiPriority w:val="39"/>
    <w:unhideWhenUsed/>
    <w:qFormat/>
    <w:rsid w:val="00572BD0"/>
    <w:pPr>
      <w:numPr>
        <w:numId w:val="0"/>
      </w:numPr>
      <w:spacing w:after="240"/>
      <w:outlineLvl w:val="9"/>
    </w:pPr>
    <w:rPr>
      <w:lang w:val="de-DE" w:eastAsia="de-CH"/>
    </w:rPr>
  </w:style>
  <w:style w:type="paragraph" w:styleId="Verzeichnis1">
    <w:name w:val="toc 1"/>
    <w:basedOn w:val="Standard"/>
    <w:next w:val="Standard"/>
    <w:autoRedefine/>
    <w:uiPriority w:val="39"/>
    <w:unhideWhenUsed/>
    <w:rsid w:val="00867110"/>
    <w:pPr>
      <w:tabs>
        <w:tab w:val="left" w:pos="567"/>
        <w:tab w:val="right" w:leader="dot" w:pos="9062"/>
      </w:tabs>
      <w:spacing w:before="140"/>
      <w:ind w:left="567" w:hanging="567"/>
    </w:pPr>
    <w:rPr>
      <w:noProof/>
    </w:rPr>
  </w:style>
  <w:style w:type="character" w:styleId="Hyperlink">
    <w:name w:val="Hyperlink"/>
    <w:basedOn w:val="Absatz-Standardschriftart"/>
    <w:uiPriority w:val="99"/>
    <w:unhideWhenUsed/>
    <w:rsid w:val="00C92695"/>
    <w:rPr>
      <w:color w:val="0563C1" w:themeColor="hyperlink"/>
      <w:u w:val="single"/>
    </w:rPr>
  </w:style>
  <w:style w:type="paragraph" w:styleId="Kopfzeile">
    <w:name w:val="header"/>
    <w:basedOn w:val="Standard"/>
    <w:link w:val="KopfzeileZchn"/>
    <w:uiPriority w:val="99"/>
    <w:unhideWhenUsed/>
    <w:rsid w:val="00F56176"/>
    <w:pPr>
      <w:tabs>
        <w:tab w:val="center" w:pos="4536"/>
        <w:tab w:val="right" w:pos="9072"/>
      </w:tabs>
      <w:spacing w:line="240" w:lineRule="auto"/>
    </w:pPr>
    <w:rPr>
      <w:color w:val="8496B0" w:themeColor="text2" w:themeTint="99"/>
      <w:sz w:val="20"/>
    </w:rPr>
  </w:style>
  <w:style w:type="character" w:customStyle="1" w:styleId="KopfzeileZchn">
    <w:name w:val="Kopfzeile Zchn"/>
    <w:basedOn w:val="Absatz-Standardschriftart"/>
    <w:link w:val="Kopfzeile"/>
    <w:uiPriority w:val="99"/>
    <w:rsid w:val="00F56176"/>
    <w:rPr>
      <w:color w:val="8496B0" w:themeColor="text2" w:themeTint="99"/>
      <w:sz w:val="20"/>
    </w:rPr>
  </w:style>
  <w:style w:type="paragraph" w:styleId="Fuzeile">
    <w:name w:val="footer"/>
    <w:basedOn w:val="Standard"/>
    <w:link w:val="FuzeileZchn"/>
    <w:uiPriority w:val="99"/>
    <w:unhideWhenUsed/>
    <w:rsid w:val="002C163D"/>
    <w:pPr>
      <w:tabs>
        <w:tab w:val="center" w:pos="4536"/>
        <w:tab w:val="right" w:pos="9072"/>
      </w:tabs>
      <w:spacing w:line="240" w:lineRule="auto"/>
    </w:pPr>
    <w:rPr>
      <w:color w:val="8496B0" w:themeColor="text2" w:themeTint="99"/>
      <w:sz w:val="20"/>
    </w:rPr>
  </w:style>
  <w:style w:type="character" w:customStyle="1" w:styleId="FuzeileZchn">
    <w:name w:val="Fußzeile Zchn"/>
    <w:basedOn w:val="Absatz-Standardschriftart"/>
    <w:link w:val="Fuzeile"/>
    <w:uiPriority w:val="99"/>
    <w:rsid w:val="002C163D"/>
    <w:rPr>
      <w:color w:val="8496B0" w:themeColor="text2" w:themeTint="99"/>
      <w:sz w:val="20"/>
    </w:rPr>
  </w:style>
  <w:style w:type="character" w:customStyle="1" w:styleId="berschrift2Zchn">
    <w:name w:val="Überschrift 2 Zchn"/>
    <w:basedOn w:val="Absatz-Standardschriftart"/>
    <w:link w:val="berschrift2"/>
    <w:uiPriority w:val="9"/>
    <w:rsid w:val="004754E9"/>
    <w:rPr>
      <w:rFonts w:asciiTheme="majorHAnsi" w:eastAsiaTheme="majorEastAsia" w:hAnsiTheme="majorHAnsi" w:cstheme="majorBidi"/>
      <w:b/>
      <w:color w:val="2E74B5" w:themeColor="accent1" w:themeShade="BF"/>
      <w:sz w:val="28"/>
      <w:szCs w:val="28"/>
    </w:rPr>
  </w:style>
  <w:style w:type="character" w:customStyle="1" w:styleId="berschrift3Zchn">
    <w:name w:val="Überschrift 3 Zchn"/>
    <w:basedOn w:val="Absatz-Standardschriftart"/>
    <w:link w:val="berschrift3"/>
    <w:uiPriority w:val="9"/>
    <w:rsid w:val="00AE1C90"/>
    <w:rPr>
      <w:rFonts w:asciiTheme="majorHAnsi" w:eastAsiaTheme="majorEastAsia" w:hAnsiTheme="majorHAnsi" w:cstheme="majorBidi"/>
      <w:b/>
      <w:color w:val="2E74B5" w:themeColor="accent1" w:themeShade="BF"/>
    </w:rPr>
  </w:style>
  <w:style w:type="character" w:customStyle="1" w:styleId="berschrift4Zchn">
    <w:name w:val="Überschrift 4 Zchn"/>
    <w:basedOn w:val="Absatz-Standardschriftart"/>
    <w:link w:val="berschrift4"/>
    <w:uiPriority w:val="9"/>
    <w:rsid w:val="00B06DAB"/>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B06DAB"/>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B06DAB"/>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B06DAB"/>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B06DAB"/>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06DAB"/>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611C33"/>
    <w:pPr>
      <w:tabs>
        <w:tab w:val="left" w:pos="1134"/>
        <w:tab w:val="right" w:leader="dot" w:pos="9062"/>
      </w:tabs>
      <w:ind w:left="1134" w:hanging="567"/>
    </w:pPr>
  </w:style>
  <w:style w:type="table" w:customStyle="1" w:styleId="dsbTabelleOhneRahmen">
    <w:name w:val="dsbTabelleOhneRahmen"/>
    <w:basedOn w:val="NormaleTabelle"/>
    <w:uiPriority w:val="99"/>
    <w:rsid w:val="006E0BE4"/>
    <w:pPr>
      <w:spacing w:after="0" w:line="240" w:lineRule="auto"/>
    </w:pPr>
    <w:tblPr>
      <w:tblCellMar>
        <w:left w:w="0" w:type="dxa"/>
        <w:right w:w="0" w:type="dxa"/>
      </w:tblCellMar>
    </w:tblPr>
  </w:style>
  <w:style w:type="table" w:styleId="Tabellenraster">
    <w:name w:val="Table Grid"/>
    <w:basedOn w:val="NormaleTabelle"/>
    <w:uiPriority w:val="39"/>
    <w:rsid w:val="006E0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bTabellentext">
    <w:name w:val="dsbTabellentext"/>
    <w:basedOn w:val="Standard"/>
    <w:qFormat/>
    <w:rsid w:val="006E0BE4"/>
    <w:pPr>
      <w:spacing w:line="240" w:lineRule="auto"/>
    </w:pPr>
  </w:style>
  <w:style w:type="character" w:styleId="Platzhaltertext">
    <w:name w:val="Placeholder Text"/>
    <w:basedOn w:val="Absatz-Standardschriftart"/>
    <w:uiPriority w:val="99"/>
    <w:semiHidden/>
    <w:rsid w:val="00F82209"/>
    <w:rPr>
      <w:color w:val="808080"/>
    </w:rPr>
  </w:style>
  <w:style w:type="paragraph" w:styleId="Untertitel">
    <w:name w:val="Subtitle"/>
    <w:basedOn w:val="KeinLeerraum"/>
    <w:next w:val="Standard"/>
    <w:link w:val="UntertitelZchn"/>
    <w:uiPriority w:val="11"/>
    <w:qFormat/>
    <w:rsid w:val="00D52C6D"/>
    <w:pPr>
      <w:spacing w:before="120"/>
    </w:pPr>
    <w:rPr>
      <w:rFonts w:asciiTheme="majorHAnsi" w:hAnsiTheme="majorHAnsi"/>
      <w:color w:val="7F7F7F" w:themeColor="text1" w:themeTint="80"/>
      <w:sz w:val="36"/>
      <w:szCs w:val="36"/>
    </w:rPr>
  </w:style>
  <w:style w:type="character" w:customStyle="1" w:styleId="UntertitelZchn">
    <w:name w:val="Untertitel Zchn"/>
    <w:basedOn w:val="Absatz-Standardschriftart"/>
    <w:link w:val="Untertitel"/>
    <w:uiPriority w:val="11"/>
    <w:rsid w:val="00D52C6D"/>
    <w:rPr>
      <w:rFonts w:asciiTheme="majorHAnsi" w:eastAsiaTheme="minorEastAsia" w:hAnsiTheme="majorHAnsi"/>
      <w:color w:val="7F7F7F" w:themeColor="text1" w:themeTint="80"/>
      <w:sz w:val="36"/>
      <w:szCs w:val="36"/>
      <w:lang w:eastAsia="de-CH"/>
    </w:rPr>
  </w:style>
  <w:style w:type="paragraph" w:styleId="Titel">
    <w:name w:val="Title"/>
    <w:basedOn w:val="KeinLeerraum"/>
    <w:next w:val="Standard"/>
    <w:link w:val="TitelZchn"/>
    <w:uiPriority w:val="10"/>
    <w:qFormat/>
    <w:rsid w:val="00D52C6D"/>
    <w:rPr>
      <w:rFonts w:asciiTheme="majorHAnsi" w:eastAsiaTheme="majorEastAsia" w:hAnsiTheme="majorHAnsi" w:cstheme="majorBidi"/>
      <w:color w:val="2E74B5" w:themeColor="accent1" w:themeShade="BF"/>
      <w:sz w:val="64"/>
      <w:szCs w:val="64"/>
    </w:rPr>
  </w:style>
  <w:style w:type="character" w:customStyle="1" w:styleId="TitelZchn">
    <w:name w:val="Titel Zchn"/>
    <w:basedOn w:val="Absatz-Standardschriftart"/>
    <w:link w:val="Titel"/>
    <w:uiPriority w:val="10"/>
    <w:rsid w:val="00D52C6D"/>
    <w:rPr>
      <w:rFonts w:asciiTheme="majorHAnsi" w:eastAsiaTheme="majorEastAsia" w:hAnsiTheme="majorHAnsi" w:cstheme="majorBidi"/>
      <w:color w:val="2E74B5" w:themeColor="accent1" w:themeShade="BF"/>
      <w:sz w:val="64"/>
      <w:szCs w:val="64"/>
      <w:lang w:eastAsia="de-CH"/>
    </w:rPr>
  </w:style>
  <w:style w:type="paragraph" w:customStyle="1" w:styleId="TextCDB">
    <w:name w:val="Text_CDB"/>
    <w:basedOn w:val="Standard"/>
    <w:qFormat/>
    <w:rsid w:val="007B3EFA"/>
    <w:pPr>
      <w:spacing w:after="120" w:line="264" w:lineRule="auto"/>
    </w:pPr>
    <w:rPr>
      <w:rFonts w:ascii="Arial" w:eastAsia="Times New Roman" w:hAnsi="Arial" w:cs="Times New Roman"/>
      <w:lang w:val="en-US" w:eastAsia="de-DE"/>
    </w:rPr>
  </w:style>
  <w:style w:type="paragraph" w:customStyle="1" w:styleId="TabellenText">
    <w:name w:val="TabellenText"/>
    <w:basedOn w:val="TextCDB"/>
    <w:qFormat/>
    <w:rsid w:val="007B3EFA"/>
    <w:pPr>
      <w:spacing w:before="60" w:after="60"/>
    </w:pPr>
    <w:rPr>
      <w:lang w:val="de-CH"/>
    </w:rPr>
  </w:style>
  <w:style w:type="paragraph" w:customStyle="1" w:styleId="Text">
    <w:name w:val="Text"/>
    <w:basedOn w:val="Standard"/>
    <w:qFormat/>
    <w:rsid w:val="00D25B7A"/>
    <w:pPr>
      <w:spacing w:before="140" w:after="140"/>
    </w:pPr>
  </w:style>
  <w:style w:type="paragraph" w:customStyle="1" w:styleId="Titel1">
    <w:name w:val="Titel1"/>
    <w:basedOn w:val="Inhaltsverzeichnisberschrift"/>
    <w:next w:val="Text"/>
    <w:qFormat/>
    <w:rsid w:val="00FC00F4"/>
  </w:style>
  <w:style w:type="paragraph" w:customStyle="1" w:styleId="Lehrperson">
    <w:name w:val="Lehrperson"/>
    <w:basedOn w:val="Standard"/>
    <w:qFormat/>
    <w:rsid w:val="008C4D54"/>
    <w:pPr>
      <w:spacing w:line="240" w:lineRule="auto"/>
    </w:pPr>
    <w:rPr>
      <w:sz w:val="24"/>
    </w:rPr>
  </w:style>
  <w:style w:type="paragraph" w:customStyle="1" w:styleId="Kandidat">
    <w:name w:val="Kandidat"/>
    <w:basedOn w:val="Standard"/>
    <w:qFormat/>
    <w:rsid w:val="008C4D54"/>
    <w:pPr>
      <w:spacing w:line="240" w:lineRule="auto"/>
    </w:pPr>
    <w:rPr>
      <w:sz w:val="24"/>
    </w:rPr>
  </w:style>
  <w:style w:type="paragraph" w:customStyle="1" w:styleId="Kopfzeile2">
    <w:name w:val="Kopfzeile_2"/>
    <w:basedOn w:val="Kopfzeile"/>
    <w:qFormat/>
    <w:rsid w:val="00F24368"/>
    <w:pPr>
      <w:jc w:val="center"/>
    </w:pPr>
  </w:style>
  <w:style w:type="paragraph" w:styleId="Beschriftung">
    <w:name w:val="caption"/>
    <w:basedOn w:val="Standard"/>
    <w:next w:val="Standard"/>
    <w:uiPriority w:val="35"/>
    <w:unhideWhenUsed/>
    <w:qFormat/>
    <w:rsid w:val="00123304"/>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E526E4"/>
    <w:pPr>
      <w:tabs>
        <w:tab w:val="right" w:leader="dot" w:pos="9062"/>
      </w:tabs>
      <w:spacing w:before="140"/>
    </w:pPr>
    <w:rPr>
      <w:noProof/>
    </w:rPr>
  </w:style>
  <w:style w:type="paragraph" w:styleId="Literaturverzeichnis">
    <w:name w:val="Bibliography"/>
    <w:basedOn w:val="Standard"/>
    <w:next w:val="Standard"/>
    <w:uiPriority w:val="37"/>
    <w:unhideWhenUsed/>
    <w:rsid w:val="00123304"/>
    <w:pPr>
      <w:spacing w:after="140"/>
      <w:ind w:left="720" w:hanging="720"/>
    </w:pPr>
    <w:rPr>
      <w:noProof/>
    </w:rPr>
  </w:style>
  <w:style w:type="paragraph" w:customStyle="1" w:styleId="Zeile1">
    <w:name w:val="Zeile1"/>
    <w:basedOn w:val="Text"/>
    <w:qFormat/>
    <w:rsid w:val="00E526E4"/>
    <w:pPr>
      <w:spacing w:before="0" w:after="0"/>
    </w:pPr>
    <w:rPr>
      <w:sz w:val="2"/>
    </w:rPr>
  </w:style>
  <w:style w:type="paragraph" w:customStyle="1" w:styleId="BeschriftungTabelle">
    <w:name w:val="BeschriftungTabelle"/>
    <w:basedOn w:val="Beschriftung"/>
    <w:qFormat/>
    <w:rsid w:val="00E526E4"/>
    <w:rPr>
      <w:i w:val="0"/>
    </w:rPr>
  </w:style>
  <w:style w:type="paragraph" w:styleId="Listenabsatz">
    <w:name w:val="List Paragraph"/>
    <w:basedOn w:val="Standard"/>
    <w:uiPriority w:val="34"/>
    <w:qFormat/>
    <w:rsid w:val="009A66E7"/>
    <w:pPr>
      <w:spacing w:after="140" w:line="280" w:lineRule="atLeast"/>
      <w:ind w:left="170"/>
      <w:contextualSpacing/>
    </w:pPr>
    <w:rPr>
      <w:sz w:val="20"/>
      <w:szCs w:val="20"/>
    </w:rPr>
  </w:style>
  <w:style w:type="table" w:customStyle="1" w:styleId="Liniert">
    <w:name w:val="Liniert"/>
    <w:basedOn w:val="NormaleTabelle"/>
    <w:uiPriority w:val="99"/>
    <w:rsid w:val="009A66E7"/>
    <w:pPr>
      <w:spacing w:after="0" w:line="240" w:lineRule="auto"/>
    </w:pPr>
    <w:rPr>
      <w:sz w:val="20"/>
      <w:szCs w:val="20"/>
    </w:rPr>
    <w:tblPr>
      <w:tblBorders>
        <w:left w:val="single" w:sz="48" w:space="0" w:color="E7E6E6" w:themeColor="background2"/>
        <w:right w:val="single" w:sz="48" w:space="0" w:color="E7E6E6" w:themeColor="background2"/>
        <w:insideH w:val="single" w:sz="2" w:space="0" w:color="AEAAAA" w:themeColor="background2" w:themeShade="BF"/>
      </w:tblBorders>
      <w:tblCellMar>
        <w:left w:w="0" w:type="dxa"/>
        <w:right w:w="0" w:type="dxa"/>
      </w:tblCellMar>
    </w:tblPr>
    <w:trPr>
      <w:cantSplit/>
    </w:trPr>
    <w:tcPr>
      <w:shd w:val="clear" w:color="auto" w:fill="E7E6E6" w:themeFill="background2"/>
    </w:tcPr>
  </w:style>
  <w:style w:type="paragraph" w:customStyle="1" w:styleId="Lsung">
    <w:name w:val="Lösung"/>
    <w:basedOn w:val="Standard"/>
    <w:rsid w:val="009A66E7"/>
    <w:pPr>
      <w:spacing w:line="420" w:lineRule="atLeast"/>
    </w:pPr>
    <w:rPr>
      <w:rFonts w:eastAsia="MS Gothic" w:cs="MS Gothic"/>
      <w:color w:val="4472C4" w:themeColor="accent5"/>
      <w:sz w:val="20"/>
      <w:szCs w:val="20"/>
    </w:rPr>
  </w:style>
  <w:style w:type="paragraph" w:customStyle="1" w:styleId="ZwZeile">
    <w:name w:val="ZwZeile"/>
    <w:basedOn w:val="Standard"/>
    <w:qFormat/>
    <w:rsid w:val="009A66E7"/>
    <w:pPr>
      <w:spacing w:line="240" w:lineRule="auto"/>
    </w:pPr>
    <w:rPr>
      <w:sz w:val="12"/>
      <w:szCs w:val="20"/>
    </w:rPr>
  </w:style>
  <w:style w:type="paragraph" w:styleId="Aufzhlungszeichen">
    <w:name w:val="List Bullet"/>
    <w:basedOn w:val="Standard"/>
    <w:uiPriority w:val="99"/>
    <w:unhideWhenUsed/>
    <w:qFormat/>
    <w:rsid w:val="009A66E7"/>
    <w:pPr>
      <w:numPr>
        <w:numId w:val="4"/>
      </w:numPr>
      <w:spacing w:after="140" w:line="280" w:lineRule="atLeast"/>
      <w:contextualSpacing/>
    </w:pPr>
    <w:rPr>
      <w:sz w:val="20"/>
      <w:szCs w:val="20"/>
    </w:rPr>
  </w:style>
  <w:style w:type="numbering" w:customStyle="1" w:styleId="Aufzhlung">
    <w:name w:val="Aufzählung"/>
    <w:uiPriority w:val="99"/>
    <w:rsid w:val="009A66E7"/>
    <w:pPr>
      <w:numPr>
        <w:numId w:val="3"/>
      </w:numPr>
    </w:pPr>
  </w:style>
  <w:style w:type="paragraph" w:customStyle="1" w:styleId="Titel2Textkrper">
    <w:name w:val="Titel_2_Textkörper"/>
    <w:basedOn w:val="Standard"/>
    <w:qFormat/>
    <w:rsid w:val="00E55B75"/>
    <w:pPr>
      <w:keepNext/>
      <w:keepLines/>
      <w:suppressAutoHyphens/>
      <w:spacing w:before="560" w:after="140" w:line="560" w:lineRule="exact"/>
    </w:pPr>
    <w:rPr>
      <w:rFonts w:ascii="Dosis" w:eastAsiaTheme="majorEastAsia" w:hAnsi="Dosis" w:cstheme="majorBidi"/>
      <w:bCs/>
      <w:sz w:val="56"/>
      <w:szCs w:val="26"/>
    </w:rPr>
  </w:style>
  <w:style w:type="paragraph" w:customStyle="1" w:styleId="Lernziel">
    <w:name w:val="Lernziel"/>
    <w:basedOn w:val="Aufzhlungszeichen"/>
    <w:link w:val="LernzielZchn"/>
    <w:qFormat/>
    <w:rsid w:val="00E55B75"/>
    <w:pPr>
      <w:numPr>
        <w:numId w:val="7"/>
      </w:numPr>
    </w:pPr>
  </w:style>
  <w:style w:type="character" w:customStyle="1" w:styleId="LernzielZchn">
    <w:name w:val="Lernziel Zchn"/>
    <w:basedOn w:val="Absatz-Standardschriftart"/>
    <w:link w:val="Lernziel"/>
    <w:rsid w:val="00E55B75"/>
    <w:rPr>
      <w:sz w:val="20"/>
      <w:szCs w:val="20"/>
    </w:rPr>
  </w:style>
  <w:style w:type="table" w:customStyle="1" w:styleId="Tabelle1">
    <w:name w:val="Tabelle1"/>
    <w:basedOn w:val="NormaleTabelle"/>
    <w:uiPriority w:val="99"/>
    <w:rsid w:val="00C40168"/>
    <w:pPr>
      <w:spacing w:after="0" w:line="240" w:lineRule="auto"/>
    </w:pPr>
    <w:tblP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CellMar>
        <w:top w:w="28" w:type="dxa"/>
        <w:left w:w="57" w:type="dxa"/>
        <w:bottom w:w="28" w:type="dxa"/>
        <w:right w:w="57" w:type="dxa"/>
      </w:tblCellMar>
    </w:tblPr>
    <w:tblStylePr w:type="firstRow">
      <w:tblPr/>
      <w:tcPr>
        <w:shd w:val="clear" w:color="auto" w:fill="E7E6E6" w:themeFill="background2"/>
      </w:tcPr>
    </w:tblStylePr>
  </w:style>
  <w:style w:type="table" w:customStyle="1" w:styleId="Standardtabelle">
    <w:name w:val="Standardtabelle"/>
    <w:basedOn w:val="NormaleTabelle"/>
    <w:uiPriority w:val="99"/>
    <w:rsid w:val="00C40168"/>
    <w:pPr>
      <w:spacing w:after="0" w:line="240" w:lineRule="auto"/>
    </w:pPr>
    <w:rPr>
      <w:rFonts w:ascii="Source Sans Pro" w:hAnsi="Source Sans Pro"/>
      <w:sz w:val="20"/>
      <w:szCs w:val="20"/>
    </w:rPr>
    <w:tblPr>
      <w:tblInd w:w="-2268" w:type="dxa"/>
      <w:tblBorders>
        <w:top w:val="single" w:sz="6" w:space="0" w:color="FFC000" w:themeColor="accent4"/>
        <w:bottom w:val="single" w:sz="6" w:space="0" w:color="FFC000" w:themeColor="accent4"/>
        <w:insideH w:val="single" w:sz="6" w:space="0" w:color="FFC000" w:themeColor="accent4"/>
      </w:tblBorders>
      <w:tblCellMar>
        <w:top w:w="140" w:type="dxa"/>
        <w:left w:w="0" w:type="dxa"/>
        <w:bottom w:w="140" w:type="dxa"/>
        <w:right w:w="140" w:type="dxa"/>
      </w:tblCellMar>
    </w:tblPr>
    <w:tcPr>
      <w:shd w:val="clear" w:color="auto" w:fill="FFFFFF" w:themeFill="background1"/>
    </w:tcPr>
    <w:tblStylePr w:type="firstRow">
      <w:rPr>
        <w:b/>
      </w:rPr>
      <w:tblPr/>
      <w:tcPr>
        <w:tcBorders>
          <w:top w:val="nil"/>
          <w:left w:val="nil"/>
          <w:bottom w:val="single" w:sz="12" w:space="0" w:color="FFC000" w:themeColor="accent4"/>
          <w:right w:val="nil"/>
          <w:insideH w:val="nil"/>
          <w:insideV w:val="nil"/>
          <w:tl2br w:val="nil"/>
          <w:tr2bl w:val="nil"/>
        </w:tcBorders>
        <w:shd w:val="clear" w:color="auto" w:fill="FFFFFF" w:themeFill="background1"/>
      </w:tcPr>
    </w:tblStylePr>
    <w:tblStylePr w:type="firstCol">
      <w:rPr>
        <w:b w:val="0"/>
      </w:rPr>
    </w:tblStylePr>
  </w:style>
  <w:style w:type="character" w:customStyle="1" w:styleId="Nr">
    <w:name w:val="Nr"/>
    <w:basedOn w:val="Absatz-Standardschriftart"/>
    <w:uiPriority w:val="1"/>
    <w:qFormat/>
    <w:rsid w:val="00DC3DD8"/>
    <w:rPr>
      <w:rFonts w:ascii="Arial" w:hAnsi="Arial" w:cs="Arial"/>
      <w:b/>
      <w:color w:val="0070C0"/>
      <w:lang w:val="en-US"/>
    </w:rPr>
  </w:style>
  <w:style w:type="table" w:styleId="Gitternetztabelle1hellAkzent5">
    <w:name w:val="Grid Table 1 Light Accent 5"/>
    <w:basedOn w:val="NormaleTabelle"/>
    <w:uiPriority w:val="46"/>
    <w:rsid w:val="00AA68AC"/>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Verzeichnis3">
    <w:name w:val="toc 3"/>
    <w:basedOn w:val="Standard"/>
    <w:next w:val="Standard"/>
    <w:autoRedefine/>
    <w:uiPriority w:val="39"/>
    <w:unhideWhenUsed/>
    <w:rsid w:val="00640680"/>
    <w:pPr>
      <w:spacing w:after="100"/>
      <w:ind w:left="440"/>
    </w:pPr>
  </w:style>
  <w:style w:type="character" w:styleId="NichtaufgelsteErwhnung">
    <w:name w:val="Unresolved Mention"/>
    <w:basedOn w:val="Absatz-Standardschriftart"/>
    <w:uiPriority w:val="99"/>
    <w:semiHidden/>
    <w:unhideWhenUsed/>
    <w:rsid w:val="00A81D82"/>
    <w:rPr>
      <w:color w:val="605E5C"/>
      <w:shd w:val="clear" w:color="auto" w:fill="E1DFDD"/>
    </w:rPr>
  </w:style>
  <w:style w:type="table" w:styleId="EinfacheTabelle2">
    <w:name w:val="Plain Table 2"/>
    <w:basedOn w:val="NormaleTabelle"/>
    <w:uiPriority w:val="42"/>
    <w:rsid w:val="0054054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uiPriority w:val="41"/>
    <w:rsid w:val="0054054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entabelle2">
    <w:name w:val="List Table 2"/>
    <w:basedOn w:val="NormaleTabelle"/>
    <w:uiPriority w:val="47"/>
    <w:rsid w:val="005F0E3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Index1">
    <w:name w:val="index 1"/>
    <w:basedOn w:val="Standard"/>
    <w:next w:val="Standard"/>
    <w:autoRedefine/>
    <w:uiPriority w:val="99"/>
    <w:semiHidden/>
    <w:unhideWhenUsed/>
    <w:rsid w:val="00F15A17"/>
    <w:pPr>
      <w:spacing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0597">
      <w:bodyDiv w:val="1"/>
      <w:marLeft w:val="0"/>
      <w:marRight w:val="0"/>
      <w:marTop w:val="0"/>
      <w:marBottom w:val="0"/>
      <w:divBdr>
        <w:top w:val="none" w:sz="0" w:space="0" w:color="auto"/>
        <w:left w:val="none" w:sz="0" w:space="0" w:color="auto"/>
        <w:bottom w:val="none" w:sz="0" w:space="0" w:color="auto"/>
        <w:right w:val="none" w:sz="0" w:space="0" w:color="auto"/>
      </w:divBdr>
    </w:div>
    <w:div w:id="99760179">
      <w:bodyDiv w:val="1"/>
      <w:marLeft w:val="0"/>
      <w:marRight w:val="0"/>
      <w:marTop w:val="0"/>
      <w:marBottom w:val="0"/>
      <w:divBdr>
        <w:top w:val="none" w:sz="0" w:space="0" w:color="auto"/>
        <w:left w:val="none" w:sz="0" w:space="0" w:color="auto"/>
        <w:bottom w:val="none" w:sz="0" w:space="0" w:color="auto"/>
        <w:right w:val="none" w:sz="0" w:space="0" w:color="auto"/>
      </w:divBdr>
      <w:divsChild>
        <w:div w:id="1295015729">
          <w:marLeft w:val="0"/>
          <w:marRight w:val="0"/>
          <w:marTop w:val="0"/>
          <w:marBottom w:val="0"/>
          <w:divBdr>
            <w:top w:val="none" w:sz="0" w:space="0" w:color="auto"/>
            <w:left w:val="none" w:sz="0" w:space="0" w:color="auto"/>
            <w:bottom w:val="none" w:sz="0" w:space="0" w:color="auto"/>
            <w:right w:val="none" w:sz="0" w:space="0" w:color="auto"/>
          </w:divBdr>
          <w:divsChild>
            <w:div w:id="556860735">
              <w:marLeft w:val="0"/>
              <w:marRight w:val="0"/>
              <w:marTop w:val="0"/>
              <w:marBottom w:val="0"/>
              <w:divBdr>
                <w:top w:val="none" w:sz="0" w:space="0" w:color="auto"/>
                <w:left w:val="none" w:sz="0" w:space="0" w:color="auto"/>
                <w:bottom w:val="none" w:sz="0" w:space="0" w:color="auto"/>
                <w:right w:val="none" w:sz="0" w:space="0" w:color="auto"/>
              </w:divBdr>
              <w:divsChild>
                <w:div w:id="853345221">
                  <w:marLeft w:val="0"/>
                  <w:marRight w:val="0"/>
                  <w:marTop w:val="0"/>
                  <w:marBottom w:val="0"/>
                  <w:divBdr>
                    <w:top w:val="none" w:sz="0" w:space="0" w:color="auto"/>
                    <w:left w:val="none" w:sz="0" w:space="0" w:color="auto"/>
                    <w:bottom w:val="none" w:sz="0" w:space="0" w:color="auto"/>
                    <w:right w:val="none" w:sz="0" w:space="0" w:color="auto"/>
                  </w:divBdr>
                  <w:divsChild>
                    <w:div w:id="19075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63721">
      <w:bodyDiv w:val="1"/>
      <w:marLeft w:val="0"/>
      <w:marRight w:val="0"/>
      <w:marTop w:val="0"/>
      <w:marBottom w:val="0"/>
      <w:divBdr>
        <w:top w:val="none" w:sz="0" w:space="0" w:color="auto"/>
        <w:left w:val="none" w:sz="0" w:space="0" w:color="auto"/>
        <w:bottom w:val="none" w:sz="0" w:space="0" w:color="auto"/>
        <w:right w:val="none" w:sz="0" w:space="0" w:color="auto"/>
      </w:divBdr>
    </w:div>
    <w:div w:id="133380162">
      <w:bodyDiv w:val="1"/>
      <w:marLeft w:val="0"/>
      <w:marRight w:val="0"/>
      <w:marTop w:val="0"/>
      <w:marBottom w:val="0"/>
      <w:divBdr>
        <w:top w:val="none" w:sz="0" w:space="0" w:color="auto"/>
        <w:left w:val="none" w:sz="0" w:space="0" w:color="auto"/>
        <w:bottom w:val="none" w:sz="0" w:space="0" w:color="auto"/>
        <w:right w:val="none" w:sz="0" w:space="0" w:color="auto"/>
      </w:divBdr>
      <w:divsChild>
        <w:div w:id="1737584438">
          <w:marLeft w:val="0"/>
          <w:marRight w:val="0"/>
          <w:marTop w:val="0"/>
          <w:marBottom w:val="0"/>
          <w:divBdr>
            <w:top w:val="none" w:sz="0" w:space="0" w:color="auto"/>
            <w:left w:val="none" w:sz="0" w:space="0" w:color="auto"/>
            <w:bottom w:val="none" w:sz="0" w:space="0" w:color="auto"/>
            <w:right w:val="none" w:sz="0" w:space="0" w:color="auto"/>
          </w:divBdr>
          <w:divsChild>
            <w:div w:id="174345321">
              <w:marLeft w:val="0"/>
              <w:marRight w:val="0"/>
              <w:marTop w:val="0"/>
              <w:marBottom w:val="0"/>
              <w:divBdr>
                <w:top w:val="none" w:sz="0" w:space="0" w:color="auto"/>
                <w:left w:val="none" w:sz="0" w:space="0" w:color="auto"/>
                <w:bottom w:val="none" w:sz="0" w:space="0" w:color="auto"/>
                <w:right w:val="none" w:sz="0" w:space="0" w:color="auto"/>
              </w:divBdr>
              <w:divsChild>
                <w:div w:id="748502954">
                  <w:marLeft w:val="0"/>
                  <w:marRight w:val="0"/>
                  <w:marTop w:val="0"/>
                  <w:marBottom w:val="0"/>
                  <w:divBdr>
                    <w:top w:val="none" w:sz="0" w:space="0" w:color="auto"/>
                    <w:left w:val="none" w:sz="0" w:space="0" w:color="auto"/>
                    <w:bottom w:val="none" w:sz="0" w:space="0" w:color="auto"/>
                    <w:right w:val="none" w:sz="0" w:space="0" w:color="auto"/>
                  </w:divBdr>
                  <w:divsChild>
                    <w:div w:id="14207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16548">
      <w:bodyDiv w:val="1"/>
      <w:marLeft w:val="0"/>
      <w:marRight w:val="0"/>
      <w:marTop w:val="0"/>
      <w:marBottom w:val="0"/>
      <w:divBdr>
        <w:top w:val="none" w:sz="0" w:space="0" w:color="auto"/>
        <w:left w:val="none" w:sz="0" w:space="0" w:color="auto"/>
        <w:bottom w:val="none" w:sz="0" w:space="0" w:color="auto"/>
        <w:right w:val="none" w:sz="0" w:space="0" w:color="auto"/>
      </w:divBdr>
      <w:divsChild>
        <w:div w:id="99571301">
          <w:marLeft w:val="0"/>
          <w:marRight w:val="0"/>
          <w:marTop w:val="0"/>
          <w:marBottom w:val="0"/>
          <w:divBdr>
            <w:top w:val="none" w:sz="0" w:space="0" w:color="auto"/>
            <w:left w:val="none" w:sz="0" w:space="0" w:color="auto"/>
            <w:bottom w:val="none" w:sz="0" w:space="0" w:color="auto"/>
            <w:right w:val="none" w:sz="0" w:space="0" w:color="auto"/>
          </w:divBdr>
          <w:divsChild>
            <w:div w:id="212080935">
              <w:marLeft w:val="0"/>
              <w:marRight w:val="0"/>
              <w:marTop w:val="0"/>
              <w:marBottom w:val="0"/>
              <w:divBdr>
                <w:top w:val="none" w:sz="0" w:space="0" w:color="auto"/>
                <w:left w:val="none" w:sz="0" w:space="0" w:color="auto"/>
                <w:bottom w:val="none" w:sz="0" w:space="0" w:color="auto"/>
                <w:right w:val="none" w:sz="0" w:space="0" w:color="auto"/>
              </w:divBdr>
            </w:div>
            <w:div w:id="92942720">
              <w:marLeft w:val="0"/>
              <w:marRight w:val="0"/>
              <w:marTop w:val="0"/>
              <w:marBottom w:val="0"/>
              <w:divBdr>
                <w:top w:val="none" w:sz="0" w:space="0" w:color="auto"/>
                <w:left w:val="none" w:sz="0" w:space="0" w:color="auto"/>
                <w:bottom w:val="none" w:sz="0" w:space="0" w:color="auto"/>
                <w:right w:val="none" w:sz="0" w:space="0" w:color="auto"/>
              </w:divBdr>
            </w:div>
            <w:div w:id="279647786">
              <w:marLeft w:val="0"/>
              <w:marRight w:val="0"/>
              <w:marTop w:val="0"/>
              <w:marBottom w:val="0"/>
              <w:divBdr>
                <w:top w:val="none" w:sz="0" w:space="0" w:color="auto"/>
                <w:left w:val="none" w:sz="0" w:space="0" w:color="auto"/>
                <w:bottom w:val="none" w:sz="0" w:space="0" w:color="auto"/>
                <w:right w:val="none" w:sz="0" w:space="0" w:color="auto"/>
              </w:divBdr>
            </w:div>
            <w:div w:id="1340041047">
              <w:marLeft w:val="0"/>
              <w:marRight w:val="0"/>
              <w:marTop w:val="0"/>
              <w:marBottom w:val="0"/>
              <w:divBdr>
                <w:top w:val="none" w:sz="0" w:space="0" w:color="auto"/>
                <w:left w:val="none" w:sz="0" w:space="0" w:color="auto"/>
                <w:bottom w:val="none" w:sz="0" w:space="0" w:color="auto"/>
                <w:right w:val="none" w:sz="0" w:space="0" w:color="auto"/>
              </w:divBdr>
            </w:div>
            <w:div w:id="705567220">
              <w:marLeft w:val="0"/>
              <w:marRight w:val="0"/>
              <w:marTop w:val="0"/>
              <w:marBottom w:val="0"/>
              <w:divBdr>
                <w:top w:val="none" w:sz="0" w:space="0" w:color="auto"/>
                <w:left w:val="none" w:sz="0" w:space="0" w:color="auto"/>
                <w:bottom w:val="none" w:sz="0" w:space="0" w:color="auto"/>
                <w:right w:val="none" w:sz="0" w:space="0" w:color="auto"/>
              </w:divBdr>
            </w:div>
            <w:div w:id="586690409">
              <w:marLeft w:val="0"/>
              <w:marRight w:val="0"/>
              <w:marTop w:val="0"/>
              <w:marBottom w:val="0"/>
              <w:divBdr>
                <w:top w:val="none" w:sz="0" w:space="0" w:color="auto"/>
                <w:left w:val="none" w:sz="0" w:space="0" w:color="auto"/>
                <w:bottom w:val="none" w:sz="0" w:space="0" w:color="auto"/>
                <w:right w:val="none" w:sz="0" w:space="0" w:color="auto"/>
              </w:divBdr>
            </w:div>
            <w:div w:id="1929264514">
              <w:marLeft w:val="0"/>
              <w:marRight w:val="0"/>
              <w:marTop w:val="0"/>
              <w:marBottom w:val="0"/>
              <w:divBdr>
                <w:top w:val="none" w:sz="0" w:space="0" w:color="auto"/>
                <w:left w:val="none" w:sz="0" w:space="0" w:color="auto"/>
                <w:bottom w:val="none" w:sz="0" w:space="0" w:color="auto"/>
                <w:right w:val="none" w:sz="0" w:space="0" w:color="auto"/>
              </w:divBdr>
            </w:div>
            <w:div w:id="973756715">
              <w:marLeft w:val="0"/>
              <w:marRight w:val="0"/>
              <w:marTop w:val="0"/>
              <w:marBottom w:val="0"/>
              <w:divBdr>
                <w:top w:val="none" w:sz="0" w:space="0" w:color="auto"/>
                <w:left w:val="none" w:sz="0" w:space="0" w:color="auto"/>
                <w:bottom w:val="none" w:sz="0" w:space="0" w:color="auto"/>
                <w:right w:val="none" w:sz="0" w:space="0" w:color="auto"/>
              </w:divBdr>
            </w:div>
            <w:div w:id="1587885087">
              <w:marLeft w:val="0"/>
              <w:marRight w:val="0"/>
              <w:marTop w:val="0"/>
              <w:marBottom w:val="0"/>
              <w:divBdr>
                <w:top w:val="none" w:sz="0" w:space="0" w:color="auto"/>
                <w:left w:val="none" w:sz="0" w:space="0" w:color="auto"/>
                <w:bottom w:val="none" w:sz="0" w:space="0" w:color="auto"/>
                <w:right w:val="none" w:sz="0" w:space="0" w:color="auto"/>
              </w:divBdr>
            </w:div>
            <w:div w:id="730809348">
              <w:marLeft w:val="0"/>
              <w:marRight w:val="0"/>
              <w:marTop w:val="0"/>
              <w:marBottom w:val="0"/>
              <w:divBdr>
                <w:top w:val="none" w:sz="0" w:space="0" w:color="auto"/>
                <w:left w:val="none" w:sz="0" w:space="0" w:color="auto"/>
                <w:bottom w:val="none" w:sz="0" w:space="0" w:color="auto"/>
                <w:right w:val="none" w:sz="0" w:space="0" w:color="auto"/>
              </w:divBdr>
            </w:div>
            <w:div w:id="1676759139">
              <w:marLeft w:val="0"/>
              <w:marRight w:val="0"/>
              <w:marTop w:val="0"/>
              <w:marBottom w:val="0"/>
              <w:divBdr>
                <w:top w:val="none" w:sz="0" w:space="0" w:color="auto"/>
                <w:left w:val="none" w:sz="0" w:space="0" w:color="auto"/>
                <w:bottom w:val="none" w:sz="0" w:space="0" w:color="auto"/>
                <w:right w:val="none" w:sz="0" w:space="0" w:color="auto"/>
              </w:divBdr>
            </w:div>
            <w:div w:id="81611645">
              <w:marLeft w:val="0"/>
              <w:marRight w:val="0"/>
              <w:marTop w:val="0"/>
              <w:marBottom w:val="0"/>
              <w:divBdr>
                <w:top w:val="none" w:sz="0" w:space="0" w:color="auto"/>
                <w:left w:val="none" w:sz="0" w:space="0" w:color="auto"/>
                <w:bottom w:val="none" w:sz="0" w:space="0" w:color="auto"/>
                <w:right w:val="none" w:sz="0" w:space="0" w:color="auto"/>
              </w:divBdr>
            </w:div>
            <w:div w:id="296297256">
              <w:marLeft w:val="0"/>
              <w:marRight w:val="0"/>
              <w:marTop w:val="0"/>
              <w:marBottom w:val="0"/>
              <w:divBdr>
                <w:top w:val="none" w:sz="0" w:space="0" w:color="auto"/>
                <w:left w:val="none" w:sz="0" w:space="0" w:color="auto"/>
                <w:bottom w:val="none" w:sz="0" w:space="0" w:color="auto"/>
                <w:right w:val="none" w:sz="0" w:space="0" w:color="auto"/>
              </w:divBdr>
            </w:div>
            <w:div w:id="1454445329">
              <w:marLeft w:val="0"/>
              <w:marRight w:val="0"/>
              <w:marTop w:val="0"/>
              <w:marBottom w:val="0"/>
              <w:divBdr>
                <w:top w:val="none" w:sz="0" w:space="0" w:color="auto"/>
                <w:left w:val="none" w:sz="0" w:space="0" w:color="auto"/>
                <w:bottom w:val="none" w:sz="0" w:space="0" w:color="auto"/>
                <w:right w:val="none" w:sz="0" w:space="0" w:color="auto"/>
              </w:divBdr>
            </w:div>
            <w:div w:id="289826804">
              <w:marLeft w:val="0"/>
              <w:marRight w:val="0"/>
              <w:marTop w:val="0"/>
              <w:marBottom w:val="0"/>
              <w:divBdr>
                <w:top w:val="none" w:sz="0" w:space="0" w:color="auto"/>
                <w:left w:val="none" w:sz="0" w:space="0" w:color="auto"/>
                <w:bottom w:val="none" w:sz="0" w:space="0" w:color="auto"/>
                <w:right w:val="none" w:sz="0" w:space="0" w:color="auto"/>
              </w:divBdr>
            </w:div>
            <w:div w:id="886185136">
              <w:marLeft w:val="0"/>
              <w:marRight w:val="0"/>
              <w:marTop w:val="0"/>
              <w:marBottom w:val="0"/>
              <w:divBdr>
                <w:top w:val="none" w:sz="0" w:space="0" w:color="auto"/>
                <w:left w:val="none" w:sz="0" w:space="0" w:color="auto"/>
                <w:bottom w:val="none" w:sz="0" w:space="0" w:color="auto"/>
                <w:right w:val="none" w:sz="0" w:space="0" w:color="auto"/>
              </w:divBdr>
            </w:div>
            <w:div w:id="706025979">
              <w:marLeft w:val="0"/>
              <w:marRight w:val="0"/>
              <w:marTop w:val="0"/>
              <w:marBottom w:val="0"/>
              <w:divBdr>
                <w:top w:val="none" w:sz="0" w:space="0" w:color="auto"/>
                <w:left w:val="none" w:sz="0" w:space="0" w:color="auto"/>
                <w:bottom w:val="none" w:sz="0" w:space="0" w:color="auto"/>
                <w:right w:val="none" w:sz="0" w:space="0" w:color="auto"/>
              </w:divBdr>
            </w:div>
            <w:div w:id="1344819620">
              <w:marLeft w:val="0"/>
              <w:marRight w:val="0"/>
              <w:marTop w:val="0"/>
              <w:marBottom w:val="0"/>
              <w:divBdr>
                <w:top w:val="none" w:sz="0" w:space="0" w:color="auto"/>
                <w:left w:val="none" w:sz="0" w:space="0" w:color="auto"/>
                <w:bottom w:val="none" w:sz="0" w:space="0" w:color="auto"/>
                <w:right w:val="none" w:sz="0" w:space="0" w:color="auto"/>
              </w:divBdr>
            </w:div>
            <w:div w:id="473908849">
              <w:marLeft w:val="0"/>
              <w:marRight w:val="0"/>
              <w:marTop w:val="0"/>
              <w:marBottom w:val="0"/>
              <w:divBdr>
                <w:top w:val="none" w:sz="0" w:space="0" w:color="auto"/>
                <w:left w:val="none" w:sz="0" w:space="0" w:color="auto"/>
                <w:bottom w:val="none" w:sz="0" w:space="0" w:color="auto"/>
                <w:right w:val="none" w:sz="0" w:space="0" w:color="auto"/>
              </w:divBdr>
            </w:div>
            <w:div w:id="30344237">
              <w:marLeft w:val="0"/>
              <w:marRight w:val="0"/>
              <w:marTop w:val="0"/>
              <w:marBottom w:val="0"/>
              <w:divBdr>
                <w:top w:val="none" w:sz="0" w:space="0" w:color="auto"/>
                <w:left w:val="none" w:sz="0" w:space="0" w:color="auto"/>
                <w:bottom w:val="none" w:sz="0" w:space="0" w:color="auto"/>
                <w:right w:val="none" w:sz="0" w:space="0" w:color="auto"/>
              </w:divBdr>
            </w:div>
            <w:div w:id="1268194469">
              <w:marLeft w:val="0"/>
              <w:marRight w:val="0"/>
              <w:marTop w:val="0"/>
              <w:marBottom w:val="0"/>
              <w:divBdr>
                <w:top w:val="none" w:sz="0" w:space="0" w:color="auto"/>
                <w:left w:val="none" w:sz="0" w:space="0" w:color="auto"/>
                <w:bottom w:val="none" w:sz="0" w:space="0" w:color="auto"/>
                <w:right w:val="none" w:sz="0" w:space="0" w:color="auto"/>
              </w:divBdr>
            </w:div>
            <w:div w:id="2048673872">
              <w:marLeft w:val="0"/>
              <w:marRight w:val="0"/>
              <w:marTop w:val="0"/>
              <w:marBottom w:val="0"/>
              <w:divBdr>
                <w:top w:val="none" w:sz="0" w:space="0" w:color="auto"/>
                <w:left w:val="none" w:sz="0" w:space="0" w:color="auto"/>
                <w:bottom w:val="none" w:sz="0" w:space="0" w:color="auto"/>
                <w:right w:val="none" w:sz="0" w:space="0" w:color="auto"/>
              </w:divBdr>
            </w:div>
            <w:div w:id="1135412135">
              <w:marLeft w:val="0"/>
              <w:marRight w:val="0"/>
              <w:marTop w:val="0"/>
              <w:marBottom w:val="0"/>
              <w:divBdr>
                <w:top w:val="none" w:sz="0" w:space="0" w:color="auto"/>
                <w:left w:val="none" w:sz="0" w:space="0" w:color="auto"/>
                <w:bottom w:val="none" w:sz="0" w:space="0" w:color="auto"/>
                <w:right w:val="none" w:sz="0" w:space="0" w:color="auto"/>
              </w:divBdr>
            </w:div>
            <w:div w:id="695156867">
              <w:marLeft w:val="0"/>
              <w:marRight w:val="0"/>
              <w:marTop w:val="0"/>
              <w:marBottom w:val="0"/>
              <w:divBdr>
                <w:top w:val="none" w:sz="0" w:space="0" w:color="auto"/>
                <w:left w:val="none" w:sz="0" w:space="0" w:color="auto"/>
                <w:bottom w:val="none" w:sz="0" w:space="0" w:color="auto"/>
                <w:right w:val="none" w:sz="0" w:space="0" w:color="auto"/>
              </w:divBdr>
            </w:div>
            <w:div w:id="1818646111">
              <w:marLeft w:val="0"/>
              <w:marRight w:val="0"/>
              <w:marTop w:val="0"/>
              <w:marBottom w:val="0"/>
              <w:divBdr>
                <w:top w:val="none" w:sz="0" w:space="0" w:color="auto"/>
                <w:left w:val="none" w:sz="0" w:space="0" w:color="auto"/>
                <w:bottom w:val="none" w:sz="0" w:space="0" w:color="auto"/>
                <w:right w:val="none" w:sz="0" w:space="0" w:color="auto"/>
              </w:divBdr>
            </w:div>
            <w:div w:id="4324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6061">
      <w:bodyDiv w:val="1"/>
      <w:marLeft w:val="0"/>
      <w:marRight w:val="0"/>
      <w:marTop w:val="0"/>
      <w:marBottom w:val="0"/>
      <w:divBdr>
        <w:top w:val="none" w:sz="0" w:space="0" w:color="auto"/>
        <w:left w:val="none" w:sz="0" w:space="0" w:color="auto"/>
        <w:bottom w:val="none" w:sz="0" w:space="0" w:color="auto"/>
        <w:right w:val="none" w:sz="0" w:space="0" w:color="auto"/>
      </w:divBdr>
    </w:div>
    <w:div w:id="191234876">
      <w:bodyDiv w:val="1"/>
      <w:marLeft w:val="0"/>
      <w:marRight w:val="0"/>
      <w:marTop w:val="0"/>
      <w:marBottom w:val="0"/>
      <w:divBdr>
        <w:top w:val="none" w:sz="0" w:space="0" w:color="auto"/>
        <w:left w:val="none" w:sz="0" w:space="0" w:color="auto"/>
        <w:bottom w:val="none" w:sz="0" w:space="0" w:color="auto"/>
        <w:right w:val="none" w:sz="0" w:space="0" w:color="auto"/>
      </w:divBdr>
    </w:div>
    <w:div w:id="201405423">
      <w:bodyDiv w:val="1"/>
      <w:marLeft w:val="0"/>
      <w:marRight w:val="0"/>
      <w:marTop w:val="0"/>
      <w:marBottom w:val="0"/>
      <w:divBdr>
        <w:top w:val="none" w:sz="0" w:space="0" w:color="auto"/>
        <w:left w:val="none" w:sz="0" w:space="0" w:color="auto"/>
        <w:bottom w:val="none" w:sz="0" w:space="0" w:color="auto"/>
        <w:right w:val="none" w:sz="0" w:space="0" w:color="auto"/>
      </w:divBdr>
    </w:div>
    <w:div w:id="206839503">
      <w:bodyDiv w:val="1"/>
      <w:marLeft w:val="0"/>
      <w:marRight w:val="0"/>
      <w:marTop w:val="0"/>
      <w:marBottom w:val="0"/>
      <w:divBdr>
        <w:top w:val="none" w:sz="0" w:space="0" w:color="auto"/>
        <w:left w:val="none" w:sz="0" w:space="0" w:color="auto"/>
        <w:bottom w:val="none" w:sz="0" w:space="0" w:color="auto"/>
        <w:right w:val="none" w:sz="0" w:space="0" w:color="auto"/>
      </w:divBdr>
      <w:divsChild>
        <w:div w:id="2093890097">
          <w:marLeft w:val="0"/>
          <w:marRight w:val="0"/>
          <w:marTop w:val="0"/>
          <w:marBottom w:val="0"/>
          <w:divBdr>
            <w:top w:val="none" w:sz="0" w:space="0" w:color="auto"/>
            <w:left w:val="none" w:sz="0" w:space="0" w:color="auto"/>
            <w:bottom w:val="none" w:sz="0" w:space="0" w:color="auto"/>
            <w:right w:val="none" w:sz="0" w:space="0" w:color="auto"/>
          </w:divBdr>
          <w:divsChild>
            <w:div w:id="984970415">
              <w:marLeft w:val="0"/>
              <w:marRight w:val="0"/>
              <w:marTop w:val="0"/>
              <w:marBottom w:val="0"/>
              <w:divBdr>
                <w:top w:val="none" w:sz="0" w:space="0" w:color="auto"/>
                <w:left w:val="none" w:sz="0" w:space="0" w:color="auto"/>
                <w:bottom w:val="none" w:sz="0" w:space="0" w:color="auto"/>
                <w:right w:val="none" w:sz="0" w:space="0" w:color="auto"/>
              </w:divBdr>
              <w:divsChild>
                <w:div w:id="1893736815">
                  <w:marLeft w:val="0"/>
                  <w:marRight w:val="0"/>
                  <w:marTop w:val="0"/>
                  <w:marBottom w:val="0"/>
                  <w:divBdr>
                    <w:top w:val="none" w:sz="0" w:space="0" w:color="auto"/>
                    <w:left w:val="none" w:sz="0" w:space="0" w:color="auto"/>
                    <w:bottom w:val="none" w:sz="0" w:space="0" w:color="auto"/>
                    <w:right w:val="none" w:sz="0" w:space="0" w:color="auto"/>
                  </w:divBdr>
                  <w:divsChild>
                    <w:div w:id="109890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889799">
      <w:bodyDiv w:val="1"/>
      <w:marLeft w:val="0"/>
      <w:marRight w:val="0"/>
      <w:marTop w:val="0"/>
      <w:marBottom w:val="0"/>
      <w:divBdr>
        <w:top w:val="none" w:sz="0" w:space="0" w:color="auto"/>
        <w:left w:val="none" w:sz="0" w:space="0" w:color="auto"/>
        <w:bottom w:val="none" w:sz="0" w:space="0" w:color="auto"/>
        <w:right w:val="none" w:sz="0" w:space="0" w:color="auto"/>
      </w:divBdr>
      <w:divsChild>
        <w:div w:id="737674337">
          <w:marLeft w:val="0"/>
          <w:marRight w:val="0"/>
          <w:marTop w:val="0"/>
          <w:marBottom w:val="0"/>
          <w:divBdr>
            <w:top w:val="none" w:sz="0" w:space="0" w:color="auto"/>
            <w:left w:val="none" w:sz="0" w:space="0" w:color="auto"/>
            <w:bottom w:val="none" w:sz="0" w:space="0" w:color="auto"/>
            <w:right w:val="none" w:sz="0" w:space="0" w:color="auto"/>
          </w:divBdr>
          <w:divsChild>
            <w:div w:id="1345398654">
              <w:marLeft w:val="0"/>
              <w:marRight w:val="0"/>
              <w:marTop w:val="0"/>
              <w:marBottom w:val="0"/>
              <w:divBdr>
                <w:top w:val="none" w:sz="0" w:space="0" w:color="auto"/>
                <w:left w:val="none" w:sz="0" w:space="0" w:color="auto"/>
                <w:bottom w:val="none" w:sz="0" w:space="0" w:color="auto"/>
                <w:right w:val="none" w:sz="0" w:space="0" w:color="auto"/>
              </w:divBdr>
              <w:divsChild>
                <w:div w:id="772944992">
                  <w:marLeft w:val="0"/>
                  <w:marRight w:val="0"/>
                  <w:marTop w:val="0"/>
                  <w:marBottom w:val="0"/>
                  <w:divBdr>
                    <w:top w:val="none" w:sz="0" w:space="0" w:color="auto"/>
                    <w:left w:val="none" w:sz="0" w:space="0" w:color="auto"/>
                    <w:bottom w:val="none" w:sz="0" w:space="0" w:color="auto"/>
                    <w:right w:val="none" w:sz="0" w:space="0" w:color="auto"/>
                  </w:divBdr>
                  <w:divsChild>
                    <w:div w:id="114238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482950">
      <w:bodyDiv w:val="1"/>
      <w:marLeft w:val="0"/>
      <w:marRight w:val="0"/>
      <w:marTop w:val="0"/>
      <w:marBottom w:val="0"/>
      <w:divBdr>
        <w:top w:val="none" w:sz="0" w:space="0" w:color="auto"/>
        <w:left w:val="none" w:sz="0" w:space="0" w:color="auto"/>
        <w:bottom w:val="none" w:sz="0" w:space="0" w:color="auto"/>
        <w:right w:val="none" w:sz="0" w:space="0" w:color="auto"/>
      </w:divBdr>
    </w:div>
    <w:div w:id="404574608">
      <w:bodyDiv w:val="1"/>
      <w:marLeft w:val="0"/>
      <w:marRight w:val="0"/>
      <w:marTop w:val="0"/>
      <w:marBottom w:val="0"/>
      <w:divBdr>
        <w:top w:val="none" w:sz="0" w:space="0" w:color="auto"/>
        <w:left w:val="none" w:sz="0" w:space="0" w:color="auto"/>
        <w:bottom w:val="none" w:sz="0" w:space="0" w:color="auto"/>
        <w:right w:val="none" w:sz="0" w:space="0" w:color="auto"/>
      </w:divBdr>
    </w:div>
    <w:div w:id="487088804">
      <w:bodyDiv w:val="1"/>
      <w:marLeft w:val="0"/>
      <w:marRight w:val="0"/>
      <w:marTop w:val="0"/>
      <w:marBottom w:val="0"/>
      <w:divBdr>
        <w:top w:val="none" w:sz="0" w:space="0" w:color="auto"/>
        <w:left w:val="none" w:sz="0" w:space="0" w:color="auto"/>
        <w:bottom w:val="none" w:sz="0" w:space="0" w:color="auto"/>
        <w:right w:val="none" w:sz="0" w:space="0" w:color="auto"/>
      </w:divBdr>
    </w:div>
    <w:div w:id="567888751">
      <w:bodyDiv w:val="1"/>
      <w:marLeft w:val="0"/>
      <w:marRight w:val="0"/>
      <w:marTop w:val="0"/>
      <w:marBottom w:val="0"/>
      <w:divBdr>
        <w:top w:val="none" w:sz="0" w:space="0" w:color="auto"/>
        <w:left w:val="none" w:sz="0" w:space="0" w:color="auto"/>
        <w:bottom w:val="none" w:sz="0" w:space="0" w:color="auto"/>
        <w:right w:val="none" w:sz="0" w:space="0" w:color="auto"/>
      </w:divBdr>
    </w:div>
    <w:div w:id="615604555">
      <w:bodyDiv w:val="1"/>
      <w:marLeft w:val="0"/>
      <w:marRight w:val="0"/>
      <w:marTop w:val="0"/>
      <w:marBottom w:val="0"/>
      <w:divBdr>
        <w:top w:val="none" w:sz="0" w:space="0" w:color="auto"/>
        <w:left w:val="none" w:sz="0" w:space="0" w:color="auto"/>
        <w:bottom w:val="none" w:sz="0" w:space="0" w:color="auto"/>
        <w:right w:val="none" w:sz="0" w:space="0" w:color="auto"/>
      </w:divBdr>
    </w:div>
    <w:div w:id="698432235">
      <w:bodyDiv w:val="1"/>
      <w:marLeft w:val="0"/>
      <w:marRight w:val="0"/>
      <w:marTop w:val="0"/>
      <w:marBottom w:val="0"/>
      <w:divBdr>
        <w:top w:val="none" w:sz="0" w:space="0" w:color="auto"/>
        <w:left w:val="none" w:sz="0" w:space="0" w:color="auto"/>
        <w:bottom w:val="none" w:sz="0" w:space="0" w:color="auto"/>
        <w:right w:val="none" w:sz="0" w:space="0" w:color="auto"/>
      </w:divBdr>
    </w:div>
    <w:div w:id="712657640">
      <w:bodyDiv w:val="1"/>
      <w:marLeft w:val="0"/>
      <w:marRight w:val="0"/>
      <w:marTop w:val="0"/>
      <w:marBottom w:val="0"/>
      <w:divBdr>
        <w:top w:val="none" w:sz="0" w:space="0" w:color="auto"/>
        <w:left w:val="none" w:sz="0" w:space="0" w:color="auto"/>
        <w:bottom w:val="none" w:sz="0" w:space="0" w:color="auto"/>
        <w:right w:val="none" w:sz="0" w:space="0" w:color="auto"/>
      </w:divBdr>
    </w:div>
    <w:div w:id="869882949">
      <w:bodyDiv w:val="1"/>
      <w:marLeft w:val="0"/>
      <w:marRight w:val="0"/>
      <w:marTop w:val="0"/>
      <w:marBottom w:val="0"/>
      <w:divBdr>
        <w:top w:val="none" w:sz="0" w:space="0" w:color="auto"/>
        <w:left w:val="none" w:sz="0" w:space="0" w:color="auto"/>
        <w:bottom w:val="none" w:sz="0" w:space="0" w:color="auto"/>
        <w:right w:val="none" w:sz="0" w:space="0" w:color="auto"/>
      </w:divBdr>
    </w:div>
    <w:div w:id="937369015">
      <w:bodyDiv w:val="1"/>
      <w:marLeft w:val="0"/>
      <w:marRight w:val="0"/>
      <w:marTop w:val="0"/>
      <w:marBottom w:val="0"/>
      <w:divBdr>
        <w:top w:val="none" w:sz="0" w:space="0" w:color="auto"/>
        <w:left w:val="none" w:sz="0" w:space="0" w:color="auto"/>
        <w:bottom w:val="none" w:sz="0" w:space="0" w:color="auto"/>
        <w:right w:val="none" w:sz="0" w:space="0" w:color="auto"/>
      </w:divBdr>
    </w:div>
    <w:div w:id="965817389">
      <w:bodyDiv w:val="1"/>
      <w:marLeft w:val="0"/>
      <w:marRight w:val="0"/>
      <w:marTop w:val="0"/>
      <w:marBottom w:val="0"/>
      <w:divBdr>
        <w:top w:val="none" w:sz="0" w:space="0" w:color="auto"/>
        <w:left w:val="none" w:sz="0" w:space="0" w:color="auto"/>
        <w:bottom w:val="none" w:sz="0" w:space="0" w:color="auto"/>
        <w:right w:val="none" w:sz="0" w:space="0" w:color="auto"/>
      </w:divBdr>
      <w:divsChild>
        <w:div w:id="858082501">
          <w:marLeft w:val="0"/>
          <w:marRight w:val="0"/>
          <w:marTop w:val="0"/>
          <w:marBottom w:val="0"/>
          <w:divBdr>
            <w:top w:val="none" w:sz="0" w:space="0" w:color="auto"/>
            <w:left w:val="none" w:sz="0" w:space="0" w:color="auto"/>
            <w:bottom w:val="none" w:sz="0" w:space="0" w:color="auto"/>
            <w:right w:val="none" w:sz="0" w:space="0" w:color="auto"/>
          </w:divBdr>
          <w:divsChild>
            <w:div w:id="1977833072">
              <w:marLeft w:val="0"/>
              <w:marRight w:val="0"/>
              <w:marTop w:val="0"/>
              <w:marBottom w:val="0"/>
              <w:divBdr>
                <w:top w:val="none" w:sz="0" w:space="0" w:color="auto"/>
                <w:left w:val="none" w:sz="0" w:space="0" w:color="auto"/>
                <w:bottom w:val="none" w:sz="0" w:space="0" w:color="auto"/>
                <w:right w:val="none" w:sz="0" w:space="0" w:color="auto"/>
              </w:divBdr>
              <w:divsChild>
                <w:div w:id="2131507857">
                  <w:marLeft w:val="0"/>
                  <w:marRight w:val="0"/>
                  <w:marTop w:val="0"/>
                  <w:marBottom w:val="0"/>
                  <w:divBdr>
                    <w:top w:val="none" w:sz="0" w:space="0" w:color="auto"/>
                    <w:left w:val="none" w:sz="0" w:space="0" w:color="auto"/>
                    <w:bottom w:val="none" w:sz="0" w:space="0" w:color="auto"/>
                    <w:right w:val="none" w:sz="0" w:space="0" w:color="auto"/>
                  </w:divBdr>
                  <w:divsChild>
                    <w:div w:id="60014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0926">
      <w:bodyDiv w:val="1"/>
      <w:marLeft w:val="0"/>
      <w:marRight w:val="0"/>
      <w:marTop w:val="0"/>
      <w:marBottom w:val="0"/>
      <w:divBdr>
        <w:top w:val="none" w:sz="0" w:space="0" w:color="auto"/>
        <w:left w:val="none" w:sz="0" w:space="0" w:color="auto"/>
        <w:bottom w:val="none" w:sz="0" w:space="0" w:color="auto"/>
        <w:right w:val="none" w:sz="0" w:space="0" w:color="auto"/>
      </w:divBdr>
    </w:div>
    <w:div w:id="1003968582">
      <w:bodyDiv w:val="1"/>
      <w:marLeft w:val="0"/>
      <w:marRight w:val="0"/>
      <w:marTop w:val="0"/>
      <w:marBottom w:val="0"/>
      <w:divBdr>
        <w:top w:val="none" w:sz="0" w:space="0" w:color="auto"/>
        <w:left w:val="none" w:sz="0" w:space="0" w:color="auto"/>
        <w:bottom w:val="none" w:sz="0" w:space="0" w:color="auto"/>
        <w:right w:val="none" w:sz="0" w:space="0" w:color="auto"/>
      </w:divBdr>
    </w:div>
    <w:div w:id="1085227789">
      <w:bodyDiv w:val="1"/>
      <w:marLeft w:val="0"/>
      <w:marRight w:val="0"/>
      <w:marTop w:val="0"/>
      <w:marBottom w:val="0"/>
      <w:divBdr>
        <w:top w:val="none" w:sz="0" w:space="0" w:color="auto"/>
        <w:left w:val="none" w:sz="0" w:space="0" w:color="auto"/>
        <w:bottom w:val="none" w:sz="0" w:space="0" w:color="auto"/>
        <w:right w:val="none" w:sz="0" w:space="0" w:color="auto"/>
      </w:divBdr>
      <w:divsChild>
        <w:div w:id="204371758">
          <w:marLeft w:val="0"/>
          <w:marRight w:val="0"/>
          <w:marTop w:val="0"/>
          <w:marBottom w:val="0"/>
          <w:divBdr>
            <w:top w:val="none" w:sz="0" w:space="0" w:color="auto"/>
            <w:left w:val="none" w:sz="0" w:space="0" w:color="auto"/>
            <w:bottom w:val="none" w:sz="0" w:space="0" w:color="auto"/>
            <w:right w:val="none" w:sz="0" w:space="0" w:color="auto"/>
          </w:divBdr>
          <w:divsChild>
            <w:div w:id="659313780">
              <w:marLeft w:val="0"/>
              <w:marRight w:val="0"/>
              <w:marTop w:val="0"/>
              <w:marBottom w:val="0"/>
              <w:divBdr>
                <w:top w:val="none" w:sz="0" w:space="0" w:color="auto"/>
                <w:left w:val="none" w:sz="0" w:space="0" w:color="auto"/>
                <w:bottom w:val="none" w:sz="0" w:space="0" w:color="auto"/>
                <w:right w:val="none" w:sz="0" w:space="0" w:color="auto"/>
              </w:divBdr>
              <w:divsChild>
                <w:div w:id="1880972325">
                  <w:marLeft w:val="0"/>
                  <w:marRight w:val="0"/>
                  <w:marTop w:val="0"/>
                  <w:marBottom w:val="0"/>
                  <w:divBdr>
                    <w:top w:val="none" w:sz="0" w:space="0" w:color="auto"/>
                    <w:left w:val="none" w:sz="0" w:space="0" w:color="auto"/>
                    <w:bottom w:val="none" w:sz="0" w:space="0" w:color="auto"/>
                    <w:right w:val="none" w:sz="0" w:space="0" w:color="auto"/>
                  </w:divBdr>
                  <w:divsChild>
                    <w:div w:id="87577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607847">
      <w:bodyDiv w:val="1"/>
      <w:marLeft w:val="0"/>
      <w:marRight w:val="0"/>
      <w:marTop w:val="0"/>
      <w:marBottom w:val="0"/>
      <w:divBdr>
        <w:top w:val="none" w:sz="0" w:space="0" w:color="auto"/>
        <w:left w:val="none" w:sz="0" w:space="0" w:color="auto"/>
        <w:bottom w:val="none" w:sz="0" w:space="0" w:color="auto"/>
        <w:right w:val="none" w:sz="0" w:space="0" w:color="auto"/>
      </w:divBdr>
    </w:div>
    <w:div w:id="1133670273">
      <w:bodyDiv w:val="1"/>
      <w:marLeft w:val="0"/>
      <w:marRight w:val="0"/>
      <w:marTop w:val="0"/>
      <w:marBottom w:val="0"/>
      <w:divBdr>
        <w:top w:val="none" w:sz="0" w:space="0" w:color="auto"/>
        <w:left w:val="none" w:sz="0" w:space="0" w:color="auto"/>
        <w:bottom w:val="none" w:sz="0" w:space="0" w:color="auto"/>
        <w:right w:val="none" w:sz="0" w:space="0" w:color="auto"/>
      </w:divBdr>
    </w:div>
    <w:div w:id="1190559533">
      <w:bodyDiv w:val="1"/>
      <w:marLeft w:val="0"/>
      <w:marRight w:val="0"/>
      <w:marTop w:val="0"/>
      <w:marBottom w:val="0"/>
      <w:divBdr>
        <w:top w:val="none" w:sz="0" w:space="0" w:color="auto"/>
        <w:left w:val="none" w:sz="0" w:space="0" w:color="auto"/>
        <w:bottom w:val="none" w:sz="0" w:space="0" w:color="auto"/>
        <w:right w:val="none" w:sz="0" w:space="0" w:color="auto"/>
      </w:divBdr>
    </w:div>
    <w:div w:id="1231112811">
      <w:bodyDiv w:val="1"/>
      <w:marLeft w:val="0"/>
      <w:marRight w:val="0"/>
      <w:marTop w:val="0"/>
      <w:marBottom w:val="0"/>
      <w:divBdr>
        <w:top w:val="none" w:sz="0" w:space="0" w:color="auto"/>
        <w:left w:val="none" w:sz="0" w:space="0" w:color="auto"/>
        <w:bottom w:val="none" w:sz="0" w:space="0" w:color="auto"/>
        <w:right w:val="none" w:sz="0" w:space="0" w:color="auto"/>
      </w:divBdr>
    </w:div>
    <w:div w:id="1267886484">
      <w:bodyDiv w:val="1"/>
      <w:marLeft w:val="0"/>
      <w:marRight w:val="0"/>
      <w:marTop w:val="0"/>
      <w:marBottom w:val="0"/>
      <w:divBdr>
        <w:top w:val="none" w:sz="0" w:space="0" w:color="auto"/>
        <w:left w:val="none" w:sz="0" w:space="0" w:color="auto"/>
        <w:bottom w:val="none" w:sz="0" w:space="0" w:color="auto"/>
        <w:right w:val="none" w:sz="0" w:space="0" w:color="auto"/>
      </w:divBdr>
    </w:div>
    <w:div w:id="1388650634">
      <w:bodyDiv w:val="1"/>
      <w:marLeft w:val="0"/>
      <w:marRight w:val="0"/>
      <w:marTop w:val="0"/>
      <w:marBottom w:val="0"/>
      <w:divBdr>
        <w:top w:val="none" w:sz="0" w:space="0" w:color="auto"/>
        <w:left w:val="none" w:sz="0" w:space="0" w:color="auto"/>
        <w:bottom w:val="none" w:sz="0" w:space="0" w:color="auto"/>
        <w:right w:val="none" w:sz="0" w:space="0" w:color="auto"/>
      </w:divBdr>
    </w:div>
    <w:div w:id="1446922781">
      <w:bodyDiv w:val="1"/>
      <w:marLeft w:val="0"/>
      <w:marRight w:val="0"/>
      <w:marTop w:val="0"/>
      <w:marBottom w:val="0"/>
      <w:divBdr>
        <w:top w:val="none" w:sz="0" w:space="0" w:color="auto"/>
        <w:left w:val="none" w:sz="0" w:space="0" w:color="auto"/>
        <w:bottom w:val="none" w:sz="0" w:space="0" w:color="auto"/>
        <w:right w:val="none" w:sz="0" w:space="0" w:color="auto"/>
      </w:divBdr>
    </w:div>
    <w:div w:id="1488131608">
      <w:bodyDiv w:val="1"/>
      <w:marLeft w:val="0"/>
      <w:marRight w:val="0"/>
      <w:marTop w:val="0"/>
      <w:marBottom w:val="0"/>
      <w:divBdr>
        <w:top w:val="none" w:sz="0" w:space="0" w:color="auto"/>
        <w:left w:val="none" w:sz="0" w:space="0" w:color="auto"/>
        <w:bottom w:val="none" w:sz="0" w:space="0" w:color="auto"/>
        <w:right w:val="none" w:sz="0" w:space="0" w:color="auto"/>
      </w:divBdr>
    </w:div>
    <w:div w:id="1539970890">
      <w:bodyDiv w:val="1"/>
      <w:marLeft w:val="0"/>
      <w:marRight w:val="0"/>
      <w:marTop w:val="0"/>
      <w:marBottom w:val="0"/>
      <w:divBdr>
        <w:top w:val="none" w:sz="0" w:space="0" w:color="auto"/>
        <w:left w:val="none" w:sz="0" w:space="0" w:color="auto"/>
        <w:bottom w:val="none" w:sz="0" w:space="0" w:color="auto"/>
        <w:right w:val="none" w:sz="0" w:space="0" w:color="auto"/>
      </w:divBdr>
    </w:div>
    <w:div w:id="1614634091">
      <w:bodyDiv w:val="1"/>
      <w:marLeft w:val="0"/>
      <w:marRight w:val="0"/>
      <w:marTop w:val="0"/>
      <w:marBottom w:val="0"/>
      <w:divBdr>
        <w:top w:val="none" w:sz="0" w:space="0" w:color="auto"/>
        <w:left w:val="none" w:sz="0" w:space="0" w:color="auto"/>
        <w:bottom w:val="none" w:sz="0" w:space="0" w:color="auto"/>
        <w:right w:val="none" w:sz="0" w:space="0" w:color="auto"/>
      </w:divBdr>
    </w:div>
    <w:div w:id="1620144306">
      <w:bodyDiv w:val="1"/>
      <w:marLeft w:val="0"/>
      <w:marRight w:val="0"/>
      <w:marTop w:val="0"/>
      <w:marBottom w:val="0"/>
      <w:divBdr>
        <w:top w:val="none" w:sz="0" w:space="0" w:color="auto"/>
        <w:left w:val="none" w:sz="0" w:space="0" w:color="auto"/>
        <w:bottom w:val="none" w:sz="0" w:space="0" w:color="auto"/>
        <w:right w:val="none" w:sz="0" w:space="0" w:color="auto"/>
      </w:divBdr>
    </w:div>
    <w:div w:id="1689328608">
      <w:bodyDiv w:val="1"/>
      <w:marLeft w:val="0"/>
      <w:marRight w:val="0"/>
      <w:marTop w:val="0"/>
      <w:marBottom w:val="0"/>
      <w:divBdr>
        <w:top w:val="none" w:sz="0" w:space="0" w:color="auto"/>
        <w:left w:val="none" w:sz="0" w:space="0" w:color="auto"/>
        <w:bottom w:val="none" w:sz="0" w:space="0" w:color="auto"/>
        <w:right w:val="none" w:sz="0" w:space="0" w:color="auto"/>
      </w:divBdr>
    </w:div>
    <w:div w:id="1745294092">
      <w:bodyDiv w:val="1"/>
      <w:marLeft w:val="0"/>
      <w:marRight w:val="0"/>
      <w:marTop w:val="0"/>
      <w:marBottom w:val="0"/>
      <w:divBdr>
        <w:top w:val="none" w:sz="0" w:space="0" w:color="auto"/>
        <w:left w:val="none" w:sz="0" w:space="0" w:color="auto"/>
        <w:bottom w:val="none" w:sz="0" w:space="0" w:color="auto"/>
        <w:right w:val="none" w:sz="0" w:space="0" w:color="auto"/>
      </w:divBdr>
    </w:div>
    <w:div w:id="1769694401">
      <w:bodyDiv w:val="1"/>
      <w:marLeft w:val="0"/>
      <w:marRight w:val="0"/>
      <w:marTop w:val="0"/>
      <w:marBottom w:val="0"/>
      <w:divBdr>
        <w:top w:val="none" w:sz="0" w:space="0" w:color="auto"/>
        <w:left w:val="none" w:sz="0" w:space="0" w:color="auto"/>
        <w:bottom w:val="none" w:sz="0" w:space="0" w:color="auto"/>
        <w:right w:val="none" w:sz="0" w:space="0" w:color="auto"/>
      </w:divBdr>
    </w:div>
    <w:div w:id="1870336915">
      <w:bodyDiv w:val="1"/>
      <w:marLeft w:val="0"/>
      <w:marRight w:val="0"/>
      <w:marTop w:val="0"/>
      <w:marBottom w:val="0"/>
      <w:divBdr>
        <w:top w:val="none" w:sz="0" w:space="0" w:color="auto"/>
        <w:left w:val="none" w:sz="0" w:space="0" w:color="auto"/>
        <w:bottom w:val="none" w:sz="0" w:space="0" w:color="auto"/>
        <w:right w:val="none" w:sz="0" w:space="0" w:color="auto"/>
      </w:divBdr>
    </w:div>
    <w:div w:id="1870793796">
      <w:bodyDiv w:val="1"/>
      <w:marLeft w:val="0"/>
      <w:marRight w:val="0"/>
      <w:marTop w:val="0"/>
      <w:marBottom w:val="0"/>
      <w:divBdr>
        <w:top w:val="none" w:sz="0" w:space="0" w:color="auto"/>
        <w:left w:val="none" w:sz="0" w:space="0" w:color="auto"/>
        <w:bottom w:val="none" w:sz="0" w:space="0" w:color="auto"/>
        <w:right w:val="none" w:sz="0" w:space="0" w:color="auto"/>
      </w:divBdr>
    </w:div>
    <w:div w:id="1882016800">
      <w:bodyDiv w:val="1"/>
      <w:marLeft w:val="0"/>
      <w:marRight w:val="0"/>
      <w:marTop w:val="0"/>
      <w:marBottom w:val="0"/>
      <w:divBdr>
        <w:top w:val="none" w:sz="0" w:space="0" w:color="auto"/>
        <w:left w:val="none" w:sz="0" w:space="0" w:color="auto"/>
        <w:bottom w:val="none" w:sz="0" w:space="0" w:color="auto"/>
        <w:right w:val="none" w:sz="0" w:space="0" w:color="auto"/>
      </w:divBdr>
    </w:div>
    <w:div w:id="1943107642">
      <w:bodyDiv w:val="1"/>
      <w:marLeft w:val="0"/>
      <w:marRight w:val="0"/>
      <w:marTop w:val="0"/>
      <w:marBottom w:val="0"/>
      <w:divBdr>
        <w:top w:val="none" w:sz="0" w:space="0" w:color="auto"/>
        <w:left w:val="none" w:sz="0" w:space="0" w:color="auto"/>
        <w:bottom w:val="none" w:sz="0" w:space="0" w:color="auto"/>
        <w:right w:val="none" w:sz="0" w:space="0" w:color="auto"/>
      </w:divBdr>
    </w:div>
    <w:div w:id="2000384195">
      <w:bodyDiv w:val="1"/>
      <w:marLeft w:val="0"/>
      <w:marRight w:val="0"/>
      <w:marTop w:val="0"/>
      <w:marBottom w:val="0"/>
      <w:divBdr>
        <w:top w:val="none" w:sz="0" w:space="0" w:color="auto"/>
        <w:left w:val="none" w:sz="0" w:space="0" w:color="auto"/>
        <w:bottom w:val="none" w:sz="0" w:space="0" w:color="auto"/>
        <w:right w:val="none" w:sz="0" w:space="0" w:color="auto"/>
      </w:divBdr>
    </w:div>
    <w:div w:id="2001152977">
      <w:bodyDiv w:val="1"/>
      <w:marLeft w:val="0"/>
      <w:marRight w:val="0"/>
      <w:marTop w:val="0"/>
      <w:marBottom w:val="0"/>
      <w:divBdr>
        <w:top w:val="none" w:sz="0" w:space="0" w:color="auto"/>
        <w:left w:val="none" w:sz="0" w:space="0" w:color="auto"/>
        <w:bottom w:val="none" w:sz="0" w:space="0" w:color="auto"/>
        <w:right w:val="none" w:sz="0" w:space="0" w:color="auto"/>
      </w:divBdr>
    </w:div>
    <w:div w:id="207828064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miro.com/app/board/uXjVMoLtpAk=/?share_link_id=285771068323" TargetMode="External"/><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code.visualstudio.com/" TargetMode="External"/><Relationship Id="rId42" Type="http://schemas.microsoft.com/office/2020/10/relationships/intelligence" Target="intelligence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www.home-assistant.io/" TargetMode="External"/><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miro.com/app/board/uXjVMoLtpAk=/?share_link_id=285771068323" TargetMode="External"/><Relationship Id="rId36" Type="http://schemas.openxmlformats.org/officeDocument/2006/relationships/hyperlink" Target="https://react.dev/"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apps.apple.com/ch/app/smart-life-smart-living/id1115101477"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bit.ly/temperatursensor_gibb" TargetMode="External"/><Relationship Id="rId35" Type="http://schemas.openxmlformats.org/officeDocument/2006/relationships/hyperlink" Target="https://nodejs.org/de"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rospogrigio/localtuya" TargetMode="External"/><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Q:\Templates\GIBB\smartlearn_omnespro.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4ACD668B1D54F94BFF7711C10110DE1"/>
        <w:category>
          <w:name w:val="Allgemein"/>
          <w:gallery w:val="placeholder"/>
        </w:category>
        <w:types>
          <w:type w:val="bbPlcHdr"/>
        </w:types>
        <w:behaviors>
          <w:behavior w:val="content"/>
        </w:behaviors>
        <w:guid w:val="{FFE87ABC-F5E7-405B-A442-6EDB5AFA1EB8}"/>
      </w:docPartPr>
      <w:docPartBody>
        <w:p w:rsidR="002A7E65" w:rsidRDefault="00085DAE" w:rsidP="00085DAE">
          <w:pPr>
            <w:pStyle w:val="B4ACD668B1D54F94BFF7711C10110DE1"/>
          </w:pPr>
          <w:r w:rsidRPr="00325D3A">
            <w:rPr>
              <w:rStyle w:val="Platzhaltertext"/>
            </w:rPr>
            <w:t>[Titel]</w:t>
          </w:r>
        </w:p>
      </w:docPartBody>
    </w:docPart>
    <w:docPart>
      <w:docPartPr>
        <w:name w:val="E68D2FDE39984AF39B65C4310269F447"/>
        <w:category>
          <w:name w:val="Allgemein"/>
          <w:gallery w:val="placeholder"/>
        </w:category>
        <w:types>
          <w:type w:val="bbPlcHdr"/>
        </w:types>
        <w:behaviors>
          <w:behavior w:val="content"/>
        </w:behaviors>
        <w:guid w:val="{12DE4211-ECEB-413B-ADE1-95B9D71C0777}"/>
      </w:docPartPr>
      <w:docPartBody>
        <w:p w:rsidR="002A7E65" w:rsidRDefault="00085DAE" w:rsidP="00085DAE">
          <w:pPr>
            <w:pStyle w:val="E68D2FDE39984AF39B65C4310269F447"/>
          </w:pPr>
          <w:r w:rsidRPr="00966F79">
            <w:rPr>
              <w:rStyle w:val="Platzhaltertext"/>
            </w:rPr>
            <w:t>Wählen Sie ein Element aus.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quot;Arial&quot;,sans-serif">
    <w:altName w:val="Cambria"/>
    <w:panose1 w:val="020B0604020202020204"/>
    <w:charset w:val="00"/>
    <w:family w:val="roman"/>
    <w:pitch w:val="default"/>
  </w:font>
  <w:font w:name="Source Sans Pro">
    <w:altName w:val="Arial"/>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Dosis">
    <w:panose1 w:val="00000000000000000000"/>
    <w:charset w:val="00"/>
    <w:family w:val="auto"/>
    <w:pitch w:val="variable"/>
    <w:sig w:usb0="A00000BF" w:usb1="4000207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085"/>
    <w:rsid w:val="00007D1F"/>
    <w:rsid w:val="00085DAE"/>
    <w:rsid w:val="001554F9"/>
    <w:rsid w:val="001B425F"/>
    <w:rsid w:val="0022010D"/>
    <w:rsid w:val="002A7E65"/>
    <w:rsid w:val="00373D70"/>
    <w:rsid w:val="005C6BEA"/>
    <w:rsid w:val="006148DF"/>
    <w:rsid w:val="006A3B1A"/>
    <w:rsid w:val="006D4F12"/>
    <w:rsid w:val="0070049D"/>
    <w:rsid w:val="007D2085"/>
    <w:rsid w:val="009349F0"/>
    <w:rsid w:val="009B5AC9"/>
    <w:rsid w:val="00BE534E"/>
    <w:rsid w:val="00C535F1"/>
    <w:rsid w:val="00CC5340"/>
    <w:rsid w:val="00D02376"/>
    <w:rsid w:val="00D23C53"/>
    <w:rsid w:val="00D3023F"/>
    <w:rsid w:val="00D32DA2"/>
    <w:rsid w:val="00D41F54"/>
    <w:rsid w:val="00D62A5E"/>
    <w:rsid w:val="00D67D40"/>
    <w:rsid w:val="00E65FE5"/>
    <w:rsid w:val="00F008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085DAE"/>
    <w:rPr>
      <w:color w:val="808080"/>
    </w:rPr>
  </w:style>
  <w:style w:type="paragraph" w:customStyle="1" w:styleId="B4ACD668B1D54F94BFF7711C10110DE1">
    <w:name w:val="B4ACD668B1D54F94BFF7711C10110DE1"/>
    <w:rsid w:val="00085DAE"/>
  </w:style>
  <w:style w:type="paragraph" w:customStyle="1" w:styleId="E68D2FDE39984AF39B65C4310269F447">
    <w:name w:val="E68D2FDE39984AF39B65C4310269F447"/>
    <w:rsid w:val="00085DAE"/>
    <w:pPr>
      <w:spacing w:after="0"/>
    </w:pPr>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2017-11-06T00:00:00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6A5ADBD849C8314A921DBB0DC1A41ED6" ma:contentTypeVersion="2" ma:contentTypeDescription="Ein neues Dokument erstellen." ma:contentTypeScope="" ma:versionID="0ee81d2d566f87efd32c63f46be38f3b">
  <xsd:schema xmlns:xsd="http://www.w3.org/2001/XMLSchema" xmlns:xs="http://www.w3.org/2001/XMLSchema" xmlns:p="http://schemas.microsoft.com/office/2006/metadata/properties" xmlns:ns2="1bd86a02-c1c8-4812-ab31-3ff67599352c" targetNamespace="http://schemas.microsoft.com/office/2006/metadata/properties" ma:root="true" ma:fieldsID="7b7937266f166a7c44c8125beb174d17" ns2:_="">
    <xsd:import namespace="1bd86a02-c1c8-4812-ab31-3ff67599352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d86a02-c1c8-4812-ab31-3ff67599352c"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ITHandbuch</b:Tag>
    <b:SourceType>Book</b:SourceType>
    <b:Guid>{F8AFB39E-5A2E-4B6C-B8FA-9E10B176CA77}</b:Guid>
    <b:Author>
      <b:Author>
        <b:NameList>
          <b:Person>
            <b:Last>Hübscher</b:Last>
            <b:First>Heinrich</b:First>
          </b:Person>
          <b:Person>
            <b:Last>Petersen</b:Last>
            <b:First>Hans-Joachim</b:First>
          </b:Person>
          <b:Person>
            <b:Last>Rathgeber</b:Last>
            <b:First>Carten</b:First>
          </b:Person>
          <b:Person>
            <b:Last>Richter</b:Last>
            <b:First>Klaus</b:First>
          </b:Person>
          <b:Person>
            <b:Last>Scharf</b:Last>
            <b:First>Dr.</b:First>
            <b:Middle>Dirk</b:Middle>
          </b:Person>
        </b:NameList>
      </b:Author>
    </b:Author>
    <b:Title>IT-Handbuch</b:Title>
    <b:Year>2015</b:Year>
    <b:City>Braunschweig</b:City>
    <b:Publisher>Westerman</b:Publisher>
    <b:Edition>9</b:Edition>
    <b:RefOrder>2</b:RefOrder>
  </b:Source>
  <b:Source>
    <b:Tag>Pro20</b:Tag>
    <b:SourceType>InternetSite</b:SourceType>
    <b:Guid>{55C1CB38-4094-4309-A7B0-A6687A7571BB}</b:Guid>
    <b:Title>WikipediA - Projektmanagement</b:Title>
    <b:InternetSiteTitle>Projektmanagement</b:InternetSiteTitle>
    <b:Year>2020</b:Year>
    <b:Month>08</b:Month>
    <b:Day>04</b:Day>
    <b:URL>https://de.wikipedia.org/wiki/Projektmanagement</b:URL>
    <b:RefOrder>3</b:RefOrder>
  </b:Source>
  <b:Source>
    <b:Tag>TeamEntwLab</b:Tag>
    <b:SourceType>InternetSite</b:SourceType>
    <b:Guid>{C7B33B91-9B25-421F-9F43-2915C7E6544A}</b:Guid>
    <b:Title>Teamentwicklung Lab</b:Title>
    <b:Year>2020</b:Year>
    <b:Author>
      <b:Author>
        <b:NameList>
          <b:Person>
            <b:Last>Diepenhorst</b:Last>
            <b:First>Heiner</b:First>
          </b:Person>
        </b:NameList>
      </b:Author>
    </b:Author>
    <b:Month>01</b:Month>
    <b:Day>11</b:Day>
    <b:URL>https://teamentwicklung-lab.de/tuckman-phasenmodell</b:URL>
    <b:RefOrder>4</b:RefOrder>
  </b:Source>
  <b:Source>
    <b:Tag>Tho13</b:Tag>
    <b:SourceType>ElectronicSource</b:SourceType>
    <b:Guid>{A2C52760-68D3-41C5-A4A7-7A29BA6E9BD3}</b:Guid>
    <b:Title>Placemat (Platzdeckchen-Methode)</b:Title>
    <b:Year>2013</b:Year>
    <b:Month>03</b:Month>
    <b:Day>13</b:Day>
    <b:Author>
      <b:Author>
        <b:NameList>
          <b:Person>
            <b:Last>Cohnen</b:Last>
            <b:First>Thomas</b:First>
          </b:Person>
        </b:NameList>
      </b:Author>
    </b:Author>
    <b:City>Rheinland Pfalz</b:City>
    <b:RefOrder>5</b:RefOrder>
  </b:Source>
  <b:Source>
    <b:Tag>Wik20</b:Tag>
    <b:SourceType>InternetSite</b:SourceType>
    <b:Guid>{80965EF2-6172-47A7-B305-41630FB201C1}</b:Guid>
    <b:Title>WikipediA - Projektorganisation</b:Title>
    <b:Year>2020</b:Year>
    <b:Month>08</b:Month>
    <b:Day>04</b:Day>
    <b:URL>https://de.wikipedia.org/wiki/Projektorganisation</b:URL>
    <b:RefOrder>6</b:RefOrder>
  </b:Source>
  <b:Source>
    <b:Tag>Wik201</b:Tag>
    <b:SourceType>InternetSite</b:SourceType>
    <b:Guid>{B88A7133-CAB9-44CE-99EB-BE3616ADC51B}</b:Guid>
    <b:Title>WikipediA - Ablauforganisation</b:Title>
    <b:Year>2020</b:Year>
    <b:Month>08</b:Month>
    <b:Day>05</b:Day>
    <b:URL>https://de.wikipedia.org/wiki/Ablauforganisation</b:URL>
    <b:RefOrder>7</b:RefOrder>
  </b:Source>
  <b:Source>
    <b:Tag>UniLeipzig20</b:Tag>
    <b:SourceType>InternetSite</b:SourceType>
    <b:Guid>{54369492-4FD5-470E-8E11-15074ED13720}</b:Guid>
    <b:Title>Universität Leipzig Schreibportal - Zitationsregeln</b:Title>
    <b:Year>2020</b:Year>
    <b:Month>08</b:Month>
    <b:Day>03</b:Day>
    <b:URL>https://home.uni-leipzig.de/schreibportal/zitationsregeln/</b:URL>
    <b:RefOrder>8</b:RefOrder>
  </b:Source>
  <b:Source>
    <b:Tag>Oefner</b:Tag>
    <b:SourceType>Book</b:SourceType>
    <b:Guid>{8DEDF7ED-DF53-4E92-83F9-6C3F5BE8F4BD}</b:Guid>
    <b:Author>
      <b:Author>
        <b:NameList>
          <b:Person>
            <b:Last>Oefner</b:Last>
            <b:First>Michael</b:First>
          </b:Person>
        </b:NameList>
      </b:Author>
    </b:Author>
    <b:Title>In 20 Schritten zum Redeprofi</b:Title>
    <b:Year>2013</b:Year>
    <b:City>Zürich</b:City>
    <b:Publisher>Verlag SKV AG</b:Publisher>
    <b:StandardNumber>ISBN 978-3-286-51083-8</b:StandardNumber>
    <b:Edition>1</b:Edition>
    <b:RefOrder>9</b:RefOrder>
  </b:Source>
  <b:Source>
    <b:Tag>Pau22</b:Tag>
    <b:SourceType>ElectronicSource</b:SourceType>
    <b:Guid>{442FF676-BBC9-4716-BAD9-A06294311889}</b:Guid>
    <b:Author>
      <b:Author>
        <b:NameList>
          <b:Person>
            <b:Last>Paul</b:Last>
            <b:First>Dr.</b:First>
            <b:Middle>Richard</b:Middle>
          </b:Person>
        </b:NameList>
      </b:Author>
    </b:Author>
    <b:Title>Write: How to Teach Students to Write Well</b:Title>
    <b:Year>2022</b:Year>
    <b:Month>08</b:Month>
    <b:Day>04</b:Day>
    <b:URL>https://youtu.be/YDlrN3DfZ_M</b:URL>
    <b:RefOrder>1</b:RefOrder>
  </b:Source>
</b:Sourc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5E3416-2980-464F-AB36-17B066CA5A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66F09EA-C042-4BCF-89FB-9D6476A85C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d86a02-c1c8-4812-ab31-3ff6759935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7C73640-2C00-4944-A998-9B898047B744}">
  <ds:schemaRefs>
    <ds:schemaRef ds:uri="http://schemas.openxmlformats.org/officeDocument/2006/bibliography"/>
  </ds:schemaRefs>
</ds:datastoreItem>
</file>

<file path=customXml/itemProps5.xml><?xml version="1.0" encoding="utf-8"?>
<ds:datastoreItem xmlns:ds="http://schemas.openxmlformats.org/officeDocument/2006/customXml" ds:itemID="{ABE38416-D346-44B4-A5EC-A8C7D8FB9FE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Q:\Templates\GIBB\smartlearn_omnespro.dotm</Template>
  <TotalTime>0</TotalTime>
  <Pages>36</Pages>
  <Words>3997</Words>
  <Characters>25188</Characters>
  <Application>Microsoft Office Word</Application>
  <DocSecurity>0</DocSecurity>
  <Lines>209</Lines>
  <Paragraphs>58</Paragraphs>
  <ScaleCrop>false</ScaleCrop>
  <Manager/>
  <Company>gibb IET - Modul 431</Company>
  <LinksUpToDate>false</LinksUpToDate>
  <CharactersWithSpaces>29127</CharactersWithSpaces>
  <SharedDoc>false</SharedDoc>
  <HyperlinkBase/>
  <HLinks>
    <vt:vector size="318" baseType="variant">
      <vt:variant>
        <vt:i4>7536693</vt:i4>
      </vt:variant>
      <vt:variant>
        <vt:i4>291</vt:i4>
      </vt:variant>
      <vt:variant>
        <vt:i4>0</vt:i4>
      </vt:variant>
      <vt:variant>
        <vt:i4>5</vt:i4>
      </vt:variant>
      <vt:variant>
        <vt:lpwstr>https://react.dev/</vt:lpwstr>
      </vt:variant>
      <vt:variant>
        <vt:lpwstr/>
      </vt:variant>
      <vt:variant>
        <vt:i4>262227</vt:i4>
      </vt:variant>
      <vt:variant>
        <vt:i4>288</vt:i4>
      </vt:variant>
      <vt:variant>
        <vt:i4>0</vt:i4>
      </vt:variant>
      <vt:variant>
        <vt:i4>5</vt:i4>
      </vt:variant>
      <vt:variant>
        <vt:lpwstr>https://nodejs.org/de</vt:lpwstr>
      </vt:variant>
      <vt:variant>
        <vt:lpwstr/>
      </vt:variant>
      <vt:variant>
        <vt:i4>8257640</vt:i4>
      </vt:variant>
      <vt:variant>
        <vt:i4>285</vt:i4>
      </vt:variant>
      <vt:variant>
        <vt:i4>0</vt:i4>
      </vt:variant>
      <vt:variant>
        <vt:i4>5</vt:i4>
      </vt:variant>
      <vt:variant>
        <vt:lpwstr>https://code.visualstudio.com/</vt:lpwstr>
      </vt:variant>
      <vt:variant>
        <vt:lpwstr/>
      </vt:variant>
      <vt:variant>
        <vt:i4>2031644</vt:i4>
      </vt:variant>
      <vt:variant>
        <vt:i4>282</vt:i4>
      </vt:variant>
      <vt:variant>
        <vt:i4>0</vt:i4>
      </vt:variant>
      <vt:variant>
        <vt:i4>5</vt:i4>
      </vt:variant>
      <vt:variant>
        <vt:lpwstr>https://github.com/rospogrigio/localtuya</vt:lpwstr>
      </vt:variant>
      <vt:variant>
        <vt:lpwstr/>
      </vt:variant>
      <vt:variant>
        <vt:i4>7340073</vt:i4>
      </vt:variant>
      <vt:variant>
        <vt:i4>279</vt:i4>
      </vt:variant>
      <vt:variant>
        <vt:i4>0</vt:i4>
      </vt:variant>
      <vt:variant>
        <vt:i4>5</vt:i4>
      </vt:variant>
      <vt:variant>
        <vt:lpwstr>https://www.home-assistant.io/</vt:lpwstr>
      </vt:variant>
      <vt:variant>
        <vt:lpwstr/>
      </vt:variant>
      <vt:variant>
        <vt:i4>2818110</vt:i4>
      </vt:variant>
      <vt:variant>
        <vt:i4>276</vt:i4>
      </vt:variant>
      <vt:variant>
        <vt:i4>0</vt:i4>
      </vt:variant>
      <vt:variant>
        <vt:i4>5</vt:i4>
      </vt:variant>
      <vt:variant>
        <vt:lpwstr>https://apps.apple.com/ch/app/smart-life-smart-living/id1115101477</vt:lpwstr>
      </vt:variant>
      <vt:variant>
        <vt:lpwstr/>
      </vt:variant>
      <vt:variant>
        <vt:i4>6357013</vt:i4>
      </vt:variant>
      <vt:variant>
        <vt:i4>273</vt:i4>
      </vt:variant>
      <vt:variant>
        <vt:i4>0</vt:i4>
      </vt:variant>
      <vt:variant>
        <vt:i4>5</vt:i4>
      </vt:variant>
      <vt:variant>
        <vt:lpwstr>https://bit.ly/temperatursensor_gibb</vt:lpwstr>
      </vt:variant>
      <vt:variant>
        <vt:lpwstr/>
      </vt:variant>
      <vt:variant>
        <vt:i4>65538</vt:i4>
      </vt:variant>
      <vt:variant>
        <vt:i4>270</vt:i4>
      </vt:variant>
      <vt:variant>
        <vt:i4>0</vt:i4>
      </vt:variant>
      <vt:variant>
        <vt:i4>5</vt:i4>
      </vt:variant>
      <vt:variant>
        <vt:lpwstr>https://miro.com/app/board/uXjVMoLtpAk=/?share_link_id=285771068323</vt:lpwstr>
      </vt:variant>
      <vt:variant>
        <vt:lpwstr/>
      </vt:variant>
      <vt:variant>
        <vt:i4>65538</vt:i4>
      </vt:variant>
      <vt:variant>
        <vt:i4>267</vt:i4>
      </vt:variant>
      <vt:variant>
        <vt:i4>0</vt:i4>
      </vt:variant>
      <vt:variant>
        <vt:i4>5</vt:i4>
      </vt:variant>
      <vt:variant>
        <vt:lpwstr>https://miro.com/app/board/uXjVMoLtpAk=/?share_link_id=285771068323</vt:lpwstr>
      </vt:variant>
      <vt:variant>
        <vt:lpwstr/>
      </vt:variant>
      <vt:variant>
        <vt:i4>2818050</vt:i4>
      </vt:variant>
      <vt:variant>
        <vt:i4>260</vt:i4>
      </vt:variant>
      <vt:variant>
        <vt:i4>0</vt:i4>
      </vt:variant>
      <vt:variant>
        <vt:i4>5</vt:i4>
      </vt:variant>
      <vt:variant>
        <vt:lpwstr/>
      </vt:variant>
      <vt:variant>
        <vt:lpwstr>_Toc2108870486</vt:lpwstr>
      </vt:variant>
      <vt:variant>
        <vt:i4>2621442</vt:i4>
      </vt:variant>
      <vt:variant>
        <vt:i4>254</vt:i4>
      </vt:variant>
      <vt:variant>
        <vt:i4>0</vt:i4>
      </vt:variant>
      <vt:variant>
        <vt:i4>5</vt:i4>
      </vt:variant>
      <vt:variant>
        <vt:lpwstr/>
      </vt:variant>
      <vt:variant>
        <vt:lpwstr>_Toc1321335678</vt:lpwstr>
      </vt:variant>
      <vt:variant>
        <vt:i4>3080198</vt:i4>
      </vt:variant>
      <vt:variant>
        <vt:i4>248</vt:i4>
      </vt:variant>
      <vt:variant>
        <vt:i4>0</vt:i4>
      </vt:variant>
      <vt:variant>
        <vt:i4>5</vt:i4>
      </vt:variant>
      <vt:variant>
        <vt:lpwstr/>
      </vt:variant>
      <vt:variant>
        <vt:lpwstr>_Toc1737519980</vt:lpwstr>
      </vt:variant>
      <vt:variant>
        <vt:i4>2686982</vt:i4>
      </vt:variant>
      <vt:variant>
        <vt:i4>242</vt:i4>
      </vt:variant>
      <vt:variant>
        <vt:i4>0</vt:i4>
      </vt:variant>
      <vt:variant>
        <vt:i4>5</vt:i4>
      </vt:variant>
      <vt:variant>
        <vt:lpwstr/>
      </vt:variant>
      <vt:variant>
        <vt:lpwstr>_Toc1166023922</vt:lpwstr>
      </vt:variant>
      <vt:variant>
        <vt:i4>1507391</vt:i4>
      </vt:variant>
      <vt:variant>
        <vt:i4>236</vt:i4>
      </vt:variant>
      <vt:variant>
        <vt:i4>0</vt:i4>
      </vt:variant>
      <vt:variant>
        <vt:i4>5</vt:i4>
      </vt:variant>
      <vt:variant>
        <vt:lpwstr/>
      </vt:variant>
      <vt:variant>
        <vt:lpwstr>_Toc896878697</vt:lpwstr>
      </vt:variant>
      <vt:variant>
        <vt:i4>2293761</vt:i4>
      </vt:variant>
      <vt:variant>
        <vt:i4>230</vt:i4>
      </vt:variant>
      <vt:variant>
        <vt:i4>0</vt:i4>
      </vt:variant>
      <vt:variant>
        <vt:i4>5</vt:i4>
      </vt:variant>
      <vt:variant>
        <vt:lpwstr/>
      </vt:variant>
      <vt:variant>
        <vt:lpwstr>_Toc1632839625</vt:lpwstr>
      </vt:variant>
      <vt:variant>
        <vt:i4>2359298</vt:i4>
      </vt:variant>
      <vt:variant>
        <vt:i4>224</vt:i4>
      </vt:variant>
      <vt:variant>
        <vt:i4>0</vt:i4>
      </vt:variant>
      <vt:variant>
        <vt:i4>5</vt:i4>
      </vt:variant>
      <vt:variant>
        <vt:lpwstr/>
      </vt:variant>
      <vt:variant>
        <vt:lpwstr>_Toc2112500040</vt:lpwstr>
      </vt:variant>
      <vt:variant>
        <vt:i4>1376319</vt:i4>
      </vt:variant>
      <vt:variant>
        <vt:i4>218</vt:i4>
      </vt:variant>
      <vt:variant>
        <vt:i4>0</vt:i4>
      </vt:variant>
      <vt:variant>
        <vt:i4>5</vt:i4>
      </vt:variant>
      <vt:variant>
        <vt:lpwstr/>
      </vt:variant>
      <vt:variant>
        <vt:lpwstr>_Toc940154331</vt:lpwstr>
      </vt:variant>
      <vt:variant>
        <vt:i4>1638459</vt:i4>
      </vt:variant>
      <vt:variant>
        <vt:i4>212</vt:i4>
      </vt:variant>
      <vt:variant>
        <vt:i4>0</vt:i4>
      </vt:variant>
      <vt:variant>
        <vt:i4>5</vt:i4>
      </vt:variant>
      <vt:variant>
        <vt:lpwstr/>
      </vt:variant>
      <vt:variant>
        <vt:lpwstr>_Toc651048831</vt:lpwstr>
      </vt:variant>
      <vt:variant>
        <vt:i4>1376309</vt:i4>
      </vt:variant>
      <vt:variant>
        <vt:i4>206</vt:i4>
      </vt:variant>
      <vt:variant>
        <vt:i4>0</vt:i4>
      </vt:variant>
      <vt:variant>
        <vt:i4>5</vt:i4>
      </vt:variant>
      <vt:variant>
        <vt:lpwstr/>
      </vt:variant>
      <vt:variant>
        <vt:lpwstr>_Toc631821083</vt:lpwstr>
      </vt:variant>
      <vt:variant>
        <vt:i4>2228229</vt:i4>
      </vt:variant>
      <vt:variant>
        <vt:i4>200</vt:i4>
      </vt:variant>
      <vt:variant>
        <vt:i4>0</vt:i4>
      </vt:variant>
      <vt:variant>
        <vt:i4>5</vt:i4>
      </vt:variant>
      <vt:variant>
        <vt:lpwstr/>
      </vt:variant>
      <vt:variant>
        <vt:lpwstr>_Toc1275362327</vt:lpwstr>
      </vt:variant>
      <vt:variant>
        <vt:i4>1835060</vt:i4>
      </vt:variant>
      <vt:variant>
        <vt:i4>194</vt:i4>
      </vt:variant>
      <vt:variant>
        <vt:i4>0</vt:i4>
      </vt:variant>
      <vt:variant>
        <vt:i4>5</vt:i4>
      </vt:variant>
      <vt:variant>
        <vt:lpwstr/>
      </vt:variant>
      <vt:variant>
        <vt:lpwstr>_Toc460398963</vt:lpwstr>
      </vt:variant>
      <vt:variant>
        <vt:i4>3080198</vt:i4>
      </vt:variant>
      <vt:variant>
        <vt:i4>188</vt:i4>
      </vt:variant>
      <vt:variant>
        <vt:i4>0</vt:i4>
      </vt:variant>
      <vt:variant>
        <vt:i4>5</vt:i4>
      </vt:variant>
      <vt:variant>
        <vt:lpwstr/>
      </vt:variant>
      <vt:variant>
        <vt:lpwstr>_Toc1126210779</vt:lpwstr>
      </vt:variant>
      <vt:variant>
        <vt:i4>2555906</vt:i4>
      </vt:variant>
      <vt:variant>
        <vt:i4>182</vt:i4>
      </vt:variant>
      <vt:variant>
        <vt:i4>0</vt:i4>
      </vt:variant>
      <vt:variant>
        <vt:i4>5</vt:i4>
      </vt:variant>
      <vt:variant>
        <vt:lpwstr/>
      </vt:variant>
      <vt:variant>
        <vt:lpwstr>_Toc3192838</vt:lpwstr>
      </vt:variant>
      <vt:variant>
        <vt:i4>2555905</vt:i4>
      </vt:variant>
      <vt:variant>
        <vt:i4>176</vt:i4>
      </vt:variant>
      <vt:variant>
        <vt:i4>0</vt:i4>
      </vt:variant>
      <vt:variant>
        <vt:i4>5</vt:i4>
      </vt:variant>
      <vt:variant>
        <vt:lpwstr/>
      </vt:variant>
      <vt:variant>
        <vt:lpwstr>_Toc1235132105</vt:lpwstr>
      </vt:variant>
      <vt:variant>
        <vt:i4>2883585</vt:i4>
      </vt:variant>
      <vt:variant>
        <vt:i4>170</vt:i4>
      </vt:variant>
      <vt:variant>
        <vt:i4>0</vt:i4>
      </vt:variant>
      <vt:variant>
        <vt:i4>5</vt:i4>
      </vt:variant>
      <vt:variant>
        <vt:lpwstr/>
      </vt:variant>
      <vt:variant>
        <vt:lpwstr>_Toc1105363900</vt:lpwstr>
      </vt:variant>
      <vt:variant>
        <vt:i4>1114165</vt:i4>
      </vt:variant>
      <vt:variant>
        <vt:i4>164</vt:i4>
      </vt:variant>
      <vt:variant>
        <vt:i4>0</vt:i4>
      </vt:variant>
      <vt:variant>
        <vt:i4>5</vt:i4>
      </vt:variant>
      <vt:variant>
        <vt:lpwstr/>
      </vt:variant>
      <vt:variant>
        <vt:lpwstr>_Toc430985992</vt:lpwstr>
      </vt:variant>
      <vt:variant>
        <vt:i4>1310776</vt:i4>
      </vt:variant>
      <vt:variant>
        <vt:i4>158</vt:i4>
      </vt:variant>
      <vt:variant>
        <vt:i4>0</vt:i4>
      </vt:variant>
      <vt:variant>
        <vt:i4>5</vt:i4>
      </vt:variant>
      <vt:variant>
        <vt:lpwstr/>
      </vt:variant>
      <vt:variant>
        <vt:lpwstr>_Toc539074344</vt:lpwstr>
      </vt:variant>
      <vt:variant>
        <vt:i4>1376305</vt:i4>
      </vt:variant>
      <vt:variant>
        <vt:i4>152</vt:i4>
      </vt:variant>
      <vt:variant>
        <vt:i4>0</vt:i4>
      </vt:variant>
      <vt:variant>
        <vt:i4>5</vt:i4>
      </vt:variant>
      <vt:variant>
        <vt:lpwstr/>
      </vt:variant>
      <vt:variant>
        <vt:lpwstr>_Toc912988225</vt:lpwstr>
      </vt:variant>
      <vt:variant>
        <vt:i4>2359306</vt:i4>
      </vt:variant>
      <vt:variant>
        <vt:i4>146</vt:i4>
      </vt:variant>
      <vt:variant>
        <vt:i4>0</vt:i4>
      </vt:variant>
      <vt:variant>
        <vt:i4>5</vt:i4>
      </vt:variant>
      <vt:variant>
        <vt:lpwstr/>
      </vt:variant>
      <vt:variant>
        <vt:lpwstr>_Toc1020322889</vt:lpwstr>
      </vt:variant>
      <vt:variant>
        <vt:i4>2555918</vt:i4>
      </vt:variant>
      <vt:variant>
        <vt:i4>140</vt:i4>
      </vt:variant>
      <vt:variant>
        <vt:i4>0</vt:i4>
      </vt:variant>
      <vt:variant>
        <vt:i4>5</vt:i4>
      </vt:variant>
      <vt:variant>
        <vt:lpwstr/>
      </vt:variant>
      <vt:variant>
        <vt:lpwstr>_Toc1773827573</vt:lpwstr>
      </vt:variant>
      <vt:variant>
        <vt:i4>2752522</vt:i4>
      </vt:variant>
      <vt:variant>
        <vt:i4>134</vt:i4>
      </vt:variant>
      <vt:variant>
        <vt:i4>0</vt:i4>
      </vt:variant>
      <vt:variant>
        <vt:i4>5</vt:i4>
      </vt:variant>
      <vt:variant>
        <vt:lpwstr/>
      </vt:variant>
      <vt:variant>
        <vt:lpwstr>_Toc1354229951</vt:lpwstr>
      </vt:variant>
      <vt:variant>
        <vt:i4>1376314</vt:i4>
      </vt:variant>
      <vt:variant>
        <vt:i4>128</vt:i4>
      </vt:variant>
      <vt:variant>
        <vt:i4>0</vt:i4>
      </vt:variant>
      <vt:variant>
        <vt:i4>5</vt:i4>
      </vt:variant>
      <vt:variant>
        <vt:lpwstr/>
      </vt:variant>
      <vt:variant>
        <vt:lpwstr>_Toc46255796</vt:lpwstr>
      </vt:variant>
      <vt:variant>
        <vt:i4>2228237</vt:i4>
      </vt:variant>
      <vt:variant>
        <vt:i4>122</vt:i4>
      </vt:variant>
      <vt:variant>
        <vt:i4>0</vt:i4>
      </vt:variant>
      <vt:variant>
        <vt:i4>5</vt:i4>
      </vt:variant>
      <vt:variant>
        <vt:lpwstr/>
      </vt:variant>
      <vt:variant>
        <vt:lpwstr>_Toc1189657159</vt:lpwstr>
      </vt:variant>
      <vt:variant>
        <vt:i4>1572915</vt:i4>
      </vt:variant>
      <vt:variant>
        <vt:i4>116</vt:i4>
      </vt:variant>
      <vt:variant>
        <vt:i4>0</vt:i4>
      </vt:variant>
      <vt:variant>
        <vt:i4>5</vt:i4>
      </vt:variant>
      <vt:variant>
        <vt:lpwstr/>
      </vt:variant>
      <vt:variant>
        <vt:lpwstr>_Toc727338061</vt:lpwstr>
      </vt:variant>
      <vt:variant>
        <vt:i4>2097166</vt:i4>
      </vt:variant>
      <vt:variant>
        <vt:i4>110</vt:i4>
      </vt:variant>
      <vt:variant>
        <vt:i4>0</vt:i4>
      </vt:variant>
      <vt:variant>
        <vt:i4>5</vt:i4>
      </vt:variant>
      <vt:variant>
        <vt:lpwstr/>
      </vt:variant>
      <vt:variant>
        <vt:lpwstr>_Toc1296320657</vt:lpwstr>
      </vt:variant>
      <vt:variant>
        <vt:i4>1769527</vt:i4>
      </vt:variant>
      <vt:variant>
        <vt:i4>104</vt:i4>
      </vt:variant>
      <vt:variant>
        <vt:i4>0</vt:i4>
      </vt:variant>
      <vt:variant>
        <vt:i4>5</vt:i4>
      </vt:variant>
      <vt:variant>
        <vt:lpwstr/>
      </vt:variant>
      <vt:variant>
        <vt:lpwstr>_Toc796428497</vt:lpwstr>
      </vt:variant>
      <vt:variant>
        <vt:i4>2293762</vt:i4>
      </vt:variant>
      <vt:variant>
        <vt:i4>98</vt:i4>
      </vt:variant>
      <vt:variant>
        <vt:i4>0</vt:i4>
      </vt:variant>
      <vt:variant>
        <vt:i4>5</vt:i4>
      </vt:variant>
      <vt:variant>
        <vt:lpwstr/>
      </vt:variant>
      <vt:variant>
        <vt:lpwstr>_Toc1584143594</vt:lpwstr>
      </vt:variant>
      <vt:variant>
        <vt:i4>2162702</vt:i4>
      </vt:variant>
      <vt:variant>
        <vt:i4>92</vt:i4>
      </vt:variant>
      <vt:variant>
        <vt:i4>0</vt:i4>
      </vt:variant>
      <vt:variant>
        <vt:i4>5</vt:i4>
      </vt:variant>
      <vt:variant>
        <vt:lpwstr/>
      </vt:variant>
      <vt:variant>
        <vt:lpwstr>_Toc1677756597</vt:lpwstr>
      </vt:variant>
      <vt:variant>
        <vt:i4>2752513</vt:i4>
      </vt:variant>
      <vt:variant>
        <vt:i4>86</vt:i4>
      </vt:variant>
      <vt:variant>
        <vt:i4>0</vt:i4>
      </vt:variant>
      <vt:variant>
        <vt:i4>5</vt:i4>
      </vt:variant>
      <vt:variant>
        <vt:lpwstr/>
      </vt:variant>
      <vt:variant>
        <vt:lpwstr>_Toc1552367814</vt:lpwstr>
      </vt:variant>
      <vt:variant>
        <vt:i4>2359300</vt:i4>
      </vt:variant>
      <vt:variant>
        <vt:i4>80</vt:i4>
      </vt:variant>
      <vt:variant>
        <vt:i4>0</vt:i4>
      </vt:variant>
      <vt:variant>
        <vt:i4>5</vt:i4>
      </vt:variant>
      <vt:variant>
        <vt:lpwstr/>
      </vt:variant>
      <vt:variant>
        <vt:lpwstr>_Toc1559646308</vt:lpwstr>
      </vt:variant>
      <vt:variant>
        <vt:i4>2162695</vt:i4>
      </vt:variant>
      <vt:variant>
        <vt:i4>74</vt:i4>
      </vt:variant>
      <vt:variant>
        <vt:i4>0</vt:i4>
      </vt:variant>
      <vt:variant>
        <vt:i4>5</vt:i4>
      </vt:variant>
      <vt:variant>
        <vt:lpwstr/>
      </vt:variant>
      <vt:variant>
        <vt:lpwstr>_Toc1418577855</vt:lpwstr>
      </vt:variant>
      <vt:variant>
        <vt:i4>2097160</vt:i4>
      </vt:variant>
      <vt:variant>
        <vt:i4>68</vt:i4>
      </vt:variant>
      <vt:variant>
        <vt:i4>0</vt:i4>
      </vt:variant>
      <vt:variant>
        <vt:i4>5</vt:i4>
      </vt:variant>
      <vt:variant>
        <vt:lpwstr/>
      </vt:variant>
      <vt:variant>
        <vt:lpwstr>_Toc2106815677</vt:lpwstr>
      </vt:variant>
      <vt:variant>
        <vt:i4>2162701</vt:i4>
      </vt:variant>
      <vt:variant>
        <vt:i4>62</vt:i4>
      </vt:variant>
      <vt:variant>
        <vt:i4>0</vt:i4>
      </vt:variant>
      <vt:variant>
        <vt:i4>5</vt:i4>
      </vt:variant>
      <vt:variant>
        <vt:lpwstr/>
      </vt:variant>
      <vt:variant>
        <vt:lpwstr>_Toc1797107533</vt:lpwstr>
      </vt:variant>
      <vt:variant>
        <vt:i4>2686990</vt:i4>
      </vt:variant>
      <vt:variant>
        <vt:i4>56</vt:i4>
      </vt:variant>
      <vt:variant>
        <vt:i4>0</vt:i4>
      </vt:variant>
      <vt:variant>
        <vt:i4>5</vt:i4>
      </vt:variant>
      <vt:variant>
        <vt:lpwstr/>
      </vt:variant>
      <vt:variant>
        <vt:lpwstr>_Toc1060768860</vt:lpwstr>
      </vt:variant>
      <vt:variant>
        <vt:i4>2490382</vt:i4>
      </vt:variant>
      <vt:variant>
        <vt:i4>50</vt:i4>
      </vt:variant>
      <vt:variant>
        <vt:i4>0</vt:i4>
      </vt:variant>
      <vt:variant>
        <vt:i4>5</vt:i4>
      </vt:variant>
      <vt:variant>
        <vt:lpwstr/>
      </vt:variant>
      <vt:variant>
        <vt:lpwstr>_Toc1793094925</vt:lpwstr>
      </vt:variant>
      <vt:variant>
        <vt:i4>2228233</vt:i4>
      </vt:variant>
      <vt:variant>
        <vt:i4>44</vt:i4>
      </vt:variant>
      <vt:variant>
        <vt:i4>0</vt:i4>
      </vt:variant>
      <vt:variant>
        <vt:i4>5</vt:i4>
      </vt:variant>
      <vt:variant>
        <vt:lpwstr/>
      </vt:variant>
      <vt:variant>
        <vt:lpwstr>_Toc1994297544</vt:lpwstr>
      </vt:variant>
      <vt:variant>
        <vt:i4>2883591</vt:i4>
      </vt:variant>
      <vt:variant>
        <vt:i4>38</vt:i4>
      </vt:variant>
      <vt:variant>
        <vt:i4>0</vt:i4>
      </vt:variant>
      <vt:variant>
        <vt:i4>5</vt:i4>
      </vt:variant>
      <vt:variant>
        <vt:lpwstr/>
      </vt:variant>
      <vt:variant>
        <vt:lpwstr>_Toc1029702113</vt:lpwstr>
      </vt:variant>
      <vt:variant>
        <vt:i4>1179702</vt:i4>
      </vt:variant>
      <vt:variant>
        <vt:i4>32</vt:i4>
      </vt:variant>
      <vt:variant>
        <vt:i4>0</vt:i4>
      </vt:variant>
      <vt:variant>
        <vt:i4>5</vt:i4>
      </vt:variant>
      <vt:variant>
        <vt:lpwstr/>
      </vt:variant>
      <vt:variant>
        <vt:lpwstr>_Toc781985814</vt:lpwstr>
      </vt:variant>
      <vt:variant>
        <vt:i4>2424843</vt:i4>
      </vt:variant>
      <vt:variant>
        <vt:i4>26</vt:i4>
      </vt:variant>
      <vt:variant>
        <vt:i4>0</vt:i4>
      </vt:variant>
      <vt:variant>
        <vt:i4>5</vt:i4>
      </vt:variant>
      <vt:variant>
        <vt:lpwstr/>
      </vt:variant>
      <vt:variant>
        <vt:lpwstr>_Toc1184266766</vt:lpwstr>
      </vt:variant>
      <vt:variant>
        <vt:i4>2031664</vt:i4>
      </vt:variant>
      <vt:variant>
        <vt:i4>20</vt:i4>
      </vt:variant>
      <vt:variant>
        <vt:i4>0</vt:i4>
      </vt:variant>
      <vt:variant>
        <vt:i4>5</vt:i4>
      </vt:variant>
      <vt:variant>
        <vt:lpwstr/>
      </vt:variant>
      <vt:variant>
        <vt:lpwstr>_Toc610575196</vt:lpwstr>
      </vt:variant>
      <vt:variant>
        <vt:i4>2031671</vt:i4>
      </vt:variant>
      <vt:variant>
        <vt:i4>14</vt:i4>
      </vt:variant>
      <vt:variant>
        <vt:i4>0</vt:i4>
      </vt:variant>
      <vt:variant>
        <vt:i4>5</vt:i4>
      </vt:variant>
      <vt:variant>
        <vt:lpwstr/>
      </vt:variant>
      <vt:variant>
        <vt:lpwstr>_Toc146579701</vt:lpwstr>
      </vt:variant>
      <vt:variant>
        <vt:i4>1310774</vt:i4>
      </vt:variant>
      <vt:variant>
        <vt:i4>8</vt:i4>
      </vt:variant>
      <vt:variant>
        <vt:i4>0</vt:i4>
      </vt:variant>
      <vt:variant>
        <vt:i4>5</vt:i4>
      </vt:variant>
      <vt:variant>
        <vt:lpwstr/>
      </vt:variant>
      <vt:variant>
        <vt:lpwstr>_Toc91904624</vt:lpwstr>
      </vt:variant>
      <vt:variant>
        <vt:i4>1376310</vt:i4>
      </vt:variant>
      <vt:variant>
        <vt:i4>2</vt:i4>
      </vt:variant>
      <vt:variant>
        <vt:i4>0</vt:i4>
      </vt:variant>
      <vt:variant>
        <vt:i4>5</vt:i4>
      </vt:variant>
      <vt:variant>
        <vt:lpwstr/>
      </vt:variant>
      <vt:variant>
        <vt:lpwstr>_Toc395153595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Projektdokumentation</dc:title>
  <dc:subject>Gruppe A</dc:subject>
  <dc:creator>Gruppe A</dc:creator>
  <cp:keywords/>
  <dc:description/>
  <cp:lastModifiedBy>levyn Schneider</cp:lastModifiedBy>
  <cp:revision>2</cp:revision>
  <cp:lastPrinted>2023-10-24T07:27:00Z</cp:lastPrinted>
  <dcterms:created xsi:type="dcterms:W3CDTF">2023-10-24T07:29:00Z</dcterms:created>
  <dcterms:modified xsi:type="dcterms:W3CDTF">2023-10-24T07:29:00Z</dcterms:modified>
  <cp:category>Modul 431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0x0101006A5ADBD849C8314A921DBB0DC1A41ED6</vt:lpwstr>
  </property>
</Properties>
</file>